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F6F68" w14:textId="77777777" w:rsidR="00297DCB" w:rsidRPr="00817701" w:rsidRDefault="00297DCB" w:rsidP="00B36BAA">
      <w:pPr>
        <w:spacing w:line="360" w:lineRule="auto"/>
        <w:jc w:val="both"/>
        <w:sectPr w:rsidR="00297DCB" w:rsidRPr="00817701" w:rsidSect="00BB1293">
          <w:headerReference w:type="default" r:id="rId8"/>
          <w:footerReference w:type="default" r:id="rId9"/>
          <w:footerReference w:type="first" r:id="rId10"/>
          <w:type w:val="continuous"/>
          <w:pgSz w:w="11906" w:h="16838" w:code="9"/>
          <w:pgMar w:top="851" w:right="3799" w:bottom="567" w:left="1134" w:header="567" w:footer="567" w:gutter="0"/>
          <w:cols w:space="708"/>
          <w:docGrid w:linePitch="360"/>
        </w:sectPr>
      </w:pPr>
      <w:bookmarkStart w:id="0" w:name="_Hlk87589"/>
      <w:bookmarkEnd w:id="0"/>
    </w:p>
    <w:p w14:paraId="5077DFF5" w14:textId="2C983F17" w:rsidR="007E73BC" w:rsidRPr="00817701" w:rsidRDefault="00084606" w:rsidP="00B36BAA">
      <w:pPr>
        <w:spacing w:line="360" w:lineRule="auto"/>
        <w:jc w:val="both"/>
        <w:rPr>
          <w:rStyle w:val="Fett"/>
          <w:b w:val="0"/>
          <w:bCs w:val="0"/>
        </w:rPr>
      </w:pPr>
      <w:r w:rsidRPr="00817701">
        <w:rPr>
          <w:rStyle w:val="Fett"/>
        </w:rPr>
        <w:br w:type="page"/>
      </w:r>
      <w:bookmarkStart w:id="1" w:name="_Toc527362488"/>
      <w:bookmarkStart w:id="2" w:name="_Toc527362808"/>
      <w:bookmarkStart w:id="3" w:name="_Toc527363274"/>
      <w:r w:rsidR="007E73BC" w:rsidRPr="00817701">
        <w:rPr>
          <w:noProof/>
          <w:lang w:eastAsia="de-AT"/>
        </w:rPr>
        <mc:AlternateContent>
          <mc:Choice Requires="wps">
            <w:drawing>
              <wp:anchor distT="0" distB="0" distL="114300" distR="114300" simplePos="0" relativeHeight="251650048" behindDoc="0" locked="1" layoutInCell="1" allowOverlap="1" wp14:anchorId="68BBCE10" wp14:editId="345F9379">
                <wp:simplePos x="0" y="0"/>
                <wp:positionH relativeFrom="column">
                  <wp:posOffset>-295910</wp:posOffset>
                </wp:positionH>
                <wp:positionV relativeFrom="page">
                  <wp:posOffset>6839585</wp:posOffset>
                </wp:positionV>
                <wp:extent cx="5107940" cy="3006090"/>
                <wp:effectExtent l="0" t="0" r="0" b="3810"/>
                <wp:wrapTopAndBottom/>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006090"/>
                        </a:xfrm>
                        <a:prstGeom prst="rect">
                          <a:avLst/>
                        </a:prstGeom>
                        <a:noFill/>
                        <a:ln w="9525">
                          <a:noFill/>
                          <a:miter lim="800000"/>
                          <a:headEnd/>
                          <a:tailEnd/>
                        </a:ln>
                      </wps:spPr>
                      <wps:txbx>
                        <w:txbxContent>
                          <w:p w14:paraId="50635F6D" w14:textId="77777777" w:rsidR="00236911" w:rsidRDefault="00236911" w:rsidP="007E73BC">
                            <w:pPr>
                              <w:pStyle w:val="Untertitel"/>
                            </w:pPr>
                            <w:r>
                              <w:t>258321 DKE Projekt</w:t>
                            </w:r>
                          </w:p>
                          <w:p w14:paraId="0F50C22D" w14:textId="77777777" w:rsidR="00236911" w:rsidRDefault="00236911" w:rsidP="007E73BC"/>
                          <w:p w14:paraId="2835E934" w14:textId="77777777" w:rsidR="00236911" w:rsidRDefault="00236911" w:rsidP="007E73BC">
                            <w:pPr>
                              <w:rPr>
                                <w:b/>
                              </w:rPr>
                            </w:pPr>
                            <w:r>
                              <w:rPr>
                                <w:b/>
                              </w:rPr>
                              <w:t>Gruppe 2</w:t>
                            </w:r>
                          </w:p>
                          <w:p w14:paraId="5FB49CBF" w14:textId="77777777" w:rsidR="00236911" w:rsidRDefault="00236911" w:rsidP="007E73BC">
                            <w:pPr>
                              <w:rPr>
                                <w:b/>
                              </w:rPr>
                            </w:pPr>
                          </w:p>
                          <w:p w14:paraId="3512025F" w14:textId="3D5ACE99" w:rsidR="00236911" w:rsidRPr="009E2F06" w:rsidRDefault="00236911" w:rsidP="00FF53F6">
                            <w:pPr>
                              <w:spacing w:line="360" w:lineRule="auto"/>
                              <w:rPr>
                                <w:b/>
                              </w:rPr>
                            </w:pPr>
                            <w:r w:rsidRPr="009E2F06">
                              <w:rPr>
                                <w:b/>
                              </w:rPr>
                              <w:t>Teammitglieder:</w:t>
                            </w:r>
                          </w:p>
                          <w:p w14:paraId="0EF1B7A1" w14:textId="74553BE2" w:rsidR="00236911" w:rsidRDefault="00236911" w:rsidP="00FF53F6">
                            <w:pPr>
                              <w:spacing w:line="360" w:lineRule="auto"/>
                            </w:pPr>
                            <w:r w:rsidRPr="00A26F68">
                              <w:t xml:space="preserve">k01607605, Aistleithner </w:t>
                            </w:r>
                            <w:r>
                              <w:t>Andrea</w:t>
                            </w:r>
                          </w:p>
                          <w:p w14:paraId="6A1E490B" w14:textId="50C04A33" w:rsidR="00236911" w:rsidRPr="00CC66C7" w:rsidRDefault="00236911" w:rsidP="00FF53F6">
                            <w:pPr>
                              <w:spacing w:line="360" w:lineRule="auto"/>
                            </w:pPr>
                            <w:r w:rsidRPr="00CC66C7">
                              <w:t>k01256561, Dusanic Maja</w:t>
                            </w:r>
                          </w:p>
                          <w:p w14:paraId="26E5159F" w14:textId="60E04BE5" w:rsidR="00236911" w:rsidRPr="00CC66C7" w:rsidRDefault="00236911" w:rsidP="00FF53F6">
                            <w:pPr>
                              <w:spacing w:line="360" w:lineRule="auto"/>
                            </w:pPr>
                            <w:r w:rsidRPr="00CC66C7">
                              <w:t>k01356577, Teuchtmann Alexander</w:t>
                            </w:r>
                          </w:p>
                          <w:p w14:paraId="3D7B3A72" w14:textId="7936AF8F" w:rsidR="00236911" w:rsidRPr="00CC66C7" w:rsidRDefault="00236911" w:rsidP="00FF53F6">
                            <w:pPr>
                              <w:spacing w:line="360" w:lineRule="auto"/>
                            </w:pPr>
                            <w:r w:rsidRPr="00CC66C7">
                              <w:t>k01356229, Tomic Milos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BCE10" id="_x0000_t202" coordsize="21600,21600" o:spt="202" path="m,l,21600r21600,l21600,xe">
                <v:stroke joinstyle="miter"/>
                <v:path gradientshapeok="t" o:connecttype="rect"/>
              </v:shapetype>
              <v:shape id="Textfeld 2" o:spid="_x0000_s1026" type="#_x0000_t202" style="position:absolute;left:0;text-align:left;margin-left:-23.3pt;margin-top:538.55pt;width:402.2pt;height:236.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" filled="f" stroked="f">
                <v:textbox>
                  <w:txbxContent>
                    <w:p w14:paraId="50635F6D" w14:textId="77777777" w:rsidR="00236911" w:rsidRDefault="00236911" w:rsidP="007E73BC">
                      <w:pPr>
                        <w:pStyle w:val="Untertitel"/>
                      </w:pPr>
                      <w:r>
                        <w:t>258321 DKE Projekt</w:t>
                      </w:r>
                    </w:p>
                    <w:p w14:paraId="0F50C22D" w14:textId="77777777" w:rsidR="00236911" w:rsidRDefault="00236911" w:rsidP="007E73BC"/>
                    <w:p w14:paraId="2835E934" w14:textId="77777777" w:rsidR="00236911" w:rsidRDefault="00236911" w:rsidP="007E73BC">
                      <w:pPr>
                        <w:rPr>
                          <w:b/>
                        </w:rPr>
                      </w:pPr>
                      <w:r>
                        <w:rPr>
                          <w:b/>
                        </w:rPr>
                        <w:t>Gruppe 2</w:t>
                      </w:r>
                    </w:p>
                    <w:p w14:paraId="5FB49CBF" w14:textId="77777777" w:rsidR="00236911" w:rsidRDefault="00236911" w:rsidP="007E73BC">
                      <w:pPr>
                        <w:rPr>
                          <w:b/>
                        </w:rPr>
                      </w:pPr>
                    </w:p>
                    <w:p w14:paraId="3512025F" w14:textId="3D5ACE99" w:rsidR="00236911" w:rsidRPr="009E2F06" w:rsidRDefault="00236911" w:rsidP="00FF53F6">
                      <w:pPr>
                        <w:spacing w:line="360" w:lineRule="auto"/>
                        <w:rPr>
                          <w:b/>
                        </w:rPr>
                      </w:pPr>
                      <w:r w:rsidRPr="009E2F06">
                        <w:rPr>
                          <w:b/>
                        </w:rPr>
                        <w:t>Teammitglieder:</w:t>
                      </w:r>
                    </w:p>
                    <w:p w14:paraId="0EF1B7A1" w14:textId="74553BE2" w:rsidR="00236911" w:rsidRDefault="00236911" w:rsidP="00FF53F6">
                      <w:pPr>
                        <w:spacing w:line="360" w:lineRule="auto"/>
                      </w:pPr>
                      <w:r w:rsidRPr="00A26F68">
                        <w:t xml:space="preserve">k01607605, Aistleithner </w:t>
                      </w:r>
                      <w:r>
                        <w:t>Andrea</w:t>
                      </w:r>
                    </w:p>
                    <w:p w14:paraId="6A1E490B" w14:textId="50C04A33" w:rsidR="00236911" w:rsidRPr="00CC66C7" w:rsidRDefault="00236911" w:rsidP="00FF53F6">
                      <w:pPr>
                        <w:spacing w:line="360" w:lineRule="auto"/>
                      </w:pPr>
                      <w:r w:rsidRPr="00CC66C7">
                        <w:t>k01256561, Dusanic Maja</w:t>
                      </w:r>
                    </w:p>
                    <w:p w14:paraId="26E5159F" w14:textId="60E04BE5" w:rsidR="00236911" w:rsidRPr="00CC66C7" w:rsidRDefault="00236911" w:rsidP="00FF53F6">
                      <w:pPr>
                        <w:spacing w:line="360" w:lineRule="auto"/>
                      </w:pPr>
                      <w:r w:rsidRPr="00CC66C7">
                        <w:t>k01356577, Teuchtmann Alexander</w:t>
                      </w:r>
                    </w:p>
                    <w:p w14:paraId="3D7B3A72" w14:textId="7936AF8F" w:rsidR="00236911" w:rsidRPr="00CC66C7" w:rsidRDefault="00236911" w:rsidP="00FF53F6">
                      <w:pPr>
                        <w:spacing w:line="360" w:lineRule="auto"/>
                      </w:pPr>
                      <w:r w:rsidRPr="00CC66C7">
                        <w:t>k01356229, Tomic Milos</w:t>
                      </w:r>
                    </w:p>
                  </w:txbxContent>
                </v:textbox>
                <w10:wrap type="topAndBottom" anchory="page"/>
                <w10:anchorlock/>
              </v:shape>
            </w:pict>
          </mc:Fallback>
        </mc:AlternateContent>
      </w:r>
      <w:r w:rsidR="007E73BC" w:rsidRPr="00817701">
        <w:rPr>
          <w:noProof/>
          <w:lang w:eastAsia="de-AT"/>
        </w:rPr>
        <mc:AlternateContent>
          <mc:Choice Requires="wps">
            <w:drawing>
              <wp:anchor distT="0" distB="0" distL="114300" distR="114300" simplePos="0" relativeHeight="251648000" behindDoc="0" locked="1" layoutInCell="1" allowOverlap="1" wp14:anchorId="4977639D" wp14:editId="51A9535C">
                <wp:simplePos x="0" y="0"/>
                <wp:positionH relativeFrom="column">
                  <wp:posOffset>-292735</wp:posOffset>
                </wp:positionH>
                <wp:positionV relativeFrom="page">
                  <wp:posOffset>2588260</wp:posOffset>
                </wp:positionV>
                <wp:extent cx="6649720" cy="2661920"/>
                <wp:effectExtent l="0" t="0" r="0" b="508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720" cy="2661920"/>
                        </a:xfrm>
                        <a:prstGeom prst="rect">
                          <a:avLst/>
                        </a:prstGeom>
                        <a:noFill/>
                        <a:ln w="9525">
                          <a:noFill/>
                          <a:miter lim="800000"/>
                          <a:headEnd/>
                          <a:tailEnd/>
                        </a:ln>
                      </wps:spPr>
                      <wps:txbx>
                        <w:txbxContent>
                          <w:p w14:paraId="2D16FACB" w14:textId="7B3B2127" w:rsidR="00236911" w:rsidRPr="00D83A34" w:rsidRDefault="00236911" w:rsidP="005F7AEE">
                            <w:pPr>
                              <w:pStyle w:val="Titel"/>
                              <w:spacing w:line="199" w:lineRule="auto"/>
                              <w:rPr>
                                <w:lang w:val="de-DE"/>
                              </w:rPr>
                            </w:pPr>
                            <w:r>
                              <w:rPr>
                                <w:lang w:val="de-DE"/>
                              </w:rPr>
                              <w:t>MeilenStein Implementierung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977639D" id="_x0000_s1027" type="#_x0000_t202" style="position:absolute;left:0;text-align:left;margin-left:-23.05pt;margin-top:203.8pt;width:523.6pt;height:20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" filled="f" stroked="f">
                <v:textbox>
                  <w:txbxContent>
                    <w:p w14:paraId="2D16FACB" w14:textId="7B3B2127" w:rsidR="00236911" w:rsidRPr="00D83A34" w:rsidRDefault="00236911" w:rsidP="005F7AEE">
                      <w:pPr>
                        <w:pStyle w:val="Titel"/>
                        <w:spacing w:line="199" w:lineRule="auto"/>
                        <w:rPr>
                          <w:lang w:val="de-DE"/>
                        </w:rPr>
                      </w:pPr>
                      <w:r>
                        <w:rPr>
                          <w:lang w:val="de-DE"/>
                        </w:rPr>
                        <w:t>MeilenStein Implementierung</w:t>
                      </w:r>
                    </w:p>
                  </w:txbxContent>
                </v:textbox>
                <w10:wrap type="topAndBottom" anchory="page"/>
                <w10:anchorlock/>
              </v:shape>
            </w:pict>
          </mc:Fallback>
        </mc:AlternateContent>
      </w:r>
      <w:r w:rsidR="007E73BC" w:rsidRPr="00817701">
        <w:rPr>
          <w:noProof/>
          <w:lang w:eastAsia="de-AT"/>
        </w:rPr>
        <w:drawing>
          <wp:anchor distT="0" distB="0" distL="114300" distR="114300" simplePos="0" relativeHeight="251649024" behindDoc="0" locked="1" layoutInCell="1" allowOverlap="1" wp14:anchorId="0D22C1EE" wp14:editId="67EFE3EC">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bookmarkEnd w:id="2"/>
      <w:bookmarkEnd w:id="3"/>
    </w:p>
    <w:p w14:paraId="26C32F44" w14:textId="28AE44E1" w:rsidR="007E73BC" w:rsidRPr="00817701" w:rsidRDefault="007E73BC" w:rsidP="00B36BAA">
      <w:pPr>
        <w:spacing w:line="360" w:lineRule="auto"/>
        <w:jc w:val="both"/>
        <w:sectPr w:rsidR="007E73BC" w:rsidRPr="00817701" w:rsidSect="00BB1293">
          <w:headerReference w:type="default" r:id="rId12"/>
          <w:footerReference w:type="default" r:id="rId13"/>
          <w:type w:val="continuous"/>
          <w:pgSz w:w="11906" w:h="16838" w:code="9"/>
          <w:pgMar w:top="851" w:right="3799" w:bottom="567" w:left="1134" w:header="567" w:footer="567" w:gutter="0"/>
          <w:cols w:space="708"/>
          <w:docGrid w:linePitch="360"/>
        </w:sectPr>
      </w:pPr>
    </w:p>
    <w:sdt>
      <w:sdtPr>
        <w:rPr>
          <w:rFonts w:eastAsiaTheme="minorHAnsi" w:cstheme="minorBidi"/>
          <w:b w:val="0"/>
          <w:sz w:val="22"/>
          <w:szCs w:val="22"/>
          <w:lang w:eastAsia="en-US"/>
        </w:rPr>
        <w:id w:val="-1518918560"/>
        <w:docPartObj>
          <w:docPartGallery w:val="Table of Contents"/>
          <w:docPartUnique/>
        </w:docPartObj>
      </w:sdtPr>
      <w:sdtEndPr>
        <w:rPr>
          <w:bCs/>
          <w:noProof/>
        </w:rPr>
      </w:sdtEndPr>
      <w:sdtContent>
        <w:p w14:paraId="40590C82" w14:textId="77AE54CB" w:rsidR="00D264B9" w:rsidRDefault="006A21B2" w:rsidP="00B36BAA">
          <w:pPr>
            <w:pStyle w:val="Inhaltsverzeichnisberschrift"/>
            <w:jc w:val="both"/>
          </w:pPr>
          <w:r>
            <w:t>Inhaltsverzeichnis</w:t>
          </w:r>
        </w:p>
        <w:bookmarkStart w:id="4" w:name="_GoBack"/>
        <w:bookmarkEnd w:id="4"/>
        <w:p w14:paraId="7E562D3D" w14:textId="6CB04F8D" w:rsidR="00410B38" w:rsidRDefault="00D264B9">
          <w:pPr>
            <w:pStyle w:val="Verzeichnis1"/>
            <w:rPr>
              <w:rFonts w:asciiTheme="minorHAnsi" w:eastAsiaTheme="minorEastAsia" w:hAnsiTheme="minorHAnsi"/>
              <w:noProof/>
              <w:lang w:eastAsia="de-AT"/>
            </w:rPr>
          </w:pPr>
          <w:r>
            <w:fldChar w:fldCharType="begin"/>
          </w:r>
          <w:r>
            <w:instrText xml:space="preserve"> TOC \o "1-3" \h \z \u </w:instrText>
          </w:r>
          <w:r>
            <w:fldChar w:fldCharType="separate"/>
          </w:r>
          <w:hyperlink w:anchor="_Toc112588" w:history="1">
            <w:r w:rsidR="00410B38" w:rsidRPr="001056B1">
              <w:rPr>
                <w:rStyle w:val="Hyperlink"/>
                <w:noProof/>
              </w:rPr>
              <w:t>1.</w:t>
            </w:r>
            <w:r w:rsidR="00410B38">
              <w:rPr>
                <w:rFonts w:asciiTheme="minorHAnsi" w:eastAsiaTheme="minorEastAsia" w:hAnsiTheme="minorHAnsi"/>
                <w:noProof/>
                <w:lang w:eastAsia="de-AT"/>
              </w:rPr>
              <w:tab/>
            </w:r>
            <w:r w:rsidR="00410B38" w:rsidRPr="001056B1">
              <w:rPr>
                <w:rStyle w:val="Hyperlink"/>
                <w:noProof/>
              </w:rPr>
              <w:t>Programmarchitektur</w:t>
            </w:r>
            <w:r w:rsidR="00410B38">
              <w:rPr>
                <w:noProof/>
                <w:webHidden/>
              </w:rPr>
              <w:tab/>
            </w:r>
            <w:r w:rsidR="00410B38">
              <w:rPr>
                <w:noProof/>
                <w:webHidden/>
              </w:rPr>
              <w:fldChar w:fldCharType="begin"/>
            </w:r>
            <w:r w:rsidR="00410B38">
              <w:rPr>
                <w:noProof/>
                <w:webHidden/>
              </w:rPr>
              <w:instrText xml:space="preserve"> PAGEREF _Toc112588 \h </w:instrText>
            </w:r>
            <w:r w:rsidR="00410B38">
              <w:rPr>
                <w:noProof/>
                <w:webHidden/>
              </w:rPr>
            </w:r>
            <w:r w:rsidR="00410B38">
              <w:rPr>
                <w:noProof/>
                <w:webHidden/>
              </w:rPr>
              <w:fldChar w:fldCharType="separate"/>
            </w:r>
            <w:r w:rsidR="00FC65E9">
              <w:rPr>
                <w:noProof/>
                <w:webHidden/>
              </w:rPr>
              <w:t>3</w:t>
            </w:r>
            <w:r w:rsidR="00410B38">
              <w:rPr>
                <w:noProof/>
                <w:webHidden/>
              </w:rPr>
              <w:fldChar w:fldCharType="end"/>
            </w:r>
          </w:hyperlink>
        </w:p>
        <w:p w14:paraId="4B1287DA" w14:textId="4D695661" w:rsidR="00410B38" w:rsidRDefault="00410B38">
          <w:pPr>
            <w:pStyle w:val="Verzeichnis2"/>
            <w:tabs>
              <w:tab w:val="left" w:pos="1100"/>
            </w:tabs>
            <w:rPr>
              <w:rFonts w:asciiTheme="minorHAnsi" w:eastAsiaTheme="minorEastAsia" w:hAnsiTheme="minorHAnsi"/>
              <w:noProof/>
              <w:lang w:eastAsia="de-AT"/>
            </w:rPr>
          </w:pPr>
          <w:hyperlink w:anchor="_Toc112589" w:history="1">
            <w:r w:rsidRPr="001056B1">
              <w:rPr>
                <w:rStyle w:val="Hyperlink"/>
                <w:noProof/>
              </w:rPr>
              <w:t>1.1.</w:t>
            </w:r>
            <w:r>
              <w:rPr>
                <w:rFonts w:asciiTheme="minorHAnsi" w:eastAsiaTheme="minorEastAsia" w:hAnsiTheme="minorHAnsi"/>
                <w:noProof/>
                <w:lang w:eastAsia="de-AT"/>
              </w:rPr>
              <w:tab/>
            </w:r>
            <w:r w:rsidRPr="001056B1">
              <w:rPr>
                <w:rStyle w:val="Hyperlink"/>
                <w:noProof/>
              </w:rPr>
              <w:t>Komponenten</w:t>
            </w:r>
            <w:r>
              <w:rPr>
                <w:noProof/>
                <w:webHidden/>
              </w:rPr>
              <w:tab/>
            </w:r>
            <w:r>
              <w:rPr>
                <w:noProof/>
                <w:webHidden/>
              </w:rPr>
              <w:fldChar w:fldCharType="begin"/>
            </w:r>
            <w:r>
              <w:rPr>
                <w:noProof/>
                <w:webHidden/>
              </w:rPr>
              <w:instrText xml:space="preserve"> PAGEREF _Toc112589 \h </w:instrText>
            </w:r>
            <w:r>
              <w:rPr>
                <w:noProof/>
                <w:webHidden/>
              </w:rPr>
            </w:r>
            <w:r>
              <w:rPr>
                <w:noProof/>
                <w:webHidden/>
              </w:rPr>
              <w:fldChar w:fldCharType="separate"/>
            </w:r>
            <w:r w:rsidR="00FC65E9">
              <w:rPr>
                <w:noProof/>
                <w:webHidden/>
              </w:rPr>
              <w:t>3</w:t>
            </w:r>
            <w:r>
              <w:rPr>
                <w:noProof/>
                <w:webHidden/>
              </w:rPr>
              <w:fldChar w:fldCharType="end"/>
            </w:r>
          </w:hyperlink>
        </w:p>
        <w:p w14:paraId="20F2986E" w14:textId="3E0949DB" w:rsidR="00410B38" w:rsidRDefault="00410B38">
          <w:pPr>
            <w:pStyle w:val="Verzeichnis3"/>
            <w:rPr>
              <w:rFonts w:asciiTheme="minorHAnsi" w:eastAsiaTheme="minorEastAsia" w:hAnsiTheme="minorHAnsi"/>
              <w:lang w:eastAsia="de-AT"/>
            </w:rPr>
          </w:pPr>
          <w:hyperlink w:anchor="_Toc112590" w:history="1">
            <w:r w:rsidRPr="001056B1">
              <w:rPr>
                <w:rStyle w:val="Hyperlink"/>
              </w:rPr>
              <w:t>1.1.1.</w:t>
            </w:r>
            <w:r>
              <w:rPr>
                <w:rFonts w:asciiTheme="minorHAnsi" w:eastAsiaTheme="minorEastAsia" w:hAnsiTheme="minorHAnsi"/>
                <w:lang w:eastAsia="de-AT"/>
              </w:rPr>
              <w:tab/>
            </w:r>
            <w:r w:rsidRPr="001056B1">
              <w:rPr>
                <w:rStyle w:val="Hyperlink"/>
              </w:rPr>
              <w:t>Das Evaluierungsprogramm</w:t>
            </w:r>
            <w:r>
              <w:rPr>
                <w:webHidden/>
              </w:rPr>
              <w:tab/>
            </w:r>
            <w:r>
              <w:rPr>
                <w:webHidden/>
              </w:rPr>
              <w:fldChar w:fldCharType="begin"/>
            </w:r>
            <w:r>
              <w:rPr>
                <w:webHidden/>
              </w:rPr>
              <w:instrText xml:space="preserve"> PAGEREF _Toc112590 \h </w:instrText>
            </w:r>
            <w:r>
              <w:rPr>
                <w:webHidden/>
              </w:rPr>
            </w:r>
            <w:r>
              <w:rPr>
                <w:webHidden/>
              </w:rPr>
              <w:fldChar w:fldCharType="separate"/>
            </w:r>
            <w:r w:rsidR="00FC65E9">
              <w:rPr>
                <w:webHidden/>
              </w:rPr>
              <w:t>3</w:t>
            </w:r>
            <w:r>
              <w:rPr>
                <w:webHidden/>
              </w:rPr>
              <w:fldChar w:fldCharType="end"/>
            </w:r>
          </w:hyperlink>
        </w:p>
        <w:p w14:paraId="15CE6C76" w14:textId="495E6990" w:rsidR="00410B38" w:rsidRDefault="00410B38">
          <w:pPr>
            <w:pStyle w:val="Verzeichnis3"/>
            <w:rPr>
              <w:rFonts w:asciiTheme="minorHAnsi" w:eastAsiaTheme="minorEastAsia" w:hAnsiTheme="minorHAnsi"/>
              <w:lang w:eastAsia="de-AT"/>
            </w:rPr>
          </w:pPr>
          <w:hyperlink w:anchor="_Toc112591" w:history="1">
            <w:r w:rsidRPr="001056B1">
              <w:rPr>
                <w:rStyle w:val="Hyperlink"/>
              </w:rPr>
              <w:t>1.1.2.</w:t>
            </w:r>
            <w:r>
              <w:rPr>
                <w:rFonts w:asciiTheme="minorHAnsi" w:eastAsiaTheme="minorEastAsia" w:hAnsiTheme="minorHAnsi"/>
                <w:lang w:eastAsia="de-AT"/>
              </w:rPr>
              <w:tab/>
            </w:r>
            <w:r w:rsidRPr="001056B1">
              <w:rPr>
                <w:rStyle w:val="Hyperlink"/>
              </w:rPr>
              <w:t>Der Rule Model Inheritance Datengenerator</w:t>
            </w:r>
            <w:r>
              <w:rPr>
                <w:webHidden/>
              </w:rPr>
              <w:tab/>
            </w:r>
            <w:r>
              <w:rPr>
                <w:webHidden/>
              </w:rPr>
              <w:fldChar w:fldCharType="begin"/>
            </w:r>
            <w:r>
              <w:rPr>
                <w:webHidden/>
              </w:rPr>
              <w:instrText xml:space="preserve"> PAGEREF _Toc112591 \h </w:instrText>
            </w:r>
            <w:r>
              <w:rPr>
                <w:webHidden/>
              </w:rPr>
            </w:r>
            <w:r>
              <w:rPr>
                <w:webHidden/>
              </w:rPr>
              <w:fldChar w:fldCharType="separate"/>
            </w:r>
            <w:r w:rsidR="00FC65E9">
              <w:rPr>
                <w:webHidden/>
              </w:rPr>
              <w:t>3</w:t>
            </w:r>
            <w:r>
              <w:rPr>
                <w:webHidden/>
              </w:rPr>
              <w:fldChar w:fldCharType="end"/>
            </w:r>
          </w:hyperlink>
        </w:p>
        <w:p w14:paraId="2B239CB2" w14:textId="38ADAF6B" w:rsidR="00410B38" w:rsidRDefault="00410B38">
          <w:pPr>
            <w:pStyle w:val="Verzeichnis3"/>
            <w:rPr>
              <w:rFonts w:asciiTheme="minorHAnsi" w:eastAsiaTheme="minorEastAsia" w:hAnsiTheme="minorHAnsi"/>
              <w:lang w:eastAsia="de-AT"/>
            </w:rPr>
          </w:pPr>
          <w:hyperlink w:anchor="_Toc112592" w:history="1">
            <w:r w:rsidRPr="001056B1">
              <w:rPr>
                <w:rStyle w:val="Hyperlink"/>
              </w:rPr>
              <w:t>1.1.3.</w:t>
            </w:r>
            <w:r>
              <w:rPr>
                <w:rFonts w:asciiTheme="minorHAnsi" w:eastAsiaTheme="minorEastAsia" w:hAnsiTheme="minorHAnsi"/>
                <w:lang w:eastAsia="de-AT"/>
              </w:rPr>
              <w:tab/>
            </w:r>
            <w:r w:rsidRPr="001056B1">
              <w:rPr>
                <w:rStyle w:val="Hyperlink"/>
              </w:rPr>
              <w:t>Der CBR Datengenerator</w:t>
            </w:r>
            <w:r>
              <w:rPr>
                <w:webHidden/>
              </w:rPr>
              <w:tab/>
            </w:r>
            <w:r>
              <w:rPr>
                <w:webHidden/>
              </w:rPr>
              <w:fldChar w:fldCharType="begin"/>
            </w:r>
            <w:r>
              <w:rPr>
                <w:webHidden/>
              </w:rPr>
              <w:instrText xml:space="preserve"> PAGEREF _Toc112592 \h </w:instrText>
            </w:r>
            <w:r>
              <w:rPr>
                <w:webHidden/>
              </w:rPr>
            </w:r>
            <w:r>
              <w:rPr>
                <w:webHidden/>
              </w:rPr>
              <w:fldChar w:fldCharType="separate"/>
            </w:r>
            <w:r w:rsidR="00FC65E9">
              <w:rPr>
                <w:webHidden/>
              </w:rPr>
              <w:t>4</w:t>
            </w:r>
            <w:r>
              <w:rPr>
                <w:webHidden/>
              </w:rPr>
              <w:fldChar w:fldCharType="end"/>
            </w:r>
          </w:hyperlink>
        </w:p>
        <w:p w14:paraId="103F2A7D" w14:textId="08A70599" w:rsidR="00410B38" w:rsidRDefault="00410B38">
          <w:pPr>
            <w:pStyle w:val="Verzeichnis3"/>
            <w:rPr>
              <w:rFonts w:asciiTheme="minorHAnsi" w:eastAsiaTheme="minorEastAsia" w:hAnsiTheme="minorHAnsi"/>
              <w:lang w:eastAsia="de-AT"/>
            </w:rPr>
          </w:pPr>
          <w:hyperlink w:anchor="_Toc112593" w:history="1">
            <w:r w:rsidRPr="001056B1">
              <w:rPr>
                <w:rStyle w:val="Hyperlink"/>
              </w:rPr>
              <w:t>1.1.4.</w:t>
            </w:r>
            <w:r>
              <w:rPr>
                <w:rFonts w:asciiTheme="minorHAnsi" w:eastAsiaTheme="minorEastAsia" w:hAnsiTheme="minorHAnsi"/>
                <w:lang w:eastAsia="de-AT"/>
              </w:rPr>
              <w:tab/>
            </w:r>
            <w:r w:rsidRPr="001056B1">
              <w:rPr>
                <w:rStyle w:val="Hyperlink"/>
              </w:rPr>
              <w:t>Die Dummy Vadalog Ausführung</w:t>
            </w:r>
            <w:r>
              <w:rPr>
                <w:webHidden/>
              </w:rPr>
              <w:tab/>
            </w:r>
            <w:r>
              <w:rPr>
                <w:webHidden/>
              </w:rPr>
              <w:fldChar w:fldCharType="begin"/>
            </w:r>
            <w:r>
              <w:rPr>
                <w:webHidden/>
              </w:rPr>
              <w:instrText xml:space="preserve"> PAGEREF _Toc112593 \h </w:instrText>
            </w:r>
            <w:r>
              <w:rPr>
                <w:webHidden/>
              </w:rPr>
            </w:r>
            <w:r>
              <w:rPr>
                <w:webHidden/>
              </w:rPr>
              <w:fldChar w:fldCharType="separate"/>
            </w:r>
            <w:r w:rsidR="00FC65E9">
              <w:rPr>
                <w:webHidden/>
              </w:rPr>
              <w:t>4</w:t>
            </w:r>
            <w:r>
              <w:rPr>
                <w:webHidden/>
              </w:rPr>
              <w:fldChar w:fldCharType="end"/>
            </w:r>
          </w:hyperlink>
        </w:p>
        <w:p w14:paraId="624DBE5F" w14:textId="139293F4" w:rsidR="00410B38" w:rsidRDefault="00410B38">
          <w:pPr>
            <w:pStyle w:val="Verzeichnis3"/>
            <w:rPr>
              <w:rFonts w:asciiTheme="minorHAnsi" w:eastAsiaTheme="minorEastAsia" w:hAnsiTheme="minorHAnsi"/>
              <w:lang w:eastAsia="de-AT"/>
            </w:rPr>
          </w:pPr>
          <w:hyperlink w:anchor="_Toc112594" w:history="1">
            <w:r w:rsidRPr="001056B1">
              <w:rPr>
                <w:rStyle w:val="Hyperlink"/>
              </w:rPr>
              <w:t>1.1.5.</w:t>
            </w:r>
            <w:r>
              <w:rPr>
                <w:rFonts w:asciiTheme="minorHAnsi" w:eastAsiaTheme="minorEastAsia" w:hAnsiTheme="minorHAnsi"/>
                <w:lang w:eastAsia="de-AT"/>
              </w:rPr>
              <w:tab/>
            </w:r>
            <w:r w:rsidRPr="001056B1">
              <w:rPr>
                <w:rStyle w:val="Hyperlink"/>
              </w:rPr>
              <w:t>Der externe Speicher, die Datenbank</w:t>
            </w:r>
            <w:r>
              <w:rPr>
                <w:webHidden/>
              </w:rPr>
              <w:tab/>
            </w:r>
            <w:r>
              <w:rPr>
                <w:webHidden/>
              </w:rPr>
              <w:fldChar w:fldCharType="begin"/>
            </w:r>
            <w:r>
              <w:rPr>
                <w:webHidden/>
              </w:rPr>
              <w:instrText xml:space="preserve"> PAGEREF _Toc112594 \h </w:instrText>
            </w:r>
            <w:r>
              <w:rPr>
                <w:webHidden/>
              </w:rPr>
            </w:r>
            <w:r>
              <w:rPr>
                <w:webHidden/>
              </w:rPr>
              <w:fldChar w:fldCharType="separate"/>
            </w:r>
            <w:r w:rsidR="00FC65E9">
              <w:rPr>
                <w:webHidden/>
              </w:rPr>
              <w:t>4</w:t>
            </w:r>
            <w:r>
              <w:rPr>
                <w:webHidden/>
              </w:rPr>
              <w:fldChar w:fldCharType="end"/>
            </w:r>
          </w:hyperlink>
        </w:p>
        <w:p w14:paraId="5B8D2EDB" w14:textId="113206F7" w:rsidR="00410B38" w:rsidRDefault="00410B38">
          <w:pPr>
            <w:pStyle w:val="Verzeichnis2"/>
            <w:tabs>
              <w:tab w:val="left" w:pos="1100"/>
            </w:tabs>
            <w:rPr>
              <w:rFonts w:asciiTheme="minorHAnsi" w:eastAsiaTheme="minorEastAsia" w:hAnsiTheme="minorHAnsi"/>
              <w:noProof/>
              <w:lang w:eastAsia="de-AT"/>
            </w:rPr>
          </w:pPr>
          <w:hyperlink w:anchor="_Toc112595" w:history="1">
            <w:r w:rsidRPr="001056B1">
              <w:rPr>
                <w:rStyle w:val="Hyperlink"/>
                <w:noProof/>
              </w:rPr>
              <w:t>1.2.</w:t>
            </w:r>
            <w:r>
              <w:rPr>
                <w:rFonts w:asciiTheme="minorHAnsi" w:eastAsiaTheme="minorEastAsia" w:hAnsiTheme="minorHAnsi"/>
                <w:noProof/>
                <w:lang w:eastAsia="de-AT"/>
              </w:rPr>
              <w:tab/>
            </w:r>
            <w:r w:rsidRPr="001056B1">
              <w:rPr>
                <w:rStyle w:val="Hyperlink"/>
                <w:noProof/>
              </w:rPr>
              <w:t>Schnittstellen</w:t>
            </w:r>
            <w:r>
              <w:rPr>
                <w:noProof/>
                <w:webHidden/>
              </w:rPr>
              <w:tab/>
            </w:r>
            <w:r>
              <w:rPr>
                <w:noProof/>
                <w:webHidden/>
              </w:rPr>
              <w:fldChar w:fldCharType="begin"/>
            </w:r>
            <w:r>
              <w:rPr>
                <w:noProof/>
                <w:webHidden/>
              </w:rPr>
              <w:instrText xml:space="preserve"> PAGEREF _Toc112595 \h </w:instrText>
            </w:r>
            <w:r>
              <w:rPr>
                <w:noProof/>
                <w:webHidden/>
              </w:rPr>
            </w:r>
            <w:r>
              <w:rPr>
                <w:noProof/>
                <w:webHidden/>
              </w:rPr>
              <w:fldChar w:fldCharType="separate"/>
            </w:r>
            <w:r w:rsidR="00FC65E9">
              <w:rPr>
                <w:noProof/>
                <w:webHidden/>
              </w:rPr>
              <w:t>4</w:t>
            </w:r>
            <w:r>
              <w:rPr>
                <w:noProof/>
                <w:webHidden/>
              </w:rPr>
              <w:fldChar w:fldCharType="end"/>
            </w:r>
          </w:hyperlink>
        </w:p>
        <w:p w14:paraId="524B7A6C" w14:textId="477E62DB" w:rsidR="00410B38" w:rsidRDefault="00410B38">
          <w:pPr>
            <w:pStyle w:val="Verzeichnis3"/>
            <w:rPr>
              <w:rFonts w:asciiTheme="minorHAnsi" w:eastAsiaTheme="minorEastAsia" w:hAnsiTheme="minorHAnsi"/>
              <w:lang w:eastAsia="de-AT"/>
            </w:rPr>
          </w:pPr>
          <w:hyperlink w:anchor="_Toc112596" w:history="1">
            <w:r w:rsidRPr="001056B1">
              <w:rPr>
                <w:rStyle w:val="Hyperlink"/>
              </w:rPr>
              <w:t>1.2.1.</w:t>
            </w:r>
            <w:r>
              <w:rPr>
                <w:rFonts w:asciiTheme="minorHAnsi" w:eastAsiaTheme="minorEastAsia" w:hAnsiTheme="minorHAnsi"/>
                <w:lang w:eastAsia="de-AT"/>
              </w:rPr>
              <w:tab/>
            </w:r>
            <w:r w:rsidRPr="001056B1">
              <w:rPr>
                <w:rStyle w:val="Hyperlink"/>
              </w:rPr>
              <w:t>Die User Schnittstelle</w:t>
            </w:r>
            <w:r>
              <w:rPr>
                <w:webHidden/>
              </w:rPr>
              <w:tab/>
            </w:r>
            <w:r>
              <w:rPr>
                <w:webHidden/>
              </w:rPr>
              <w:fldChar w:fldCharType="begin"/>
            </w:r>
            <w:r>
              <w:rPr>
                <w:webHidden/>
              </w:rPr>
              <w:instrText xml:space="preserve"> PAGEREF _Toc112596 \h </w:instrText>
            </w:r>
            <w:r>
              <w:rPr>
                <w:webHidden/>
              </w:rPr>
            </w:r>
            <w:r>
              <w:rPr>
                <w:webHidden/>
              </w:rPr>
              <w:fldChar w:fldCharType="separate"/>
            </w:r>
            <w:r w:rsidR="00FC65E9">
              <w:rPr>
                <w:webHidden/>
              </w:rPr>
              <w:t>4</w:t>
            </w:r>
            <w:r>
              <w:rPr>
                <w:webHidden/>
              </w:rPr>
              <w:fldChar w:fldCharType="end"/>
            </w:r>
          </w:hyperlink>
        </w:p>
        <w:p w14:paraId="34A46C88" w14:textId="4F907866" w:rsidR="00410B38" w:rsidRDefault="00410B38">
          <w:pPr>
            <w:pStyle w:val="Verzeichnis3"/>
            <w:rPr>
              <w:rFonts w:asciiTheme="minorHAnsi" w:eastAsiaTheme="minorEastAsia" w:hAnsiTheme="minorHAnsi"/>
              <w:lang w:eastAsia="de-AT"/>
            </w:rPr>
          </w:pPr>
          <w:hyperlink w:anchor="_Toc112597" w:history="1">
            <w:r w:rsidRPr="001056B1">
              <w:rPr>
                <w:rStyle w:val="Hyperlink"/>
              </w:rPr>
              <w:t>1.2.2.</w:t>
            </w:r>
            <w:r>
              <w:rPr>
                <w:rFonts w:asciiTheme="minorHAnsi" w:eastAsiaTheme="minorEastAsia" w:hAnsiTheme="minorHAnsi"/>
                <w:lang w:eastAsia="de-AT"/>
              </w:rPr>
              <w:tab/>
            </w:r>
            <w:r w:rsidRPr="001056B1">
              <w:rPr>
                <w:rStyle w:val="Hyperlink"/>
              </w:rPr>
              <w:t>Die Rule Model Inheritance Schnittstelle</w:t>
            </w:r>
            <w:r>
              <w:rPr>
                <w:webHidden/>
              </w:rPr>
              <w:tab/>
            </w:r>
            <w:r>
              <w:rPr>
                <w:webHidden/>
              </w:rPr>
              <w:fldChar w:fldCharType="begin"/>
            </w:r>
            <w:r>
              <w:rPr>
                <w:webHidden/>
              </w:rPr>
              <w:instrText xml:space="preserve"> PAGEREF _Toc112597 \h </w:instrText>
            </w:r>
            <w:r>
              <w:rPr>
                <w:webHidden/>
              </w:rPr>
            </w:r>
            <w:r>
              <w:rPr>
                <w:webHidden/>
              </w:rPr>
              <w:fldChar w:fldCharType="separate"/>
            </w:r>
            <w:r w:rsidR="00FC65E9">
              <w:rPr>
                <w:webHidden/>
              </w:rPr>
              <w:t>4</w:t>
            </w:r>
            <w:r>
              <w:rPr>
                <w:webHidden/>
              </w:rPr>
              <w:fldChar w:fldCharType="end"/>
            </w:r>
          </w:hyperlink>
        </w:p>
        <w:p w14:paraId="22E47B71" w14:textId="4D7092B9" w:rsidR="00410B38" w:rsidRDefault="00410B38">
          <w:pPr>
            <w:pStyle w:val="Verzeichnis3"/>
            <w:rPr>
              <w:rFonts w:asciiTheme="minorHAnsi" w:eastAsiaTheme="minorEastAsia" w:hAnsiTheme="minorHAnsi"/>
              <w:lang w:eastAsia="de-AT"/>
            </w:rPr>
          </w:pPr>
          <w:hyperlink w:anchor="_Toc112598" w:history="1">
            <w:r w:rsidRPr="001056B1">
              <w:rPr>
                <w:rStyle w:val="Hyperlink"/>
              </w:rPr>
              <w:t>1.2.3.</w:t>
            </w:r>
            <w:r>
              <w:rPr>
                <w:rFonts w:asciiTheme="minorHAnsi" w:eastAsiaTheme="minorEastAsia" w:hAnsiTheme="minorHAnsi"/>
                <w:lang w:eastAsia="de-AT"/>
              </w:rPr>
              <w:tab/>
            </w:r>
            <w:r w:rsidRPr="001056B1">
              <w:rPr>
                <w:rStyle w:val="Hyperlink"/>
              </w:rPr>
              <w:t>Die CBR Schnittstelle</w:t>
            </w:r>
            <w:r>
              <w:rPr>
                <w:webHidden/>
              </w:rPr>
              <w:tab/>
            </w:r>
            <w:r>
              <w:rPr>
                <w:webHidden/>
              </w:rPr>
              <w:fldChar w:fldCharType="begin"/>
            </w:r>
            <w:r>
              <w:rPr>
                <w:webHidden/>
              </w:rPr>
              <w:instrText xml:space="preserve"> PAGEREF _Toc112598 \h </w:instrText>
            </w:r>
            <w:r>
              <w:rPr>
                <w:webHidden/>
              </w:rPr>
            </w:r>
            <w:r>
              <w:rPr>
                <w:webHidden/>
              </w:rPr>
              <w:fldChar w:fldCharType="separate"/>
            </w:r>
            <w:r w:rsidR="00FC65E9">
              <w:rPr>
                <w:webHidden/>
              </w:rPr>
              <w:t>4</w:t>
            </w:r>
            <w:r>
              <w:rPr>
                <w:webHidden/>
              </w:rPr>
              <w:fldChar w:fldCharType="end"/>
            </w:r>
          </w:hyperlink>
        </w:p>
        <w:p w14:paraId="32607651" w14:textId="53AE3F58" w:rsidR="00410B38" w:rsidRDefault="00410B38">
          <w:pPr>
            <w:pStyle w:val="Verzeichnis3"/>
            <w:rPr>
              <w:rFonts w:asciiTheme="minorHAnsi" w:eastAsiaTheme="minorEastAsia" w:hAnsiTheme="minorHAnsi"/>
              <w:lang w:eastAsia="de-AT"/>
            </w:rPr>
          </w:pPr>
          <w:hyperlink w:anchor="_Toc112599" w:history="1">
            <w:r w:rsidRPr="001056B1">
              <w:rPr>
                <w:rStyle w:val="Hyperlink"/>
              </w:rPr>
              <w:t>1.2.4.</w:t>
            </w:r>
            <w:r>
              <w:rPr>
                <w:rFonts w:asciiTheme="minorHAnsi" w:eastAsiaTheme="minorEastAsia" w:hAnsiTheme="minorHAnsi"/>
                <w:lang w:eastAsia="de-AT"/>
              </w:rPr>
              <w:tab/>
            </w:r>
            <w:r w:rsidRPr="001056B1">
              <w:rPr>
                <w:rStyle w:val="Hyperlink"/>
              </w:rPr>
              <w:t>Die Vadalog Schnittstelle</w:t>
            </w:r>
            <w:r>
              <w:rPr>
                <w:webHidden/>
              </w:rPr>
              <w:tab/>
            </w:r>
            <w:r>
              <w:rPr>
                <w:webHidden/>
              </w:rPr>
              <w:fldChar w:fldCharType="begin"/>
            </w:r>
            <w:r>
              <w:rPr>
                <w:webHidden/>
              </w:rPr>
              <w:instrText xml:space="preserve"> PAGEREF _Toc112599 \h </w:instrText>
            </w:r>
            <w:r>
              <w:rPr>
                <w:webHidden/>
              </w:rPr>
            </w:r>
            <w:r>
              <w:rPr>
                <w:webHidden/>
              </w:rPr>
              <w:fldChar w:fldCharType="separate"/>
            </w:r>
            <w:r w:rsidR="00FC65E9">
              <w:rPr>
                <w:webHidden/>
              </w:rPr>
              <w:t>4</w:t>
            </w:r>
            <w:r>
              <w:rPr>
                <w:webHidden/>
              </w:rPr>
              <w:fldChar w:fldCharType="end"/>
            </w:r>
          </w:hyperlink>
        </w:p>
        <w:p w14:paraId="39A7DA37" w14:textId="2B5D8675" w:rsidR="00410B38" w:rsidRDefault="00410B38">
          <w:pPr>
            <w:pStyle w:val="Verzeichnis3"/>
            <w:rPr>
              <w:rFonts w:asciiTheme="minorHAnsi" w:eastAsiaTheme="minorEastAsia" w:hAnsiTheme="minorHAnsi"/>
              <w:lang w:eastAsia="de-AT"/>
            </w:rPr>
          </w:pPr>
          <w:hyperlink w:anchor="_Toc112600" w:history="1">
            <w:r w:rsidRPr="001056B1">
              <w:rPr>
                <w:rStyle w:val="Hyperlink"/>
              </w:rPr>
              <w:t>1.2.5.</w:t>
            </w:r>
            <w:r>
              <w:rPr>
                <w:rFonts w:asciiTheme="minorHAnsi" w:eastAsiaTheme="minorEastAsia" w:hAnsiTheme="minorHAnsi"/>
                <w:lang w:eastAsia="de-AT"/>
              </w:rPr>
              <w:tab/>
            </w:r>
            <w:r w:rsidRPr="001056B1">
              <w:rPr>
                <w:rStyle w:val="Hyperlink"/>
              </w:rPr>
              <w:t>Die Speicherung Schnittstelle</w:t>
            </w:r>
            <w:r>
              <w:rPr>
                <w:webHidden/>
              </w:rPr>
              <w:tab/>
            </w:r>
            <w:r>
              <w:rPr>
                <w:webHidden/>
              </w:rPr>
              <w:fldChar w:fldCharType="begin"/>
            </w:r>
            <w:r>
              <w:rPr>
                <w:webHidden/>
              </w:rPr>
              <w:instrText xml:space="preserve"> PAGEREF _Toc112600 \h </w:instrText>
            </w:r>
            <w:r>
              <w:rPr>
                <w:webHidden/>
              </w:rPr>
            </w:r>
            <w:r>
              <w:rPr>
                <w:webHidden/>
              </w:rPr>
              <w:fldChar w:fldCharType="separate"/>
            </w:r>
            <w:r w:rsidR="00FC65E9">
              <w:rPr>
                <w:webHidden/>
              </w:rPr>
              <w:t>5</w:t>
            </w:r>
            <w:r>
              <w:rPr>
                <w:webHidden/>
              </w:rPr>
              <w:fldChar w:fldCharType="end"/>
            </w:r>
          </w:hyperlink>
        </w:p>
        <w:p w14:paraId="776B532F" w14:textId="082EA71D" w:rsidR="00410B38" w:rsidRDefault="00410B38">
          <w:pPr>
            <w:pStyle w:val="Verzeichnis2"/>
            <w:tabs>
              <w:tab w:val="left" w:pos="1100"/>
            </w:tabs>
            <w:rPr>
              <w:rFonts w:asciiTheme="minorHAnsi" w:eastAsiaTheme="minorEastAsia" w:hAnsiTheme="minorHAnsi"/>
              <w:noProof/>
              <w:lang w:eastAsia="de-AT"/>
            </w:rPr>
          </w:pPr>
          <w:hyperlink w:anchor="_Toc112601" w:history="1">
            <w:r w:rsidRPr="001056B1">
              <w:rPr>
                <w:rStyle w:val="Hyperlink"/>
                <w:noProof/>
              </w:rPr>
              <w:t>1.3.</w:t>
            </w:r>
            <w:r>
              <w:rPr>
                <w:rFonts w:asciiTheme="minorHAnsi" w:eastAsiaTheme="minorEastAsia" w:hAnsiTheme="minorHAnsi"/>
                <w:noProof/>
                <w:lang w:eastAsia="de-AT"/>
              </w:rPr>
              <w:tab/>
            </w:r>
            <w:r w:rsidRPr="001056B1">
              <w:rPr>
                <w:rStyle w:val="Hyperlink"/>
                <w:noProof/>
              </w:rPr>
              <w:t>Umsetzung im Programm</w:t>
            </w:r>
            <w:r>
              <w:rPr>
                <w:noProof/>
                <w:webHidden/>
              </w:rPr>
              <w:tab/>
            </w:r>
            <w:r>
              <w:rPr>
                <w:noProof/>
                <w:webHidden/>
              </w:rPr>
              <w:fldChar w:fldCharType="begin"/>
            </w:r>
            <w:r>
              <w:rPr>
                <w:noProof/>
                <w:webHidden/>
              </w:rPr>
              <w:instrText xml:space="preserve"> PAGEREF _Toc112601 \h </w:instrText>
            </w:r>
            <w:r>
              <w:rPr>
                <w:noProof/>
                <w:webHidden/>
              </w:rPr>
            </w:r>
            <w:r>
              <w:rPr>
                <w:noProof/>
                <w:webHidden/>
              </w:rPr>
              <w:fldChar w:fldCharType="separate"/>
            </w:r>
            <w:r w:rsidR="00FC65E9">
              <w:rPr>
                <w:noProof/>
                <w:webHidden/>
              </w:rPr>
              <w:t>5</w:t>
            </w:r>
            <w:r>
              <w:rPr>
                <w:noProof/>
                <w:webHidden/>
              </w:rPr>
              <w:fldChar w:fldCharType="end"/>
            </w:r>
          </w:hyperlink>
        </w:p>
        <w:p w14:paraId="6B631ECB" w14:textId="6DEA4BA8" w:rsidR="00410B38" w:rsidRDefault="00410B38">
          <w:pPr>
            <w:pStyle w:val="Verzeichnis1"/>
            <w:rPr>
              <w:rFonts w:asciiTheme="minorHAnsi" w:eastAsiaTheme="minorEastAsia" w:hAnsiTheme="minorHAnsi"/>
              <w:noProof/>
              <w:lang w:eastAsia="de-AT"/>
            </w:rPr>
          </w:pPr>
          <w:hyperlink w:anchor="_Toc112602" w:history="1">
            <w:r w:rsidRPr="001056B1">
              <w:rPr>
                <w:rStyle w:val="Hyperlink"/>
                <w:noProof/>
              </w:rPr>
              <w:t>2.</w:t>
            </w:r>
            <w:r>
              <w:rPr>
                <w:rFonts w:asciiTheme="minorHAnsi" w:eastAsiaTheme="minorEastAsia" w:hAnsiTheme="minorHAnsi"/>
                <w:noProof/>
                <w:lang w:eastAsia="de-AT"/>
              </w:rPr>
              <w:tab/>
            </w:r>
            <w:r w:rsidRPr="001056B1">
              <w:rPr>
                <w:rStyle w:val="Hyperlink"/>
                <w:noProof/>
              </w:rPr>
              <w:t>Funktionalitäten einzelner Klassen</w:t>
            </w:r>
            <w:r>
              <w:rPr>
                <w:noProof/>
                <w:webHidden/>
              </w:rPr>
              <w:tab/>
            </w:r>
            <w:r>
              <w:rPr>
                <w:noProof/>
                <w:webHidden/>
              </w:rPr>
              <w:fldChar w:fldCharType="begin"/>
            </w:r>
            <w:r>
              <w:rPr>
                <w:noProof/>
                <w:webHidden/>
              </w:rPr>
              <w:instrText xml:space="preserve"> PAGEREF _Toc112602 \h </w:instrText>
            </w:r>
            <w:r>
              <w:rPr>
                <w:noProof/>
                <w:webHidden/>
              </w:rPr>
            </w:r>
            <w:r>
              <w:rPr>
                <w:noProof/>
                <w:webHidden/>
              </w:rPr>
              <w:fldChar w:fldCharType="separate"/>
            </w:r>
            <w:r w:rsidR="00FC65E9">
              <w:rPr>
                <w:noProof/>
                <w:webHidden/>
              </w:rPr>
              <w:t>6</w:t>
            </w:r>
            <w:r>
              <w:rPr>
                <w:noProof/>
                <w:webHidden/>
              </w:rPr>
              <w:fldChar w:fldCharType="end"/>
            </w:r>
          </w:hyperlink>
        </w:p>
        <w:p w14:paraId="54A1412A" w14:textId="5D385F9E" w:rsidR="00410B38" w:rsidRDefault="00410B38">
          <w:pPr>
            <w:pStyle w:val="Verzeichnis2"/>
            <w:tabs>
              <w:tab w:val="left" w:pos="1100"/>
            </w:tabs>
            <w:rPr>
              <w:rFonts w:asciiTheme="minorHAnsi" w:eastAsiaTheme="minorEastAsia" w:hAnsiTheme="minorHAnsi"/>
              <w:noProof/>
              <w:lang w:eastAsia="de-AT"/>
            </w:rPr>
          </w:pPr>
          <w:hyperlink w:anchor="_Toc112603" w:history="1">
            <w:r w:rsidRPr="001056B1">
              <w:rPr>
                <w:rStyle w:val="Hyperlink"/>
                <w:noProof/>
              </w:rPr>
              <w:t>2.1.</w:t>
            </w:r>
            <w:r>
              <w:rPr>
                <w:rFonts w:asciiTheme="minorHAnsi" w:eastAsiaTheme="minorEastAsia" w:hAnsiTheme="minorHAnsi"/>
                <w:noProof/>
                <w:lang w:eastAsia="de-AT"/>
              </w:rPr>
              <w:tab/>
            </w:r>
            <w:r w:rsidRPr="001056B1">
              <w:rPr>
                <w:rStyle w:val="Hyperlink"/>
                <w:noProof/>
              </w:rPr>
              <w:t>DataGeneratorCBR</w:t>
            </w:r>
            <w:r>
              <w:rPr>
                <w:noProof/>
                <w:webHidden/>
              </w:rPr>
              <w:tab/>
            </w:r>
            <w:r>
              <w:rPr>
                <w:noProof/>
                <w:webHidden/>
              </w:rPr>
              <w:fldChar w:fldCharType="begin"/>
            </w:r>
            <w:r>
              <w:rPr>
                <w:noProof/>
                <w:webHidden/>
              </w:rPr>
              <w:instrText xml:space="preserve"> PAGEREF _Toc112603 \h </w:instrText>
            </w:r>
            <w:r>
              <w:rPr>
                <w:noProof/>
                <w:webHidden/>
              </w:rPr>
            </w:r>
            <w:r>
              <w:rPr>
                <w:noProof/>
                <w:webHidden/>
              </w:rPr>
              <w:fldChar w:fldCharType="separate"/>
            </w:r>
            <w:r w:rsidR="00FC65E9">
              <w:rPr>
                <w:noProof/>
                <w:webHidden/>
              </w:rPr>
              <w:t>6</w:t>
            </w:r>
            <w:r>
              <w:rPr>
                <w:noProof/>
                <w:webHidden/>
              </w:rPr>
              <w:fldChar w:fldCharType="end"/>
            </w:r>
          </w:hyperlink>
        </w:p>
        <w:p w14:paraId="494DC5FE" w14:textId="1520A872" w:rsidR="00410B38" w:rsidRDefault="00410B38">
          <w:pPr>
            <w:pStyle w:val="Verzeichnis3"/>
            <w:rPr>
              <w:rFonts w:asciiTheme="minorHAnsi" w:eastAsiaTheme="minorEastAsia" w:hAnsiTheme="minorHAnsi"/>
              <w:lang w:eastAsia="de-AT"/>
            </w:rPr>
          </w:pPr>
          <w:hyperlink w:anchor="_Toc112604" w:history="1">
            <w:r w:rsidRPr="001056B1">
              <w:rPr>
                <w:rStyle w:val="Hyperlink"/>
              </w:rPr>
              <w:t>2.1.1.</w:t>
            </w:r>
            <w:r>
              <w:rPr>
                <w:rFonts w:asciiTheme="minorHAnsi" w:eastAsiaTheme="minorEastAsia" w:hAnsiTheme="minorHAnsi"/>
                <w:lang w:eastAsia="de-AT"/>
              </w:rPr>
              <w:tab/>
            </w:r>
            <w:r w:rsidRPr="001056B1">
              <w:rPr>
                <w:rStyle w:val="Hyperlink"/>
              </w:rPr>
              <w:t>BusinessCase</w:t>
            </w:r>
            <w:r>
              <w:rPr>
                <w:webHidden/>
              </w:rPr>
              <w:tab/>
            </w:r>
            <w:r>
              <w:rPr>
                <w:webHidden/>
              </w:rPr>
              <w:fldChar w:fldCharType="begin"/>
            </w:r>
            <w:r>
              <w:rPr>
                <w:webHidden/>
              </w:rPr>
              <w:instrText xml:space="preserve"> PAGEREF _Toc112604 \h </w:instrText>
            </w:r>
            <w:r>
              <w:rPr>
                <w:webHidden/>
              </w:rPr>
            </w:r>
            <w:r>
              <w:rPr>
                <w:webHidden/>
              </w:rPr>
              <w:fldChar w:fldCharType="separate"/>
            </w:r>
            <w:r w:rsidR="00FC65E9">
              <w:rPr>
                <w:webHidden/>
              </w:rPr>
              <w:t>6</w:t>
            </w:r>
            <w:r>
              <w:rPr>
                <w:webHidden/>
              </w:rPr>
              <w:fldChar w:fldCharType="end"/>
            </w:r>
          </w:hyperlink>
        </w:p>
        <w:p w14:paraId="47B18407" w14:textId="6C8A5EEB" w:rsidR="00410B38" w:rsidRDefault="00410B38">
          <w:pPr>
            <w:pStyle w:val="Verzeichnis3"/>
            <w:rPr>
              <w:rFonts w:asciiTheme="minorHAnsi" w:eastAsiaTheme="minorEastAsia" w:hAnsiTheme="minorHAnsi"/>
              <w:lang w:eastAsia="de-AT"/>
            </w:rPr>
          </w:pPr>
          <w:hyperlink w:anchor="_Toc112605" w:history="1">
            <w:r w:rsidRPr="001056B1">
              <w:rPr>
                <w:rStyle w:val="Hyperlink"/>
              </w:rPr>
              <w:t>2.1.2.</w:t>
            </w:r>
            <w:r>
              <w:rPr>
                <w:rFonts w:asciiTheme="minorHAnsi" w:eastAsiaTheme="minorEastAsia" w:hAnsiTheme="minorHAnsi"/>
                <w:lang w:eastAsia="de-AT"/>
              </w:rPr>
              <w:tab/>
            </w:r>
            <w:r w:rsidRPr="001056B1">
              <w:rPr>
                <w:rStyle w:val="Hyperlink"/>
              </w:rPr>
              <w:t>BusinessCaseClass</w:t>
            </w:r>
            <w:r>
              <w:rPr>
                <w:webHidden/>
              </w:rPr>
              <w:tab/>
            </w:r>
            <w:r>
              <w:rPr>
                <w:webHidden/>
              </w:rPr>
              <w:fldChar w:fldCharType="begin"/>
            </w:r>
            <w:r>
              <w:rPr>
                <w:webHidden/>
              </w:rPr>
              <w:instrText xml:space="preserve"> PAGEREF _Toc112605 \h </w:instrText>
            </w:r>
            <w:r>
              <w:rPr>
                <w:webHidden/>
              </w:rPr>
            </w:r>
            <w:r>
              <w:rPr>
                <w:webHidden/>
              </w:rPr>
              <w:fldChar w:fldCharType="separate"/>
            </w:r>
            <w:r w:rsidR="00FC65E9">
              <w:rPr>
                <w:webHidden/>
              </w:rPr>
              <w:t>6</w:t>
            </w:r>
            <w:r>
              <w:rPr>
                <w:webHidden/>
              </w:rPr>
              <w:fldChar w:fldCharType="end"/>
            </w:r>
          </w:hyperlink>
        </w:p>
        <w:p w14:paraId="0022E9D2" w14:textId="242E557F" w:rsidR="00410B38" w:rsidRDefault="00410B38">
          <w:pPr>
            <w:pStyle w:val="Verzeichnis3"/>
            <w:rPr>
              <w:rFonts w:asciiTheme="minorHAnsi" w:eastAsiaTheme="minorEastAsia" w:hAnsiTheme="minorHAnsi"/>
              <w:lang w:eastAsia="de-AT"/>
            </w:rPr>
          </w:pPr>
          <w:hyperlink w:anchor="_Toc112606" w:history="1">
            <w:r w:rsidRPr="001056B1">
              <w:rPr>
                <w:rStyle w:val="Hyperlink"/>
              </w:rPr>
              <w:t>2.1.3.</w:t>
            </w:r>
            <w:r>
              <w:rPr>
                <w:rFonts w:asciiTheme="minorHAnsi" w:eastAsiaTheme="minorEastAsia" w:hAnsiTheme="minorHAnsi"/>
                <w:lang w:eastAsia="de-AT"/>
              </w:rPr>
              <w:tab/>
            </w:r>
            <w:r w:rsidRPr="001056B1">
              <w:rPr>
                <w:rStyle w:val="Hyperlink"/>
              </w:rPr>
              <w:t>Context</w:t>
            </w:r>
            <w:r>
              <w:rPr>
                <w:webHidden/>
              </w:rPr>
              <w:tab/>
            </w:r>
            <w:r>
              <w:rPr>
                <w:webHidden/>
              </w:rPr>
              <w:fldChar w:fldCharType="begin"/>
            </w:r>
            <w:r>
              <w:rPr>
                <w:webHidden/>
              </w:rPr>
              <w:instrText xml:space="preserve"> PAGEREF _Toc112606 \h </w:instrText>
            </w:r>
            <w:r>
              <w:rPr>
                <w:webHidden/>
              </w:rPr>
            </w:r>
            <w:r>
              <w:rPr>
                <w:webHidden/>
              </w:rPr>
              <w:fldChar w:fldCharType="separate"/>
            </w:r>
            <w:r w:rsidR="00FC65E9">
              <w:rPr>
                <w:webHidden/>
              </w:rPr>
              <w:t>7</w:t>
            </w:r>
            <w:r>
              <w:rPr>
                <w:webHidden/>
              </w:rPr>
              <w:fldChar w:fldCharType="end"/>
            </w:r>
          </w:hyperlink>
        </w:p>
        <w:p w14:paraId="5670D8A2" w14:textId="359D0D0B" w:rsidR="00410B38" w:rsidRDefault="00410B38">
          <w:pPr>
            <w:pStyle w:val="Verzeichnis3"/>
            <w:rPr>
              <w:rFonts w:asciiTheme="minorHAnsi" w:eastAsiaTheme="minorEastAsia" w:hAnsiTheme="minorHAnsi"/>
              <w:lang w:eastAsia="de-AT"/>
            </w:rPr>
          </w:pPr>
          <w:hyperlink w:anchor="_Toc112607" w:history="1">
            <w:r w:rsidRPr="001056B1">
              <w:rPr>
                <w:rStyle w:val="Hyperlink"/>
              </w:rPr>
              <w:t>2.1.4.</w:t>
            </w:r>
            <w:r>
              <w:rPr>
                <w:rFonts w:asciiTheme="minorHAnsi" w:eastAsiaTheme="minorEastAsia" w:hAnsiTheme="minorHAnsi"/>
                <w:lang w:eastAsia="de-AT"/>
              </w:rPr>
              <w:tab/>
            </w:r>
            <w:r w:rsidRPr="001056B1">
              <w:rPr>
                <w:rStyle w:val="Hyperlink"/>
              </w:rPr>
              <w:t>ContextClass</w:t>
            </w:r>
            <w:r>
              <w:rPr>
                <w:webHidden/>
              </w:rPr>
              <w:tab/>
            </w:r>
            <w:r>
              <w:rPr>
                <w:webHidden/>
              </w:rPr>
              <w:fldChar w:fldCharType="begin"/>
            </w:r>
            <w:r>
              <w:rPr>
                <w:webHidden/>
              </w:rPr>
              <w:instrText xml:space="preserve"> PAGEREF _Toc112607 \h </w:instrText>
            </w:r>
            <w:r>
              <w:rPr>
                <w:webHidden/>
              </w:rPr>
            </w:r>
            <w:r>
              <w:rPr>
                <w:webHidden/>
              </w:rPr>
              <w:fldChar w:fldCharType="separate"/>
            </w:r>
            <w:r w:rsidR="00FC65E9">
              <w:rPr>
                <w:webHidden/>
              </w:rPr>
              <w:t>7</w:t>
            </w:r>
            <w:r>
              <w:rPr>
                <w:webHidden/>
              </w:rPr>
              <w:fldChar w:fldCharType="end"/>
            </w:r>
          </w:hyperlink>
        </w:p>
        <w:p w14:paraId="4233934C" w14:textId="505947C6" w:rsidR="00410B38" w:rsidRDefault="00410B38">
          <w:pPr>
            <w:pStyle w:val="Verzeichnis3"/>
            <w:rPr>
              <w:rFonts w:asciiTheme="minorHAnsi" w:eastAsiaTheme="minorEastAsia" w:hAnsiTheme="minorHAnsi"/>
              <w:lang w:eastAsia="de-AT"/>
            </w:rPr>
          </w:pPr>
          <w:hyperlink w:anchor="_Toc112608" w:history="1">
            <w:r w:rsidRPr="001056B1">
              <w:rPr>
                <w:rStyle w:val="Hyperlink"/>
              </w:rPr>
              <w:t>2.1.5.</w:t>
            </w:r>
            <w:r>
              <w:rPr>
                <w:rFonts w:asciiTheme="minorHAnsi" w:eastAsiaTheme="minorEastAsia" w:hAnsiTheme="minorHAnsi"/>
                <w:lang w:eastAsia="de-AT"/>
              </w:rPr>
              <w:tab/>
            </w:r>
            <w:r w:rsidRPr="001056B1">
              <w:rPr>
                <w:rStyle w:val="Hyperlink"/>
              </w:rPr>
              <w:t>GeneratorCBR</w:t>
            </w:r>
            <w:r>
              <w:rPr>
                <w:webHidden/>
              </w:rPr>
              <w:tab/>
            </w:r>
            <w:r>
              <w:rPr>
                <w:webHidden/>
              </w:rPr>
              <w:fldChar w:fldCharType="begin"/>
            </w:r>
            <w:r>
              <w:rPr>
                <w:webHidden/>
              </w:rPr>
              <w:instrText xml:space="preserve"> PAGEREF _Toc112608 \h </w:instrText>
            </w:r>
            <w:r>
              <w:rPr>
                <w:webHidden/>
              </w:rPr>
            </w:r>
            <w:r>
              <w:rPr>
                <w:webHidden/>
              </w:rPr>
              <w:fldChar w:fldCharType="separate"/>
            </w:r>
            <w:r w:rsidR="00FC65E9">
              <w:rPr>
                <w:webHidden/>
              </w:rPr>
              <w:t>7</w:t>
            </w:r>
            <w:r>
              <w:rPr>
                <w:webHidden/>
              </w:rPr>
              <w:fldChar w:fldCharType="end"/>
            </w:r>
          </w:hyperlink>
        </w:p>
        <w:p w14:paraId="4FA6A7AB" w14:textId="40EA123B" w:rsidR="00410B38" w:rsidRDefault="00410B38">
          <w:pPr>
            <w:pStyle w:val="Verzeichnis3"/>
            <w:rPr>
              <w:rFonts w:asciiTheme="minorHAnsi" w:eastAsiaTheme="minorEastAsia" w:hAnsiTheme="minorHAnsi"/>
              <w:lang w:eastAsia="de-AT"/>
            </w:rPr>
          </w:pPr>
          <w:hyperlink w:anchor="_Toc112609" w:history="1">
            <w:r w:rsidRPr="001056B1">
              <w:rPr>
                <w:rStyle w:val="Hyperlink"/>
              </w:rPr>
              <w:t>2.1.6.</w:t>
            </w:r>
            <w:r>
              <w:rPr>
                <w:rFonts w:asciiTheme="minorHAnsi" w:eastAsiaTheme="minorEastAsia" w:hAnsiTheme="minorHAnsi"/>
                <w:lang w:eastAsia="de-AT"/>
              </w:rPr>
              <w:tab/>
            </w:r>
            <w:r w:rsidRPr="001056B1">
              <w:rPr>
                <w:rStyle w:val="Hyperlink"/>
              </w:rPr>
              <w:t>Module</w:t>
            </w:r>
            <w:r>
              <w:rPr>
                <w:webHidden/>
              </w:rPr>
              <w:tab/>
            </w:r>
            <w:r>
              <w:rPr>
                <w:webHidden/>
              </w:rPr>
              <w:fldChar w:fldCharType="begin"/>
            </w:r>
            <w:r>
              <w:rPr>
                <w:webHidden/>
              </w:rPr>
              <w:instrText xml:space="preserve"> PAGEREF _Toc112609 \h </w:instrText>
            </w:r>
            <w:r>
              <w:rPr>
                <w:webHidden/>
              </w:rPr>
            </w:r>
            <w:r>
              <w:rPr>
                <w:webHidden/>
              </w:rPr>
              <w:fldChar w:fldCharType="separate"/>
            </w:r>
            <w:r w:rsidR="00FC65E9">
              <w:rPr>
                <w:webHidden/>
              </w:rPr>
              <w:t>9</w:t>
            </w:r>
            <w:r>
              <w:rPr>
                <w:webHidden/>
              </w:rPr>
              <w:fldChar w:fldCharType="end"/>
            </w:r>
          </w:hyperlink>
        </w:p>
        <w:p w14:paraId="477B3BE3" w14:textId="60001636" w:rsidR="00410B38" w:rsidRDefault="00410B38">
          <w:pPr>
            <w:pStyle w:val="Verzeichnis3"/>
            <w:rPr>
              <w:rFonts w:asciiTheme="minorHAnsi" w:eastAsiaTheme="minorEastAsia" w:hAnsiTheme="minorHAnsi"/>
              <w:lang w:eastAsia="de-AT"/>
            </w:rPr>
          </w:pPr>
          <w:hyperlink w:anchor="_Toc112610" w:history="1">
            <w:r w:rsidRPr="001056B1">
              <w:rPr>
                <w:rStyle w:val="Hyperlink"/>
              </w:rPr>
              <w:t>2.1.7.</w:t>
            </w:r>
            <w:r>
              <w:rPr>
                <w:rFonts w:asciiTheme="minorHAnsi" w:eastAsiaTheme="minorEastAsia" w:hAnsiTheme="minorHAnsi"/>
                <w:lang w:eastAsia="de-AT"/>
              </w:rPr>
              <w:tab/>
            </w:r>
            <w:r w:rsidRPr="001056B1">
              <w:rPr>
                <w:rStyle w:val="Hyperlink"/>
              </w:rPr>
              <w:t>Parameter</w:t>
            </w:r>
            <w:r>
              <w:rPr>
                <w:webHidden/>
              </w:rPr>
              <w:tab/>
            </w:r>
            <w:r>
              <w:rPr>
                <w:webHidden/>
              </w:rPr>
              <w:fldChar w:fldCharType="begin"/>
            </w:r>
            <w:r>
              <w:rPr>
                <w:webHidden/>
              </w:rPr>
              <w:instrText xml:space="preserve"> PAGEREF _Toc112610 \h </w:instrText>
            </w:r>
            <w:r>
              <w:rPr>
                <w:webHidden/>
              </w:rPr>
            </w:r>
            <w:r>
              <w:rPr>
                <w:webHidden/>
              </w:rPr>
              <w:fldChar w:fldCharType="separate"/>
            </w:r>
            <w:r w:rsidR="00FC65E9">
              <w:rPr>
                <w:webHidden/>
              </w:rPr>
              <w:t>9</w:t>
            </w:r>
            <w:r>
              <w:rPr>
                <w:webHidden/>
              </w:rPr>
              <w:fldChar w:fldCharType="end"/>
            </w:r>
          </w:hyperlink>
        </w:p>
        <w:p w14:paraId="5DB55B77" w14:textId="6A531034" w:rsidR="00410B38" w:rsidRDefault="00410B38">
          <w:pPr>
            <w:pStyle w:val="Verzeichnis3"/>
            <w:rPr>
              <w:rFonts w:asciiTheme="minorHAnsi" w:eastAsiaTheme="minorEastAsia" w:hAnsiTheme="minorHAnsi"/>
              <w:lang w:eastAsia="de-AT"/>
            </w:rPr>
          </w:pPr>
          <w:hyperlink w:anchor="_Toc112611" w:history="1">
            <w:r w:rsidRPr="001056B1">
              <w:rPr>
                <w:rStyle w:val="Hyperlink"/>
              </w:rPr>
              <w:t>2.1.8.</w:t>
            </w:r>
            <w:r>
              <w:rPr>
                <w:rFonts w:asciiTheme="minorHAnsi" w:eastAsiaTheme="minorEastAsia" w:hAnsiTheme="minorHAnsi"/>
                <w:lang w:eastAsia="de-AT"/>
              </w:rPr>
              <w:tab/>
            </w:r>
            <w:r w:rsidRPr="001056B1">
              <w:rPr>
                <w:rStyle w:val="Hyperlink"/>
              </w:rPr>
              <w:t>ParameterValue</w:t>
            </w:r>
            <w:r>
              <w:rPr>
                <w:webHidden/>
              </w:rPr>
              <w:tab/>
            </w:r>
            <w:r>
              <w:rPr>
                <w:webHidden/>
              </w:rPr>
              <w:fldChar w:fldCharType="begin"/>
            </w:r>
            <w:r>
              <w:rPr>
                <w:webHidden/>
              </w:rPr>
              <w:instrText xml:space="preserve"> PAGEREF _Toc112611 \h </w:instrText>
            </w:r>
            <w:r>
              <w:rPr>
                <w:webHidden/>
              </w:rPr>
            </w:r>
            <w:r>
              <w:rPr>
                <w:webHidden/>
              </w:rPr>
              <w:fldChar w:fldCharType="separate"/>
            </w:r>
            <w:r w:rsidR="00FC65E9">
              <w:rPr>
                <w:webHidden/>
              </w:rPr>
              <w:t>9</w:t>
            </w:r>
            <w:r>
              <w:rPr>
                <w:webHidden/>
              </w:rPr>
              <w:fldChar w:fldCharType="end"/>
            </w:r>
          </w:hyperlink>
        </w:p>
        <w:p w14:paraId="1182C291" w14:textId="45603E0C" w:rsidR="00410B38" w:rsidRDefault="00410B38">
          <w:pPr>
            <w:pStyle w:val="Verzeichnis2"/>
            <w:tabs>
              <w:tab w:val="left" w:pos="1100"/>
            </w:tabs>
            <w:rPr>
              <w:rFonts w:asciiTheme="minorHAnsi" w:eastAsiaTheme="minorEastAsia" w:hAnsiTheme="minorHAnsi"/>
              <w:noProof/>
              <w:lang w:eastAsia="de-AT"/>
            </w:rPr>
          </w:pPr>
          <w:hyperlink w:anchor="_Toc112612" w:history="1">
            <w:r w:rsidRPr="001056B1">
              <w:rPr>
                <w:rStyle w:val="Hyperlink"/>
                <w:noProof/>
              </w:rPr>
              <w:t>2.2.</w:t>
            </w:r>
            <w:r>
              <w:rPr>
                <w:rFonts w:asciiTheme="minorHAnsi" w:eastAsiaTheme="minorEastAsia" w:hAnsiTheme="minorHAnsi"/>
                <w:noProof/>
                <w:lang w:eastAsia="de-AT"/>
              </w:rPr>
              <w:tab/>
            </w:r>
            <w:r w:rsidRPr="001056B1">
              <w:rPr>
                <w:rStyle w:val="Hyperlink"/>
                <w:noProof/>
              </w:rPr>
              <w:t>DataGeneratorRandomString</w:t>
            </w:r>
            <w:r>
              <w:rPr>
                <w:noProof/>
                <w:webHidden/>
              </w:rPr>
              <w:tab/>
            </w:r>
            <w:r>
              <w:rPr>
                <w:noProof/>
                <w:webHidden/>
              </w:rPr>
              <w:fldChar w:fldCharType="begin"/>
            </w:r>
            <w:r>
              <w:rPr>
                <w:noProof/>
                <w:webHidden/>
              </w:rPr>
              <w:instrText xml:space="preserve"> PAGEREF _Toc112612 \h </w:instrText>
            </w:r>
            <w:r>
              <w:rPr>
                <w:noProof/>
                <w:webHidden/>
              </w:rPr>
            </w:r>
            <w:r>
              <w:rPr>
                <w:noProof/>
                <w:webHidden/>
              </w:rPr>
              <w:fldChar w:fldCharType="separate"/>
            </w:r>
            <w:r w:rsidR="00FC65E9">
              <w:rPr>
                <w:noProof/>
                <w:webHidden/>
              </w:rPr>
              <w:t>9</w:t>
            </w:r>
            <w:r>
              <w:rPr>
                <w:noProof/>
                <w:webHidden/>
              </w:rPr>
              <w:fldChar w:fldCharType="end"/>
            </w:r>
          </w:hyperlink>
        </w:p>
        <w:p w14:paraId="606F0273" w14:textId="638CBBC4" w:rsidR="00410B38" w:rsidRDefault="00410B38">
          <w:pPr>
            <w:pStyle w:val="Verzeichnis2"/>
            <w:tabs>
              <w:tab w:val="left" w:pos="1100"/>
            </w:tabs>
            <w:rPr>
              <w:rFonts w:asciiTheme="minorHAnsi" w:eastAsiaTheme="minorEastAsia" w:hAnsiTheme="minorHAnsi"/>
              <w:noProof/>
              <w:lang w:eastAsia="de-AT"/>
            </w:rPr>
          </w:pPr>
          <w:hyperlink w:anchor="_Toc112613" w:history="1">
            <w:r w:rsidRPr="001056B1">
              <w:rPr>
                <w:rStyle w:val="Hyperlink"/>
                <w:noProof/>
              </w:rPr>
              <w:t>2.3.</w:t>
            </w:r>
            <w:r>
              <w:rPr>
                <w:rFonts w:asciiTheme="minorHAnsi" w:eastAsiaTheme="minorEastAsia" w:hAnsiTheme="minorHAnsi"/>
                <w:noProof/>
                <w:lang w:eastAsia="de-AT"/>
              </w:rPr>
              <w:tab/>
            </w:r>
            <w:r w:rsidRPr="001056B1">
              <w:rPr>
                <w:rStyle w:val="Hyperlink"/>
                <w:noProof/>
              </w:rPr>
              <w:t>DataGeneratorRMI</w:t>
            </w:r>
            <w:r>
              <w:rPr>
                <w:noProof/>
                <w:webHidden/>
              </w:rPr>
              <w:tab/>
            </w:r>
            <w:r>
              <w:rPr>
                <w:noProof/>
                <w:webHidden/>
              </w:rPr>
              <w:fldChar w:fldCharType="begin"/>
            </w:r>
            <w:r>
              <w:rPr>
                <w:noProof/>
                <w:webHidden/>
              </w:rPr>
              <w:instrText xml:space="preserve"> PAGEREF _Toc112613 \h </w:instrText>
            </w:r>
            <w:r>
              <w:rPr>
                <w:noProof/>
                <w:webHidden/>
              </w:rPr>
            </w:r>
            <w:r>
              <w:rPr>
                <w:noProof/>
                <w:webHidden/>
              </w:rPr>
              <w:fldChar w:fldCharType="separate"/>
            </w:r>
            <w:r w:rsidR="00FC65E9">
              <w:rPr>
                <w:noProof/>
                <w:webHidden/>
              </w:rPr>
              <w:t>10</w:t>
            </w:r>
            <w:r>
              <w:rPr>
                <w:noProof/>
                <w:webHidden/>
              </w:rPr>
              <w:fldChar w:fldCharType="end"/>
            </w:r>
          </w:hyperlink>
        </w:p>
        <w:p w14:paraId="1DBDE473" w14:textId="57CCC197" w:rsidR="00410B38" w:rsidRDefault="00410B38">
          <w:pPr>
            <w:pStyle w:val="Verzeichnis3"/>
            <w:rPr>
              <w:rFonts w:asciiTheme="minorHAnsi" w:eastAsiaTheme="minorEastAsia" w:hAnsiTheme="minorHAnsi"/>
              <w:lang w:eastAsia="de-AT"/>
            </w:rPr>
          </w:pPr>
          <w:hyperlink w:anchor="_Toc112614" w:history="1">
            <w:r w:rsidRPr="001056B1">
              <w:rPr>
                <w:rStyle w:val="Hyperlink"/>
              </w:rPr>
              <w:t>2.3.1.</w:t>
            </w:r>
            <w:r>
              <w:rPr>
                <w:rFonts w:asciiTheme="minorHAnsi" w:eastAsiaTheme="minorEastAsia" w:hAnsiTheme="minorHAnsi"/>
                <w:lang w:eastAsia="de-AT"/>
              </w:rPr>
              <w:tab/>
            </w:r>
            <w:r w:rsidRPr="001056B1">
              <w:rPr>
                <w:rStyle w:val="Hyperlink"/>
              </w:rPr>
              <w:t>GeneratorRuleModelInheritance</w:t>
            </w:r>
            <w:r>
              <w:rPr>
                <w:webHidden/>
              </w:rPr>
              <w:tab/>
            </w:r>
            <w:r>
              <w:rPr>
                <w:webHidden/>
              </w:rPr>
              <w:fldChar w:fldCharType="begin"/>
            </w:r>
            <w:r>
              <w:rPr>
                <w:webHidden/>
              </w:rPr>
              <w:instrText xml:space="preserve"> PAGEREF _Toc112614 \h </w:instrText>
            </w:r>
            <w:r>
              <w:rPr>
                <w:webHidden/>
              </w:rPr>
            </w:r>
            <w:r>
              <w:rPr>
                <w:webHidden/>
              </w:rPr>
              <w:fldChar w:fldCharType="separate"/>
            </w:r>
            <w:r w:rsidR="00FC65E9">
              <w:rPr>
                <w:webHidden/>
              </w:rPr>
              <w:t>10</w:t>
            </w:r>
            <w:r>
              <w:rPr>
                <w:webHidden/>
              </w:rPr>
              <w:fldChar w:fldCharType="end"/>
            </w:r>
          </w:hyperlink>
        </w:p>
        <w:p w14:paraId="18F1CE1F" w14:textId="56D9FD24" w:rsidR="00410B38" w:rsidRDefault="00410B38">
          <w:pPr>
            <w:pStyle w:val="Verzeichnis3"/>
            <w:rPr>
              <w:rFonts w:asciiTheme="minorHAnsi" w:eastAsiaTheme="minorEastAsia" w:hAnsiTheme="minorHAnsi"/>
              <w:lang w:eastAsia="de-AT"/>
            </w:rPr>
          </w:pPr>
          <w:hyperlink w:anchor="_Toc112615" w:history="1">
            <w:r w:rsidRPr="001056B1">
              <w:rPr>
                <w:rStyle w:val="Hyperlink"/>
              </w:rPr>
              <w:t>2.3.2.</w:t>
            </w:r>
            <w:r>
              <w:rPr>
                <w:rFonts w:asciiTheme="minorHAnsi" w:eastAsiaTheme="minorEastAsia" w:hAnsiTheme="minorHAnsi"/>
                <w:lang w:eastAsia="de-AT"/>
              </w:rPr>
              <w:tab/>
            </w:r>
            <w:r w:rsidRPr="001056B1">
              <w:rPr>
                <w:rStyle w:val="Hyperlink"/>
              </w:rPr>
              <w:t>NonRelationalAtom</w:t>
            </w:r>
            <w:r>
              <w:rPr>
                <w:webHidden/>
              </w:rPr>
              <w:tab/>
            </w:r>
            <w:r>
              <w:rPr>
                <w:webHidden/>
              </w:rPr>
              <w:fldChar w:fldCharType="begin"/>
            </w:r>
            <w:r>
              <w:rPr>
                <w:webHidden/>
              </w:rPr>
              <w:instrText xml:space="preserve"> PAGEREF _Toc112615 \h </w:instrText>
            </w:r>
            <w:r>
              <w:rPr>
                <w:webHidden/>
              </w:rPr>
            </w:r>
            <w:r>
              <w:rPr>
                <w:webHidden/>
              </w:rPr>
              <w:fldChar w:fldCharType="separate"/>
            </w:r>
            <w:r w:rsidR="00FC65E9">
              <w:rPr>
                <w:webHidden/>
              </w:rPr>
              <w:t>11</w:t>
            </w:r>
            <w:r>
              <w:rPr>
                <w:webHidden/>
              </w:rPr>
              <w:fldChar w:fldCharType="end"/>
            </w:r>
          </w:hyperlink>
        </w:p>
        <w:p w14:paraId="0F7D3389" w14:textId="0D3C8E49" w:rsidR="00410B38" w:rsidRDefault="00410B38">
          <w:pPr>
            <w:pStyle w:val="Verzeichnis3"/>
            <w:rPr>
              <w:rFonts w:asciiTheme="minorHAnsi" w:eastAsiaTheme="minorEastAsia" w:hAnsiTheme="minorHAnsi"/>
              <w:lang w:eastAsia="de-AT"/>
            </w:rPr>
          </w:pPr>
          <w:hyperlink w:anchor="_Toc112616" w:history="1">
            <w:r w:rsidRPr="001056B1">
              <w:rPr>
                <w:rStyle w:val="Hyperlink"/>
              </w:rPr>
              <w:t>2.3.3.</w:t>
            </w:r>
            <w:r>
              <w:rPr>
                <w:rFonts w:asciiTheme="minorHAnsi" w:eastAsiaTheme="minorEastAsia" w:hAnsiTheme="minorHAnsi"/>
                <w:lang w:eastAsia="de-AT"/>
              </w:rPr>
              <w:tab/>
            </w:r>
            <w:r w:rsidRPr="001056B1">
              <w:rPr>
                <w:rStyle w:val="Hyperlink"/>
              </w:rPr>
              <w:t>RMIModule</w:t>
            </w:r>
            <w:r>
              <w:rPr>
                <w:webHidden/>
              </w:rPr>
              <w:tab/>
            </w:r>
            <w:r>
              <w:rPr>
                <w:webHidden/>
              </w:rPr>
              <w:fldChar w:fldCharType="begin"/>
            </w:r>
            <w:r>
              <w:rPr>
                <w:webHidden/>
              </w:rPr>
              <w:instrText xml:space="preserve"> PAGEREF _Toc112616 \h </w:instrText>
            </w:r>
            <w:r>
              <w:rPr>
                <w:webHidden/>
              </w:rPr>
            </w:r>
            <w:r>
              <w:rPr>
                <w:webHidden/>
              </w:rPr>
              <w:fldChar w:fldCharType="separate"/>
            </w:r>
            <w:r w:rsidR="00FC65E9">
              <w:rPr>
                <w:webHidden/>
              </w:rPr>
              <w:t>12</w:t>
            </w:r>
            <w:r>
              <w:rPr>
                <w:webHidden/>
              </w:rPr>
              <w:fldChar w:fldCharType="end"/>
            </w:r>
          </w:hyperlink>
        </w:p>
        <w:p w14:paraId="512ED20E" w14:textId="7E2F1665" w:rsidR="00410B38" w:rsidRDefault="00410B38">
          <w:pPr>
            <w:pStyle w:val="Verzeichnis3"/>
            <w:rPr>
              <w:rFonts w:asciiTheme="minorHAnsi" w:eastAsiaTheme="minorEastAsia" w:hAnsiTheme="minorHAnsi"/>
              <w:lang w:eastAsia="de-AT"/>
            </w:rPr>
          </w:pPr>
          <w:hyperlink w:anchor="_Toc112617" w:history="1">
            <w:r w:rsidRPr="001056B1">
              <w:rPr>
                <w:rStyle w:val="Hyperlink"/>
              </w:rPr>
              <w:t>2.3.4.</w:t>
            </w:r>
            <w:r>
              <w:rPr>
                <w:rFonts w:asciiTheme="minorHAnsi" w:eastAsiaTheme="minorEastAsia" w:hAnsiTheme="minorHAnsi"/>
                <w:lang w:eastAsia="de-AT"/>
              </w:rPr>
              <w:tab/>
            </w:r>
            <w:r w:rsidRPr="001056B1">
              <w:rPr>
                <w:rStyle w:val="Hyperlink"/>
              </w:rPr>
              <w:t>Module</w:t>
            </w:r>
            <w:r>
              <w:rPr>
                <w:webHidden/>
              </w:rPr>
              <w:tab/>
            </w:r>
            <w:r>
              <w:rPr>
                <w:webHidden/>
              </w:rPr>
              <w:fldChar w:fldCharType="begin"/>
            </w:r>
            <w:r>
              <w:rPr>
                <w:webHidden/>
              </w:rPr>
              <w:instrText xml:space="preserve"> PAGEREF _Toc112617 \h </w:instrText>
            </w:r>
            <w:r>
              <w:rPr>
                <w:webHidden/>
              </w:rPr>
            </w:r>
            <w:r>
              <w:rPr>
                <w:webHidden/>
              </w:rPr>
              <w:fldChar w:fldCharType="separate"/>
            </w:r>
            <w:r w:rsidR="00FC65E9">
              <w:rPr>
                <w:webHidden/>
              </w:rPr>
              <w:t>13</w:t>
            </w:r>
            <w:r>
              <w:rPr>
                <w:webHidden/>
              </w:rPr>
              <w:fldChar w:fldCharType="end"/>
            </w:r>
          </w:hyperlink>
        </w:p>
        <w:p w14:paraId="0C3D4146" w14:textId="60ACCE51" w:rsidR="00410B38" w:rsidRDefault="00410B38">
          <w:pPr>
            <w:pStyle w:val="Verzeichnis3"/>
            <w:rPr>
              <w:rFonts w:asciiTheme="minorHAnsi" w:eastAsiaTheme="minorEastAsia" w:hAnsiTheme="minorHAnsi"/>
              <w:lang w:eastAsia="de-AT"/>
            </w:rPr>
          </w:pPr>
          <w:hyperlink w:anchor="_Toc112618" w:history="1">
            <w:r w:rsidRPr="001056B1">
              <w:rPr>
                <w:rStyle w:val="Hyperlink"/>
                <w:lang w:val="de-DE"/>
              </w:rPr>
              <w:t>2.3.5.</w:t>
            </w:r>
            <w:r>
              <w:rPr>
                <w:rFonts w:asciiTheme="minorHAnsi" w:eastAsiaTheme="minorEastAsia" w:hAnsiTheme="minorHAnsi"/>
                <w:lang w:eastAsia="de-AT"/>
              </w:rPr>
              <w:tab/>
            </w:r>
            <w:r w:rsidRPr="001056B1">
              <w:rPr>
                <w:rStyle w:val="Hyperlink"/>
                <w:lang w:val="de-DE"/>
              </w:rPr>
              <w:t>Rule</w:t>
            </w:r>
            <w:r>
              <w:rPr>
                <w:webHidden/>
              </w:rPr>
              <w:tab/>
            </w:r>
            <w:r>
              <w:rPr>
                <w:webHidden/>
              </w:rPr>
              <w:fldChar w:fldCharType="begin"/>
            </w:r>
            <w:r>
              <w:rPr>
                <w:webHidden/>
              </w:rPr>
              <w:instrText xml:space="preserve"> PAGEREF _Toc112618 \h </w:instrText>
            </w:r>
            <w:r>
              <w:rPr>
                <w:webHidden/>
              </w:rPr>
            </w:r>
            <w:r>
              <w:rPr>
                <w:webHidden/>
              </w:rPr>
              <w:fldChar w:fldCharType="separate"/>
            </w:r>
            <w:r w:rsidR="00FC65E9">
              <w:rPr>
                <w:webHidden/>
              </w:rPr>
              <w:t>13</w:t>
            </w:r>
            <w:r>
              <w:rPr>
                <w:webHidden/>
              </w:rPr>
              <w:fldChar w:fldCharType="end"/>
            </w:r>
          </w:hyperlink>
        </w:p>
        <w:p w14:paraId="24FDDA45" w14:textId="5A147FFD" w:rsidR="00410B38" w:rsidRDefault="00410B38">
          <w:pPr>
            <w:pStyle w:val="Verzeichnis3"/>
            <w:rPr>
              <w:rFonts w:asciiTheme="minorHAnsi" w:eastAsiaTheme="minorEastAsia" w:hAnsiTheme="minorHAnsi"/>
              <w:lang w:eastAsia="de-AT"/>
            </w:rPr>
          </w:pPr>
          <w:hyperlink w:anchor="_Toc112619" w:history="1">
            <w:r w:rsidRPr="001056B1">
              <w:rPr>
                <w:rStyle w:val="Hyperlink"/>
              </w:rPr>
              <w:t>2.3.6.</w:t>
            </w:r>
            <w:r>
              <w:rPr>
                <w:rFonts w:asciiTheme="minorHAnsi" w:eastAsiaTheme="minorEastAsia" w:hAnsiTheme="minorHAnsi"/>
                <w:lang w:eastAsia="de-AT"/>
              </w:rPr>
              <w:tab/>
            </w:r>
            <w:r w:rsidRPr="001056B1">
              <w:rPr>
                <w:rStyle w:val="Hyperlink"/>
              </w:rPr>
              <w:t>Program</w:t>
            </w:r>
            <w:r>
              <w:rPr>
                <w:webHidden/>
              </w:rPr>
              <w:tab/>
            </w:r>
            <w:r>
              <w:rPr>
                <w:webHidden/>
              </w:rPr>
              <w:fldChar w:fldCharType="begin"/>
            </w:r>
            <w:r>
              <w:rPr>
                <w:webHidden/>
              </w:rPr>
              <w:instrText xml:space="preserve"> PAGEREF _Toc112619 \h </w:instrText>
            </w:r>
            <w:r>
              <w:rPr>
                <w:webHidden/>
              </w:rPr>
            </w:r>
            <w:r>
              <w:rPr>
                <w:webHidden/>
              </w:rPr>
              <w:fldChar w:fldCharType="separate"/>
            </w:r>
            <w:r w:rsidR="00FC65E9">
              <w:rPr>
                <w:webHidden/>
              </w:rPr>
              <w:t>14</w:t>
            </w:r>
            <w:r>
              <w:rPr>
                <w:webHidden/>
              </w:rPr>
              <w:fldChar w:fldCharType="end"/>
            </w:r>
          </w:hyperlink>
        </w:p>
        <w:p w14:paraId="39AB599D" w14:textId="25EDBCD1" w:rsidR="00410B38" w:rsidRDefault="00410B38">
          <w:pPr>
            <w:pStyle w:val="Verzeichnis3"/>
            <w:rPr>
              <w:rFonts w:asciiTheme="minorHAnsi" w:eastAsiaTheme="minorEastAsia" w:hAnsiTheme="minorHAnsi"/>
              <w:lang w:eastAsia="de-AT"/>
            </w:rPr>
          </w:pPr>
          <w:hyperlink w:anchor="_Toc112620" w:history="1">
            <w:r w:rsidRPr="001056B1">
              <w:rPr>
                <w:rStyle w:val="Hyperlink"/>
              </w:rPr>
              <w:t>2.3.7.</w:t>
            </w:r>
            <w:r>
              <w:rPr>
                <w:rFonts w:asciiTheme="minorHAnsi" w:eastAsiaTheme="minorEastAsia" w:hAnsiTheme="minorHAnsi"/>
                <w:lang w:eastAsia="de-AT"/>
              </w:rPr>
              <w:tab/>
            </w:r>
            <w:r w:rsidRPr="001056B1">
              <w:rPr>
                <w:rStyle w:val="Hyperlink"/>
              </w:rPr>
              <w:t>RelationalAtom</w:t>
            </w:r>
            <w:r>
              <w:rPr>
                <w:webHidden/>
              </w:rPr>
              <w:tab/>
            </w:r>
            <w:r>
              <w:rPr>
                <w:webHidden/>
              </w:rPr>
              <w:fldChar w:fldCharType="begin"/>
            </w:r>
            <w:r>
              <w:rPr>
                <w:webHidden/>
              </w:rPr>
              <w:instrText xml:space="preserve"> PAGEREF _Toc112620 \h </w:instrText>
            </w:r>
            <w:r>
              <w:rPr>
                <w:webHidden/>
              </w:rPr>
            </w:r>
            <w:r>
              <w:rPr>
                <w:webHidden/>
              </w:rPr>
              <w:fldChar w:fldCharType="separate"/>
            </w:r>
            <w:r w:rsidR="00FC65E9">
              <w:rPr>
                <w:webHidden/>
              </w:rPr>
              <w:t>14</w:t>
            </w:r>
            <w:r>
              <w:rPr>
                <w:webHidden/>
              </w:rPr>
              <w:fldChar w:fldCharType="end"/>
            </w:r>
          </w:hyperlink>
        </w:p>
        <w:p w14:paraId="7D99BFFC" w14:textId="13C81D06" w:rsidR="00410B38" w:rsidRDefault="00410B38">
          <w:pPr>
            <w:pStyle w:val="Verzeichnis3"/>
            <w:rPr>
              <w:rFonts w:asciiTheme="minorHAnsi" w:eastAsiaTheme="minorEastAsia" w:hAnsiTheme="minorHAnsi"/>
              <w:lang w:eastAsia="de-AT"/>
            </w:rPr>
          </w:pPr>
          <w:hyperlink w:anchor="_Toc112621" w:history="1">
            <w:r w:rsidRPr="001056B1">
              <w:rPr>
                <w:rStyle w:val="Hyperlink"/>
              </w:rPr>
              <w:t>2.3.8.</w:t>
            </w:r>
            <w:r>
              <w:rPr>
                <w:rFonts w:asciiTheme="minorHAnsi" w:eastAsiaTheme="minorEastAsia" w:hAnsiTheme="minorHAnsi"/>
                <w:lang w:eastAsia="de-AT"/>
              </w:rPr>
              <w:tab/>
            </w:r>
            <w:r w:rsidRPr="001056B1">
              <w:rPr>
                <w:rStyle w:val="Hyperlink"/>
              </w:rPr>
              <w:t>Annotation</w:t>
            </w:r>
            <w:r>
              <w:rPr>
                <w:webHidden/>
              </w:rPr>
              <w:tab/>
            </w:r>
            <w:r>
              <w:rPr>
                <w:webHidden/>
              </w:rPr>
              <w:fldChar w:fldCharType="begin"/>
            </w:r>
            <w:r>
              <w:rPr>
                <w:webHidden/>
              </w:rPr>
              <w:instrText xml:space="preserve"> PAGEREF _Toc112621 \h </w:instrText>
            </w:r>
            <w:r>
              <w:rPr>
                <w:webHidden/>
              </w:rPr>
            </w:r>
            <w:r>
              <w:rPr>
                <w:webHidden/>
              </w:rPr>
              <w:fldChar w:fldCharType="separate"/>
            </w:r>
            <w:r w:rsidR="00FC65E9">
              <w:rPr>
                <w:webHidden/>
              </w:rPr>
              <w:t>15</w:t>
            </w:r>
            <w:r>
              <w:rPr>
                <w:webHidden/>
              </w:rPr>
              <w:fldChar w:fldCharType="end"/>
            </w:r>
          </w:hyperlink>
        </w:p>
        <w:p w14:paraId="0E673297" w14:textId="5B3AA560" w:rsidR="00410B38" w:rsidRDefault="00410B38">
          <w:pPr>
            <w:pStyle w:val="Verzeichnis3"/>
            <w:rPr>
              <w:rFonts w:asciiTheme="minorHAnsi" w:eastAsiaTheme="minorEastAsia" w:hAnsiTheme="minorHAnsi"/>
              <w:lang w:eastAsia="de-AT"/>
            </w:rPr>
          </w:pPr>
          <w:hyperlink w:anchor="_Toc112622" w:history="1">
            <w:r w:rsidRPr="001056B1">
              <w:rPr>
                <w:rStyle w:val="Hyperlink"/>
              </w:rPr>
              <w:t>2.3.9.</w:t>
            </w:r>
            <w:r>
              <w:rPr>
                <w:rFonts w:asciiTheme="minorHAnsi" w:eastAsiaTheme="minorEastAsia" w:hAnsiTheme="minorHAnsi"/>
                <w:lang w:eastAsia="de-AT"/>
              </w:rPr>
              <w:tab/>
            </w:r>
            <w:r w:rsidRPr="001056B1">
              <w:rPr>
                <w:rStyle w:val="Hyperlink"/>
              </w:rPr>
              <w:t>Term</w:t>
            </w:r>
            <w:r>
              <w:rPr>
                <w:webHidden/>
              </w:rPr>
              <w:tab/>
            </w:r>
            <w:r>
              <w:rPr>
                <w:webHidden/>
              </w:rPr>
              <w:fldChar w:fldCharType="begin"/>
            </w:r>
            <w:r>
              <w:rPr>
                <w:webHidden/>
              </w:rPr>
              <w:instrText xml:space="preserve"> PAGEREF _Toc112622 \h </w:instrText>
            </w:r>
            <w:r>
              <w:rPr>
                <w:webHidden/>
              </w:rPr>
            </w:r>
            <w:r>
              <w:rPr>
                <w:webHidden/>
              </w:rPr>
              <w:fldChar w:fldCharType="separate"/>
            </w:r>
            <w:r w:rsidR="00FC65E9">
              <w:rPr>
                <w:webHidden/>
              </w:rPr>
              <w:t>16</w:t>
            </w:r>
            <w:r>
              <w:rPr>
                <w:webHidden/>
              </w:rPr>
              <w:fldChar w:fldCharType="end"/>
            </w:r>
          </w:hyperlink>
        </w:p>
        <w:p w14:paraId="280C9111" w14:textId="09C87504" w:rsidR="00410B38" w:rsidRDefault="00410B38">
          <w:pPr>
            <w:pStyle w:val="Verzeichnis2"/>
            <w:tabs>
              <w:tab w:val="left" w:pos="1100"/>
            </w:tabs>
            <w:rPr>
              <w:rFonts w:asciiTheme="minorHAnsi" w:eastAsiaTheme="minorEastAsia" w:hAnsiTheme="minorHAnsi"/>
              <w:noProof/>
              <w:lang w:eastAsia="de-AT"/>
            </w:rPr>
          </w:pPr>
          <w:hyperlink w:anchor="_Toc112623" w:history="1">
            <w:r w:rsidRPr="001056B1">
              <w:rPr>
                <w:rStyle w:val="Hyperlink"/>
                <w:noProof/>
              </w:rPr>
              <w:t>2.4.</w:t>
            </w:r>
            <w:r>
              <w:rPr>
                <w:rFonts w:asciiTheme="minorHAnsi" w:eastAsiaTheme="minorEastAsia" w:hAnsiTheme="minorHAnsi"/>
                <w:noProof/>
                <w:lang w:eastAsia="de-AT"/>
              </w:rPr>
              <w:tab/>
            </w:r>
            <w:r w:rsidRPr="001056B1">
              <w:rPr>
                <w:rStyle w:val="Hyperlink"/>
                <w:noProof/>
              </w:rPr>
              <w:t>DB</w:t>
            </w:r>
            <w:r>
              <w:rPr>
                <w:noProof/>
                <w:webHidden/>
              </w:rPr>
              <w:tab/>
            </w:r>
            <w:r>
              <w:rPr>
                <w:noProof/>
                <w:webHidden/>
              </w:rPr>
              <w:fldChar w:fldCharType="begin"/>
            </w:r>
            <w:r>
              <w:rPr>
                <w:noProof/>
                <w:webHidden/>
              </w:rPr>
              <w:instrText xml:space="preserve"> PAGEREF _Toc112623 \h </w:instrText>
            </w:r>
            <w:r>
              <w:rPr>
                <w:noProof/>
                <w:webHidden/>
              </w:rPr>
            </w:r>
            <w:r>
              <w:rPr>
                <w:noProof/>
                <w:webHidden/>
              </w:rPr>
              <w:fldChar w:fldCharType="separate"/>
            </w:r>
            <w:r w:rsidR="00FC65E9">
              <w:rPr>
                <w:noProof/>
                <w:webHidden/>
              </w:rPr>
              <w:t>16</w:t>
            </w:r>
            <w:r>
              <w:rPr>
                <w:noProof/>
                <w:webHidden/>
              </w:rPr>
              <w:fldChar w:fldCharType="end"/>
            </w:r>
          </w:hyperlink>
        </w:p>
        <w:p w14:paraId="0525F439" w14:textId="5DF58D72" w:rsidR="00410B38" w:rsidRDefault="00410B38">
          <w:pPr>
            <w:pStyle w:val="Verzeichnis3"/>
            <w:rPr>
              <w:rFonts w:asciiTheme="minorHAnsi" w:eastAsiaTheme="minorEastAsia" w:hAnsiTheme="minorHAnsi"/>
              <w:lang w:eastAsia="de-AT"/>
            </w:rPr>
          </w:pPr>
          <w:hyperlink w:anchor="_Toc112624" w:history="1">
            <w:r w:rsidRPr="001056B1">
              <w:rPr>
                <w:rStyle w:val="Hyperlink"/>
              </w:rPr>
              <w:t>2.4.1.</w:t>
            </w:r>
            <w:r>
              <w:rPr>
                <w:rFonts w:asciiTheme="minorHAnsi" w:eastAsiaTheme="minorEastAsia" w:hAnsiTheme="minorHAnsi"/>
                <w:lang w:eastAsia="de-AT"/>
              </w:rPr>
              <w:tab/>
            </w:r>
            <w:r w:rsidRPr="001056B1">
              <w:rPr>
                <w:rStyle w:val="Hyperlink"/>
              </w:rPr>
              <w:t>Connector</w:t>
            </w:r>
            <w:r>
              <w:rPr>
                <w:webHidden/>
              </w:rPr>
              <w:tab/>
            </w:r>
            <w:r>
              <w:rPr>
                <w:webHidden/>
              </w:rPr>
              <w:fldChar w:fldCharType="begin"/>
            </w:r>
            <w:r>
              <w:rPr>
                <w:webHidden/>
              </w:rPr>
              <w:instrText xml:space="preserve"> PAGEREF _Toc112624 \h </w:instrText>
            </w:r>
            <w:r>
              <w:rPr>
                <w:webHidden/>
              </w:rPr>
            </w:r>
            <w:r>
              <w:rPr>
                <w:webHidden/>
              </w:rPr>
              <w:fldChar w:fldCharType="separate"/>
            </w:r>
            <w:r w:rsidR="00FC65E9">
              <w:rPr>
                <w:webHidden/>
              </w:rPr>
              <w:t>16</w:t>
            </w:r>
            <w:r>
              <w:rPr>
                <w:webHidden/>
              </w:rPr>
              <w:fldChar w:fldCharType="end"/>
            </w:r>
          </w:hyperlink>
        </w:p>
        <w:p w14:paraId="1C16E748" w14:textId="29634B21" w:rsidR="00410B38" w:rsidRDefault="00410B38">
          <w:pPr>
            <w:pStyle w:val="Verzeichnis3"/>
            <w:rPr>
              <w:rFonts w:asciiTheme="minorHAnsi" w:eastAsiaTheme="minorEastAsia" w:hAnsiTheme="minorHAnsi"/>
              <w:lang w:eastAsia="de-AT"/>
            </w:rPr>
          </w:pPr>
          <w:hyperlink w:anchor="_Toc112625" w:history="1">
            <w:r w:rsidRPr="001056B1">
              <w:rPr>
                <w:rStyle w:val="Hyperlink"/>
              </w:rPr>
              <w:t>2.4.2.</w:t>
            </w:r>
            <w:r>
              <w:rPr>
                <w:rFonts w:asciiTheme="minorHAnsi" w:eastAsiaTheme="minorEastAsia" w:hAnsiTheme="minorHAnsi"/>
                <w:lang w:eastAsia="de-AT"/>
              </w:rPr>
              <w:tab/>
            </w:r>
            <w:r w:rsidRPr="001056B1">
              <w:rPr>
                <w:rStyle w:val="Hyperlink"/>
              </w:rPr>
              <w:t>SaveEntry</w:t>
            </w:r>
            <w:r>
              <w:rPr>
                <w:webHidden/>
              </w:rPr>
              <w:tab/>
            </w:r>
            <w:r>
              <w:rPr>
                <w:webHidden/>
              </w:rPr>
              <w:fldChar w:fldCharType="begin"/>
            </w:r>
            <w:r>
              <w:rPr>
                <w:webHidden/>
              </w:rPr>
              <w:instrText xml:space="preserve"> PAGEREF _Toc112625 \h </w:instrText>
            </w:r>
            <w:r>
              <w:rPr>
                <w:webHidden/>
              </w:rPr>
            </w:r>
            <w:r>
              <w:rPr>
                <w:webHidden/>
              </w:rPr>
              <w:fldChar w:fldCharType="separate"/>
            </w:r>
            <w:r w:rsidR="00FC65E9">
              <w:rPr>
                <w:webHidden/>
              </w:rPr>
              <w:t>16</w:t>
            </w:r>
            <w:r>
              <w:rPr>
                <w:webHidden/>
              </w:rPr>
              <w:fldChar w:fldCharType="end"/>
            </w:r>
          </w:hyperlink>
        </w:p>
        <w:p w14:paraId="35B36DF4" w14:textId="56793FEE" w:rsidR="00410B38" w:rsidRDefault="00410B38">
          <w:pPr>
            <w:pStyle w:val="Verzeichnis2"/>
            <w:tabs>
              <w:tab w:val="left" w:pos="1100"/>
            </w:tabs>
            <w:rPr>
              <w:rFonts w:asciiTheme="minorHAnsi" w:eastAsiaTheme="minorEastAsia" w:hAnsiTheme="minorHAnsi"/>
              <w:noProof/>
              <w:lang w:eastAsia="de-AT"/>
            </w:rPr>
          </w:pPr>
          <w:hyperlink w:anchor="_Toc112626" w:history="1">
            <w:r w:rsidRPr="001056B1">
              <w:rPr>
                <w:rStyle w:val="Hyperlink"/>
                <w:noProof/>
              </w:rPr>
              <w:t>2.5.</w:t>
            </w:r>
            <w:r>
              <w:rPr>
                <w:rFonts w:asciiTheme="minorHAnsi" w:eastAsiaTheme="minorEastAsia" w:hAnsiTheme="minorHAnsi"/>
                <w:noProof/>
                <w:lang w:eastAsia="de-AT"/>
              </w:rPr>
              <w:tab/>
            </w:r>
            <w:r w:rsidRPr="001056B1">
              <w:rPr>
                <w:rStyle w:val="Hyperlink"/>
                <w:noProof/>
              </w:rPr>
              <w:t>EvaluationFramework</w:t>
            </w:r>
            <w:r>
              <w:rPr>
                <w:noProof/>
                <w:webHidden/>
              </w:rPr>
              <w:tab/>
            </w:r>
            <w:r>
              <w:rPr>
                <w:noProof/>
                <w:webHidden/>
              </w:rPr>
              <w:fldChar w:fldCharType="begin"/>
            </w:r>
            <w:r>
              <w:rPr>
                <w:noProof/>
                <w:webHidden/>
              </w:rPr>
              <w:instrText xml:space="preserve"> PAGEREF _Toc112626 \h </w:instrText>
            </w:r>
            <w:r>
              <w:rPr>
                <w:noProof/>
                <w:webHidden/>
              </w:rPr>
            </w:r>
            <w:r>
              <w:rPr>
                <w:noProof/>
                <w:webHidden/>
              </w:rPr>
              <w:fldChar w:fldCharType="separate"/>
            </w:r>
            <w:r w:rsidR="00FC65E9">
              <w:rPr>
                <w:noProof/>
                <w:webHidden/>
              </w:rPr>
              <w:t>17</w:t>
            </w:r>
            <w:r>
              <w:rPr>
                <w:noProof/>
                <w:webHidden/>
              </w:rPr>
              <w:fldChar w:fldCharType="end"/>
            </w:r>
          </w:hyperlink>
        </w:p>
        <w:p w14:paraId="3F8DF757" w14:textId="190B8663" w:rsidR="00410B38" w:rsidRDefault="00410B38">
          <w:pPr>
            <w:pStyle w:val="Verzeichnis3"/>
            <w:rPr>
              <w:rFonts w:asciiTheme="minorHAnsi" w:eastAsiaTheme="minorEastAsia" w:hAnsiTheme="minorHAnsi"/>
              <w:lang w:eastAsia="de-AT"/>
            </w:rPr>
          </w:pPr>
          <w:hyperlink w:anchor="_Toc112627" w:history="1">
            <w:r w:rsidRPr="001056B1">
              <w:rPr>
                <w:rStyle w:val="Hyperlink"/>
              </w:rPr>
              <w:t>2.5.1.</w:t>
            </w:r>
            <w:r>
              <w:rPr>
                <w:rFonts w:asciiTheme="minorHAnsi" w:eastAsiaTheme="minorEastAsia" w:hAnsiTheme="minorHAnsi"/>
                <w:lang w:eastAsia="de-AT"/>
              </w:rPr>
              <w:tab/>
            </w:r>
            <w:r w:rsidRPr="001056B1">
              <w:rPr>
                <w:rStyle w:val="Hyperlink"/>
              </w:rPr>
              <w:t>CBR Code Generierung</w:t>
            </w:r>
            <w:r>
              <w:rPr>
                <w:webHidden/>
              </w:rPr>
              <w:tab/>
            </w:r>
            <w:r>
              <w:rPr>
                <w:webHidden/>
              </w:rPr>
              <w:fldChar w:fldCharType="begin"/>
            </w:r>
            <w:r>
              <w:rPr>
                <w:webHidden/>
              </w:rPr>
              <w:instrText xml:space="preserve"> PAGEREF _Toc112627 \h </w:instrText>
            </w:r>
            <w:r>
              <w:rPr>
                <w:webHidden/>
              </w:rPr>
            </w:r>
            <w:r>
              <w:rPr>
                <w:webHidden/>
              </w:rPr>
              <w:fldChar w:fldCharType="separate"/>
            </w:r>
            <w:r w:rsidR="00FC65E9">
              <w:rPr>
                <w:webHidden/>
              </w:rPr>
              <w:t>18</w:t>
            </w:r>
            <w:r>
              <w:rPr>
                <w:webHidden/>
              </w:rPr>
              <w:fldChar w:fldCharType="end"/>
            </w:r>
          </w:hyperlink>
        </w:p>
        <w:p w14:paraId="4456AC4E" w14:textId="34E10883" w:rsidR="00410B38" w:rsidRDefault="00410B38">
          <w:pPr>
            <w:pStyle w:val="Verzeichnis3"/>
            <w:rPr>
              <w:rFonts w:asciiTheme="minorHAnsi" w:eastAsiaTheme="minorEastAsia" w:hAnsiTheme="minorHAnsi"/>
              <w:lang w:eastAsia="de-AT"/>
            </w:rPr>
          </w:pPr>
          <w:hyperlink w:anchor="_Toc112628" w:history="1">
            <w:r w:rsidRPr="001056B1">
              <w:rPr>
                <w:rStyle w:val="Hyperlink"/>
              </w:rPr>
              <w:t>2.5.2.</w:t>
            </w:r>
            <w:r>
              <w:rPr>
                <w:rFonts w:asciiTheme="minorHAnsi" w:eastAsiaTheme="minorEastAsia" w:hAnsiTheme="minorHAnsi"/>
                <w:lang w:eastAsia="de-AT"/>
              </w:rPr>
              <w:tab/>
            </w:r>
            <w:r w:rsidRPr="001056B1">
              <w:rPr>
                <w:rStyle w:val="Hyperlink"/>
              </w:rPr>
              <w:t>RMI Code Generierung</w:t>
            </w:r>
            <w:r>
              <w:rPr>
                <w:webHidden/>
              </w:rPr>
              <w:tab/>
            </w:r>
            <w:r>
              <w:rPr>
                <w:webHidden/>
              </w:rPr>
              <w:fldChar w:fldCharType="begin"/>
            </w:r>
            <w:r>
              <w:rPr>
                <w:webHidden/>
              </w:rPr>
              <w:instrText xml:space="preserve"> PAGEREF _Toc112628 \h </w:instrText>
            </w:r>
            <w:r>
              <w:rPr>
                <w:webHidden/>
              </w:rPr>
            </w:r>
            <w:r>
              <w:rPr>
                <w:webHidden/>
              </w:rPr>
              <w:fldChar w:fldCharType="separate"/>
            </w:r>
            <w:r w:rsidR="00FC65E9">
              <w:rPr>
                <w:webHidden/>
              </w:rPr>
              <w:t>19</w:t>
            </w:r>
            <w:r>
              <w:rPr>
                <w:webHidden/>
              </w:rPr>
              <w:fldChar w:fldCharType="end"/>
            </w:r>
          </w:hyperlink>
        </w:p>
        <w:p w14:paraId="4C1D1529" w14:textId="6498A91A" w:rsidR="00410B38" w:rsidRDefault="00410B38">
          <w:pPr>
            <w:pStyle w:val="Verzeichnis2"/>
            <w:tabs>
              <w:tab w:val="left" w:pos="1100"/>
            </w:tabs>
            <w:rPr>
              <w:rFonts w:asciiTheme="minorHAnsi" w:eastAsiaTheme="minorEastAsia" w:hAnsiTheme="minorHAnsi"/>
              <w:noProof/>
              <w:lang w:eastAsia="de-AT"/>
            </w:rPr>
          </w:pPr>
          <w:hyperlink w:anchor="_Toc112629" w:history="1">
            <w:r w:rsidRPr="001056B1">
              <w:rPr>
                <w:rStyle w:val="Hyperlink"/>
                <w:noProof/>
              </w:rPr>
              <w:t>2.6.</w:t>
            </w:r>
            <w:r>
              <w:rPr>
                <w:rFonts w:asciiTheme="minorHAnsi" w:eastAsiaTheme="minorEastAsia" w:hAnsiTheme="minorHAnsi"/>
                <w:noProof/>
                <w:lang w:eastAsia="de-AT"/>
              </w:rPr>
              <w:tab/>
            </w:r>
            <w:r w:rsidRPr="001056B1">
              <w:rPr>
                <w:rStyle w:val="Hyperlink"/>
                <w:noProof/>
              </w:rPr>
              <w:t>Models</w:t>
            </w:r>
            <w:r>
              <w:rPr>
                <w:noProof/>
                <w:webHidden/>
              </w:rPr>
              <w:tab/>
            </w:r>
            <w:r>
              <w:rPr>
                <w:noProof/>
                <w:webHidden/>
              </w:rPr>
              <w:fldChar w:fldCharType="begin"/>
            </w:r>
            <w:r>
              <w:rPr>
                <w:noProof/>
                <w:webHidden/>
              </w:rPr>
              <w:instrText xml:space="preserve"> PAGEREF _Toc112629 \h </w:instrText>
            </w:r>
            <w:r>
              <w:rPr>
                <w:noProof/>
                <w:webHidden/>
              </w:rPr>
            </w:r>
            <w:r>
              <w:rPr>
                <w:noProof/>
                <w:webHidden/>
              </w:rPr>
              <w:fldChar w:fldCharType="separate"/>
            </w:r>
            <w:r w:rsidR="00FC65E9">
              <w:rPr>
                <w:noProof/>
                <w:webHidden/>
              </w:rPr>
              <w:t>21</w:t>
            </w:r>
            <w:r>
              <w:rPr>
                <w:noProof/>
                <w:webHidden/>
              </w:rPr>
              <w:fldChar w:fldCharType="end"/>
            </w:r>
          </w:hyperlink>
        </w:p>
        <w:p w14:paraId="12C1A428" w14:textId="35C6C392" w:rsidR="00410B38" w:rsidRDefault="00410B38">
          <w:pPr>
            <w:pStyle w:val="Verzeichnis3"/>
            <w:rPr>
              <w:rFonts w:asciiTheme="minorHAnsi" w:eastAsiaTheme="minorEastAsia" w:hAnsiTheme="minorHAnsi"/>
              <w:lang w:eastAsia="de-AT"/>
            </w:rPr>
          </w:pPr>
          <w:hyperlink w:anchor="_Toc112630" w:history="1">
            <w:r w:rsidRPr="001056B1">
              <w:rPr>
                <w:rStyle w:val="Hyperlink"/>
              </w:rPr>
              <w:t>2.6.1.</w:t>
            </w:r>
            <w:r>
              <w:rPr>
                <w:rFonts w:asciiTheme="minorHAnsi" w:eastAsiaTheme="minorEastAsia" w:hAnsiTheme="minorHAnsi"/>
                <w:lang w:eastAsia="de-AT"/>
              </w:rPr>
              <w:tab/>
            </w:r>
            <w:r w:rsidRPr="001056B1">
              <w:rPr>
                <w:rStyle w:val="Hyperlink"/>
              </w:rPr>
              <w:t>CBR</w:t>
            </w:r>
            <w:r>
              <w:rPr>
                <w:webHidden/>
              </w:rPr>
              <w:tab/>
            </w:r>
            <w:r>
              <w:rPr>
                <w:webHidden/>
              </w:rPr>
              <w:fldChar w:fldCharType="begin"/>
            </w:r>
            <w:r>
              <w:rPr>
                <w:webHidden/>
              </w:rPr>
              <w:instrText xml:space="preserve"> PAGEREF _Toc112630 \h </w:instrText>
            </w:r>
            <w:r>
              <w:rPr>
                <w:webHidden/>
              </w:rPr>
            </w:r>
            <w:r>
              <w:rPr>
                <w:webHidden/>
              </w:rPr>
              <w:fldChar w:fldCharType="separate"/>
            </w:r>
            <w:r w:rsidR="00FC65E9">
              <w:rPr>
                <w:webHidden/>
              </w:rPr>
              <w:t>21</w:t>
            </w:r>
            <w:r>
              <w:rPr>
                <w:webHidden/>
              </w:rPr>
              <w:fldChar w:fldCharType="end"/>
            </w:r>
          </w:hyperlink>
        </w:p>
        <w:p w14:paraId="29C35957" w14:textId="0FAB163A" w:rsidR="00410B38" w:rsidRDefault="00410B38">
          <w:pPr>
            <w:pStyle w:val="Verzeichnis3"/>
            <w:rPr>
              <w:rFonts w:asciiTheme="minorHAnsi" w:eastAsiaTheme="minorEastAsia" w:hAnsiTheme="minorHAnsi"/>
              <w:lang w:eastAsia="de-AT"/>
            </w:rPr>
          </w:pPr>
          <w:hyperlink w:anchor="_Toc112631" w:history="1">
            <w:r w:rsidRPr="001056B1">
              <w:rPr>
                <w:rStyle w:val="Hyperlink"/>
              </w:rPr>
              <w:t>2.6.2.</w:t>
            </w:r>
            <w:r>
              <w:rPr>
                <w:rFonts w:asciiTheme="minorHAnsi" w:eastAsiaTheme="minorEastAsia" w:hAnsiTheme="minorHAnsi"/>
                <w:lang w:eastAsia="de-AT"/>
              </w:rPr>
              <w:tab/>
            </w:r>
            <w:r w:rsidRPr="001056B1">
              <w:rPr>
                <w:rStyle w:val="Hyperlink"/>
              </w:rPr>
              <w:t>RMI</w:t>
            </w:r>
            <w:r>
              <w:rPr>
                <w:webHidden/>
              </w:rPr>
              <w:tab/>
            </w:r>
            <w:r>
              <w:rPr>
                <w:webHidden/>
              </w:rPr>
              <w:fldChar w:fldCharType="begin"/>
            </w:r>
            <w:r>
              <w:rPr>
                <w:webHidden/>
              </w:rPr>
              <w:instrText xml:space="preserve"> PAGEREF _Toc112631 \h </w:instrText>
            </w:r>
            <w:r>
              <w:rPr>
                <w:webHidden/>
              </w:rPr>
            </w:r>
            <w:r>
              <w:rPr>
                <w:webHidden/>
              </w:rPr>
              <w:fldChar w:fldCharType="separate"/>
            </w:r>
            <w:r w:rsidR="00FC65E9">
              <w:rPr>
                <w:webHidden/>
              </w:rPr>
              <w:t>22</w:t>
            </w:r>
            <w:r>
              <w:rPr>
                <w:webHidden/>
              </w:rPr>
              <w:fldChar w:fldCharType="end"/>
            </w:r>
          </w:hyperlink>
        </w:p>
        <w:p w14:paraId="46472B08" w14:textId="27B2CB1E" w:rsidR="00410B38" w:rsidRDefault="00410B38">
          <w:pPr>
            <w:pStyle w:val="Verzeichnis2"/>
            <w:tabs>
              <w:tab w:val="left" w:pos="1100"/>
            </w:tabs>
            <w:rPr>
              <w:rFonts w:asciiTheme="minorHAnsi" w:eastAsiaTheme="minorEastAsia" w:hAnsiTheme="minorHAnsi"/>
              <w:noProof/>
              <w:lang w:eastAsia="de-AT"/>
            </w:rPr>
          </w:pPr>
          <w:hyperlink w:anchor="_Toc112632" w:history="1">
            <w:r w:rsidRPr="001056B1">
              <w:rPr>
                <w:rStyle w:val="Hyperlink"/>
                <w:noProof/>
              </w:rPr>
              <w:t>2.7.</w:t>
            </w:r>
            <w:r>
              <w:rPr>
                <w:rFonts w:asciiTheme="minorHAnsi" w:eastAsiaTheme="minorEastAsia" w:hAnsiTheme="minorHAnsi"/>
                <w:noProof/>
                <w:lang w:eastAsia="de-AT"/>
              </w:rPr>
              <w:tab/>
            </w:r>
            <w:r w:rsidRPr="001056B1">
              <w:rPr>
                <w:rStyle w:val="Hyperlink"/>
                <w:noProof/>
              </w:rPr>
              <w:t>Test</w:t>
            </w:r>
            <w:r>
              <w:rPr>
                <w:noProof/>
                <w:webHidden/>
              </w:rPr>
              <w:tab/>
            </w:r>
            <w:r>
              <w:rPr>
                <w:noProof/>
                <w:webHidden/>
              </w:rPr>
              <w:fldChar w:fldCharType="begin"/>
            </w:r>
            <w:r>
              <w:rPr>
                <w:noProof/>
                <w:webHidden/>
              </w:rPr>
              <w:instrText xml:space="preserve"> PAGEREF _Toc112632 \h </w:instrText>
            </w:r>
            <w:r>
              <w:rPr>
                <w:noProof/>
                <w:webHidden/>
              </w:rPr>
            </w:r>
            <w:r>
              <w:rPr>
                <w:noProof/>
                <w:webHidden/>
              </w:rPr>
              <w:fldChar w:fldCharType="separate"/>
            </w:r>
            <w:r w:rsidR="00FC65E9">
              <w:rPr>
                <w:noProof/>
                <w:webHidden/>
              </w:rPr>
              <w:t>22</w:t>
            </w:r>
            <w:r>
              <w:rPr>
                <w:noProof/>
                <w:webHidden/>
              </w:rPr>
              <w:fldChar w:fldCharType="end"/>
            </w:r>
          </w:hyperlink>
        </w:p>
        <w:p w14:paraId="334AB63D" w14:textId="1F42F353" w:rsidR="00410B38" w:rsidRDefault="00410B38">
          <w:pPr>
            <w:pStyle w:val="Verzeichnis3"/>
            <w:rPr>
              <w:rFonts w:asciiTheme="minorHAnsi" w:eastAsiaTheme="minorEastAsia" w:hAnsiTheme="minorHAnsi"/>
              <w:lang w:eastAsia="de-AT"/>
            </w:rPr>
          </w:pPr>
          <w:hyperlink w:anchor="_Toc112633" w:history="1">
            <w:r w:rsidRPr="001056B1">
              <w:rPr>
                <w:rStyle w:val="Hyperlink"/>
              </w:rPr>
              <w:t>2.7.1.</w:t>
            </w:r>
            <w:r>
              <w:rPr>
                <w:rFonts w:asciiTheme="minorHAnsi" w:eastAsiaTheme="minorEastAsia" w:hAnsiTheme="minorHAnsi"/>
                <w:lang w:eastAsia="de-AT"/>
              </w:rPr>
              <w:tab/>
            </w:r>
            <w:r w:rsidRPr="001056B1">
              <w:rPr>
                <w:rStyle w:val="Hyperlink"/>
              </w:rPr>
              <w:t>CBR Tests</w:t>
            </w:r>
            <w:r>
              <w:rPr>
                <w:webHidden/>
              </w:rPr>
              <w:tab/>
            </w:r>
            <w:r>
              <w:rPr>
                <w:webHidden/>
              </w:rPr>
              <w:fldChar w:fldCharType="begin"/>
            </w:r>
            <w:r>
              <w:rPr>
                <w:webHidden/>
              </w:rPr>
              <w:instrText xml:space="preserve"> PAGEREF _Toc112633 \h </w:instrText>
            </w:r>
            <w:r>
              <w:rPr>
                <w:webHidden/>
              </w:rPr>
            </w:r>
            <w:r>
              <w:rPr>
                <w:webHidden/>
              </w:rPr>
              <w:fldChar w:fldCharType="separate"/>
            </w:r>
            <w:r w:rsidR="00FC65E9">
              <w:rPr>
                <w:webHidden/>
              </w:rPr>
              <w:t>22</w:t>
            </w:r>
            <w:r>
              <w:rPr>
                <w:webHidden/>
              </w:rPr>
              <w:fldChar w:fldCharType="end"/>
            </w:r>
          </w:hyperlink>
        </w:p>
        <w:p w14:paraId="543DFDF4" w14:textId="756D68C7" w:rsidR="00410B38" w:rsidRDefault="00410B38">
          <w:pPr>
            <w:pStyle w:val="Verzeichnis3"/>
            <w:rPr>
              <w:rFonts w:asciiTheme="minorHAnsi" w:eastAsiaTheme="minorEastAsia" w:hAnsiTheme="minorHAnsi"/>
              <w:lang w:eastAsia="de-AT"/>
            </w:rPr>
          </w:pPr>
          <w:hyperlink w:anchor="_Toc112634" w:history="1">
            <w:r w:rsidRPr="001056B1">
              <w:rPr>
                <w:rStyle w:val="Hyperlink"/>
              </w:rPr>
              <w:t>2.7.2.</w:t>
            </w:r>
            <w:r>
              <w:rPr>
                <w:rFonts w:asciiTheme="minorHAnsi" w:eastAsiaTheme="minorEastAsia" w:hAnsiTheme="minorHAnsi"/>
                <w:lang w:eastAsia="de-AT"/>
              </w:rPr>
              <w:tab/>
            </w:r>
            <w:r w:rsidRPr="001056B1">
              <w:rPr>
                <w:rStyle w:val="Hyperlink"/>
              </w:rPr>
              <w:t>RMI Tests</w:t>
            </w:r>
            <w:r>
              <w:rPr>
                <w:webHidden/>
              </w:rPr>
              <w:tab/>
            </w:r>
            <w:r>
              <w:rPr>
                <w:webHidden/>
              </w:rPr>
              <w:fldChar w:fldCharType="begin"/>
            </w:r>
            <w:r>
              <w:rPr>
                <w:webHidden/>
              </w:rPr>
              <w:instrText xml:space="preserve"> PAGEREF _Toc112634 \h </w:instrText>
            </w:r>
            <w:r>
              <w:rPr>
                <w:webHidden/>
              </w:rPr>
            </w:r>
            <w:r>
              <w:rPr>
                <w:webHidden/>
              </w:rPr>
              <w:fldChar w:fldCharType="separate"/>
            </w:r>
            <w:r w:rsidR="00FC65E9">
              <w:rPr>
                <w:webHidden/>
              </w:rPr>
              <w:t>23</w:t>
            </w:r>
            <w:r>
              <w:rPr>
                <w:webHidden/>
              </w:rPr>
              <w:fldChar w:fldCharType="end"/>
            </w:r>
          </w:hyperlink>
        </w:p>
        <w:p w14:paraId="69445188" w14:textId="62DCAAA9" w:rsidR="00410B38" w:rsidRDefault="00410B38">
          <w:pPr>
            <w:pStyle w:val="Verzeichnis2"/>
            <w:tabs>
              <w:tab w:val="left" w:pos="1100"/>
            </w:tabs>
            <w:rPr>
              <w:rFonts w:asciiTheme="minorHAnsi" w:eastAsiaTheme="minorEastAsia" w:hAnsiTheme="minorHAnsi"/>
              <w:noProof/>
              <w:lang w:eastAsia="de-AT"/>
            </w:rPr>
          </w:pPr>
          <w:hyperlink w:anchor="_Toc112635" w:history="1">
            <w:r w:rsidRPr="001056B1">
              <w:rPr>
                <w:rStyle w:val="Hyperlink"/>
                <w:noProof/>
              </w:rPr>
              <w:t>2.8.</w:t>
            </w:r>
            <w:r>
              <w:rPr>
                <w:rFonts w:asciiTheme="minorHAnsi" w:eastAsiaTheme="minorEastAsia" w:hAnsiTheme="minorHAnsi"/>
                <w:noProof/>
                <w:lang w:eastAsia="de-AT"/>
              </w:rPr>
              <w:tab/>
            </w:r>
            <w:r w:rsidRPr="001056B1">
              <w:rPr>
                <w:rStyle w:val="Hyperlink"/>
                <w:noProof/>
              </w:rPr>
              <w:t>Vadalog</w:t>
            </w:r>
            <w:r>
              <w:rPr>
                <w:noProof/>
                <w:webHidden/>
              </w:rPr>
              <w:tab/>
            </w:r>
            <w:r>
              <w:rPr>
                <w:noProof/>
                <w:webHidden/>
              </w:rPr>
              <w:fldChar w:fldCharType="begin"/>
            </w:r>
            <w:r>
              <w:rPr>
                <w:noProof/>
                <w:webHidden/>
              </w:rPr>
              <w:instrText xml:space="preserve"> PAGEREF _Toc112635 \h </w:instrText>
            </w:r>
            <w:r>
              <w:rPr>
                <w:noProof/>
                <w:webHidden/>
              </w:rPr>
            </w:r>
            <w:r>
              <w:rPr>
                <w:noProof/>
                <w:webHidden/>
              </w:rPr>
              <w:fldChar w:fldCharType="separate"/>
            </w:r>
            <w:r w:rsidR="00FC65E9">
              <w:rPr>
                <w:noProof/>
                <w:webHidden/>
              </w:rPr>
              <w:t>26</w:t>
            </w:r>
            <w:r>
              <w:rPr>
                <w:noProof/>
                <w:webHidden/>
              </w:rPr>
              <w:fldChar w:fldCharType="end"/>
            </w:r>
          </w:hyperlink>
        </w:p>
        <w:p w14:paraId="7CF8AAB7" w14:textId="05A15D2E" w:rsidR="00410B38" w:rsidRDefault="00410B38">
          <w:pPr>
            <w:pStyle w:val="Verzeichnis3"/>
            <w:rPr>
              <w:rFonts w:asciiTheme="minorHAnsi" w:eastAsiaTheme="minorEastAsia" w:hAnsiTheme="minorHAnsi"/>
              <w:lang w:eastAsia="de-AT"/>
            </w:rPr>
          </w:pPr>
          <w:hyperlink w:anchor="_Toc112636" w:history="1">
            <w:r w:rsidRPr="001056B1">
              <w:rPr>
                <w:rStyle w:val="Hyperlink"/>
              </w:rPr>
              <w:t>2.8.1.</w:t>
            </w:r>
            <w:r>
              <w:rPr>
                <w:rFonts w:asciiTheme="minorHAnsi" w:eastAsiaTheme="minorEastAsia" w:hAnsiTheme="minorHAnsi"/>
                <w:lang w:eastAsia="de-AT"/>
              </w:rPr>
              <w:tab/>
            </w:r>
            <w:r w:rsidRPr="001056B1">
              <w:rPr>
                <w:rStyle w:val="Hyperlink"/>
              </w:rPr>
              <w:t>VadalogExecution</w:t>
            </w:r>
            <w:r>
              <w:rPr>
                <w:webHidden/>
              </w:rPr>
              <w:tab/>
            </w:r>
            <w:r>
              <w:rPr>
                <w:webHidden/>
              </w:rPr>
              <w:fldChar w:fldCharType="begin"/>
            </w:r>
            <w:r>
              <w:rPr>
                <w:webHidden/>
              </w:rPr>
              <w:instrText xml:space="preserve"> PAGEREF _Toc112636 \h </w:instrText>
            </w:r>
            <w:r>
              <w:rPr>
                <w:webHidden/>
              </w:rPr>
            </w:r>
            <w:r>
              <w:rPr>
                <w:webHidden/>
              </w:rPr>
              <w:fldChar w:fldCharType="separate"/>
            </w:r>
            <w:r w:rsidR="00FC65E9">
              <w:rPr>
                <w:webHidden/>
              </w:rPr>
              <w:t>26</w:t>
            </w:r>
            <w:r>
              <w:rPr>
                <w:webHidden/>
              </w:rPr>
              <w:fldChar w:fldCharType="end"/>
            </w:r>
          </w:hyperlink>
        </w:p>
        <w:p w14:paraId="6ABA264A" w14:textId="4BBB2D7C" w:rsidR="00410B38" w:rsidRDefault="00410B38">
          <w:pPr>
            <w:pStyle w:val="Verzeichnis1"/>
            <w:rPr>
              <w:rFonts w:asciiTheme="minorHAnsi" w:eastAsiaTheme="minorEastAsia" w:hAnsiTheme="minorHAnsi"/>
              <w:noProof/>
              <w:lang w:eastAsia="de-AT"/>
            </w:rPr>
          </w:pPr>
          <w:hyperlink w:anchor="_Toc112637" w:history="1">
            <w:r w:rsidRPr="001056B1">
              <w:rPr>
                <w:rStyle w:val="Hyperlink"/>
                <w:noProof/>
              </w:rPr>
              <w:t>3.</w:t>
            </w:r>
            <w:r>
              <w:rPr>
                <w:rFonts w:asciiTheme="minorHAnsi" w:eastAsiaTheme="minorEastAsia" w:hAnsiTheme="minorHAnsi"/>
                <w:noProof/>
                <w:lang w:eastAsia="de-AT"/>
              </w:rPr>
              <w:tab/>
            </w:r>
            <w:r w:rsidRPr="001056B1">
              <w:rPr>
                <w:rStyle w:val="Hyperlink"/>
                <w:noProof/>
              </w:rPr>
              <w:t>Tests der geforderten Funktionalitäten</w:t>
            </w:r>
            <w:r>
              <w:rPr>
                <w:noProof/>
                <w:webHidden/>
              </w:rPr>
              <w:tab/>
            </w:r>
            <w:r>
              <w:rPr>
                <w:noProof/>
                <w:webHidden/>
              </w:rPr>
              <w:fldChar w:fldCharType="begin"/>
            </w:r>
            <w:r>
              <w:rPr>
                <w:noProof/>
                <w:webHidden/>
              </w:rPr>
              <w:instrText xml:space="preserve"> PAGEREF _Toc112637 \h </w:instrText>
            </w:r>
            <w:r>
              <w:rPr>
                <w:noProof/>
                <w:webHidden/>
              </w:rPr>
            </w:r>
            <w:r>
              <w:rPr>
                <w:noProof/>
                <w:webHidden/>
              </w:rPr>
              <w:fldChar w:fldCharType="separate"/>
            </w:r>
            <w:r w:rsidR="00FC65E9">
              <w:rPr>
                <w:noProof/>
                <w:webHidden/>
              </w:rPr>
              <w:t>27</w:t>
            </w:r>
            <w:r>
              <w:rPr>
                <w:noProof/>
                <w:webHidden/>
              </w:rPr>
              <w:fldChar w:fldCharType="end"/>
            </w:r>
          </w:hyperlink>
        </w:p>
        <w:p w14:paraId="025BCFCF" w14:textId="5C19BEBC" w:rsidR="00410B38" w:rsidRDefault="00410B38">
          <w:pPr>
            <w:pStyle w:val="Verzeichnis1"/>
            <w:rPr>
              <w:rFonts w:asciiTheme="minorHAnsi" w:eastAsiaTheme="minorEastAsia" w:hAnsiTheme="minorHAnsi"/>
              <w:noProof/>
              <w:lang w:eastAsia="de-AT"/>
            </w:rPr>
          </w:pPr>
          <w:hyperlink w:anchor="_Toc112638" w:history="1">
            <w:r w:rsidRPr="001056B1">
              <w:rPr>
                <w:rStyle w:val="Hyperlink"/>
                <w:noProof/>
              </w:rPr>
              <w:t>4.</w:t>
            </w:r>
            <w:r>
              <w:rPr>
                <w:rFonts w:asciiTheme="minorHAnsi" w:eastAsiaTheme="minorEastAsia" w:hAnsiTheme="minorHAnsi"/>
                <w:noProof/>
                <w:lang w:eastAsia="de-AT"/>
              </w:rPr>
              <w:tab/>
            </w:r>
            <w:r w:rsidRPr="001056B1">
              <w:rPr>
                <w:rStyle w:val="Hyperlink"/>
                <w:noProof/>
              </w:rPr>
              <w:t>Abhängigkeiten Bibliotheken</w:t>
            </w:r>
            <w:r>
              <w:rPr>
                <w:noProof/>
                <w:webHidden/>
              </w:rPr>
              <w:tab/>
            </w:r>
            <w:r>
              <w:rPr>
                <w:noProof/>
                <w:webHidden/>
              </w:rPr>
              <w:fldChar w:fldCharType="begin"/>
            </w:r>
            <w:r>
              <w:rPr>
                <w:noProof/>
                <w:webHidden/>
              </w:rPr>
              <w:instrText xml:space="preserve"> PAGEREF _Toc112638 \h </w:instrText>
            </w:r>
            <w:r>
              <w:rPr>
                <w:noProof/>
                <w:webHidden/>
              </w:rPr>
            </w:r>
            <w:r>
              <w:rPr>
                <w:noProof/>
                <w:webHidden/>
              </w:rPr>
              <w:fldChar w:fldCharType="separate"/>
            </w:r>
            <w:r w:rsidR="00FC65E9">
              <w:rPr>
                <w:noProof/>
                <w:webHidden/>
              </w:rPr>
              <w:t>27</w:t>
            </w:r>
            <w:r>
              <w:rPr>
                <w:noProof/>
                <w:webHidden/>
              </w:rPr>
              <w:fldChar w:fldCharType="end"/>
            </w:r>
          </w:hyperlink>
        </w:p>
        <w:p w14:paraId="173FF365" w14:textId="25BAD0F9" w:rsidR="00410B38" w:rsidRDefault="00410B38">
          <w:pPr>
            <w:pStyle w:val="Verzeichnis2"/>
            <w:tabs>
              <w:tab w:val="left" w:pos="1100"/>
            </w:tabs>
            <w:rPr>
              <w:rFonts w:asciiTheme="minorHAnsi" w:eastAsiaTheme="minorEastAsia" w:hAnsiTheme="minorHAnsi"/>
              <w:noProof/>
              <w:lang w:eastAsia="de-AT"/>
            </w:rPr>
          </w:pPr>
          <w:hyperlink w:anchor="_Toc112639" w:history="1">
            <w:r w:rsidRPr="001056B1">
              <w:rPr>
                <w:rStyle w:val="Hyperlink"/>
                <w:noProof/>
              </w:rPr>
              <w:t>4.1.</w:t>
            </w:r>
            <w:r>
              <w:rPr>
                <w:rFonts w:asciiTheme="minorHAnsi" w:eastAsiaTheme="minorEastAsia" w:hAnsiTheme="minorHAnsi"/>
                <w:noProof/>
                <w:lang w:eastAsia="de-AT"/>
              </w:rPr>
              <w:tab/>
            </w:r>
            <w:r w:rsidRPr="001056B1">
              <w:rPr>
                <w:rStyle w:val="Hyperlink"/>
                <w:noProof/>
              </w:rPr>
              <w:t>mySQL Connector</w:t>
            </w:r>
            <w:r>
              <w:rPr>
                <w:noProof/>
                <w:webHidden/>
              </w:rPr>
              <w:tab/>
            </w:r>
            <w:r>
              <w:rPr>
                <w:noProof/>
                <w:webHidden/>
              </w:rPr>
              <w:fldChar w:fldCharType="begin"/>
            </w:r>
            <w:r>
              <w:rPr>
                <w:noProof/>
                <w:webHidden/>
              </w:rPr>
              <w:instrText xml:space="preserve"> PAGEREF _Toc112639 \h </w:instrText>
            </w:r>
            <w:r>
              <w:rPr>
                <w:noProof/>
                <w:webHidden/>
              </w:rPr>
            </w:r>
            <w:r>
              <w:rPr>
                <w:noProof/>
                <w:webHidden/>
              </w:rPr>
              <w:fldChar w:fldCharType="separate"/>
            </w:r>
            <w:r w:rsidR="00FC65E9">
              <w:rPr>
                <w:noProof/>
                <w:webHidden/>
              </w:rPr>
              <w:t>27</w:t>
            </w:r>
            <w:r>
              <w:rPr>
                <w:noProof/>
                <w:webHidden/>
              </w:rPr>
              <w:fldChar w:fldCharType="end"/>
            </w:r>
          </w:hyperlink>
        </w:p>
        <w:p w14:paraId="0B693034" w14:textId="25473B46" w:rsidR="00410B38" w:rsidRDefault="00410B38">
          <w:pPr>
            <w:pStyle w:val="Verzeichnis1"/>
            <w:rPr>
              <w:rFonts w:asciiTheme="minorHAnsi" w:eastAsiaTheme="minorEastAsia" w:hAnsiTheme="minorHAnsi"/>
              <w:noProof/>
              <w:lang w:eastAsia="de-AT"/>
            </w:rPr>
          </w:pPr>
          <w:hyperlink w:anchor="_Toc112640" w:history="1">
            <w:r w:rsidRPr="001056B1">
              <w:rPr>
                <w:rStyle w:val="Hyperlink"/>
                <w:noProof/>
              </w:rPr>
              <w:t>5.</w:t>
            </w:r>
            <w:r>
              <w:rPr>
                <w:rFonts w:asciiTheme="minorHAnsi" w:eastAsiaTheme="minorEastAsia" w:hAnsiTheme="minorHAnsi"/>
                <w:noProof/>
                <w:lang w:eastAsia="de-AT"/>
              </w:rPr>
              <w:tab/>
            </w:r>
            <w:r w:rsidRPr="001056B1">
              <w:rPr>
                <w:rStyle w:val="Hyperlink"/>
                <w:noProof/>
              </w:rPr>
              <w:t>Installationsanleitung</w:t>
            </w:r>
            <w:r>
              <w:rPr>
                <w:noProof/>
                <w:webHidden/>
              </w:rPr>
              <w:tab/>
            </w:r>
            <w:r>
              <w:rPr>
                <w:noProof/>
                <w:webHidden/>
              </w:rPr>
              <w:fldChar w:fldCharType="begin"/>
            </w:r>
            <w:r>
              <w:rPr>
                <w:noProof/>
                <w:webHidden/>
              </w:rPr>
              <w:instrText xml:space="preserve"> PAGEREF _Toc112640 \h </w:instrText>
            </w:r>
            <w:r>
              <w:rPr>
                <w:noProof/>
                <w:webHidden/>
              </w:rPr>
            </w:r>
            <w:r>
              <w:rPr>
                <w:noProof/>
                <w:webHidden/>
              </w:rPr>
              <w:fldChar w:fldCharType="separate"/>
            </w:r>
            <w:r w:rsidR="00FC65E9">
              <w:rPr>
                <w:noProof/>
                <w:webHidden/>
              </w:rPr>
              <w:t>27</w:t>
            </w:r>
            <w:r>
              <w:rPr>
                <w:noProof/>
                <w:webHidden/>
              </w:rPr>
              <w:fldChar w:fldCharType="end"/>
            </w:r>
          </w:hyperlink>
        </w:p>
        <w:p w14:paraId="5D6B0272" w14:textId="45354D93" w:rsidR="00410B38" w:rsidRDefault="00410B38">
          <w:pPr>
            <w:pStyle w:val="Verzeichnis2"/>
            <w:tabs>
              <w:tab w:val="left" w:pos="1100"/>
            </w:tabs>
            <w:rPr>
              <w:rFonts w:asciiTheme="minorHAnsi" w:eastAsiaTheme="minorEastAsia" w:hAnsiTheme="minorHAnsi"/>
              <w:noProof/>
              <w:lang w:eastAsia="de-AT"/>
            </w:rPr>
          </w:pPr>
          <w:hyperlink w:anchor="_Toc112641" w:history="1">
            <w:r w:rsidRPr="001056B1">
              <w:rPr>
                <w:rStyle w:val="Hyperlink"/>
                <w:noProof/>
              </w:rPr>
              <w:t>5.1.</w:t>
            </w:r>
            <w:r>
              <w:rPr>
                <w:rFonts w:asciiTheme="minorHAnsi" w:eastAsiaTheme="minorEastAsia" w:hAnsiTheme="minorHAnsi"/>
                <w:noProof/>
                <w:lang w:eastAsia="de-AT"/>
              </w:rPr>
              <w:tab/>
            </w:r>
            <w:r w:rsidRPr="001056B1">
              <w:rPr>
                <w:rStyle w:val="Hyperlink"/>
                <w:noProof/>
              </w:rPr>
              <w:t>Allgemeines</w:t>
            </w:r>
            <w:r>
              <w:rPr>
                <w:noProof/>
                <w:webHidden/>
              </w:rPr>
              <w:tab/>
            </w:r>
            <w:r>
              <w:rPr>
                <w:noProof/>
                <w:webHidden/>
              </w:rPr>
              <w:fldChar w:fldCharType="begin"/>
            </w:r>
            <w:r>
              <w:rPr>
                <w:noProof/>
                <w:webHidden/>
              </w:rPr>
              <w:instrText xml:space="preserve"> PAGEREF _Toc112641 \h </w:instrText>
            </w:r>
            <w:r>
              <w:rPr>
                <w:noProof/>
                <w:webHidden/>
              </w:rPr>
            </w:r>
            <w:r>
              <w:rPr>
                <w:noProof/>
                <w:webHidden/>
              </w:rPr>
              <w:fldChar w:fldCharType="separate"/>
            </w:r>
            <w:r w:rsidR="00FC65E9">
              <w:rPr>
                <w:noProof/>
                <w:webHidden/>
              </w:rPr>
              <w:t>27</w:t>
            </w:r>
            <w:r>
              <w:rPr>
                <w:noProof/>
                <w:webHidden/>
              </w:rPr>
              <w:fldChar w:fldCharType="end"/>
            </w:r>
          </w:hyperlink>
        </w:p>
        <w:p w14:paraId="6D49BB29" w14:textId="452E2CFA" w:rsidR="00410B38" w:rsidRDefault="00410B38">
          <w:pPr>
            <w:pStyle w:val="Verzeichnis2"/>
            <w:tabs>
              <w:tab w:val="left" w:pos="1100"/>
            </w:tabs>
            <w:rPr>
              <w:rFonts w:asciiTheme="minorHAnsi" w:eastAsiaTheme="minorEastAsia" w:hAnsiTheme="minorHAnsi"/>
              <w:noProof/>
              <w:lang w:eastAsia="de-AT"/>
            </w:rPr>
          </w:pPr>
          <w:hyperlink w:anchor="_Toc112642" w:history="1">
            <w:r w:rsidRPr="001056B1">
              <w:rPr>
                <w:rStyle w:val="Hyperlink"/>
                <w:noProof/>
              </w:rPr>
              <w:t>5.2.</w:t>
            </w:r>
            <w:r>
              <w:rPr>
                <w:rFonts w:asciiTheme="minorHAnsi" w:eastAsiaTheme="minorEastAsia" w:hAnsiTheme="minorHAnsi"/>
                <w:noProof/>
                <w:lang w:eastAsia="de-AT"/>
              </w:rPr>
              <w:tab/>
            </w:r>
            <w:r w:rsidRPr="001056B1">
              <w:rPr>
                <w:rStyle w:val="Hyperlink"/>
                <w:noProof/>
              </w:rPr>
              <w:t>Betriebssystem</w:t>
            </w:r>
            <w:r>
              <w:rPr>
                <w:noProof/>
                <w:webHidden/>
              </w:rPr>
              <w:tab/>
            </w:r>
            <w:r>
              <w:rPr>
                <w:noProof/>
                <w:webHidden/>
              </w:rPr>
              <w:fldChar w:fldCharType="begin"/>
            </w:r>
            <w:r>
              <w:rPr>
                <w:noProof/>
                <w:webHidden/>
              </w:rPr>
              <w:instrText xml:space="preserve"> PAGEREF _Toc112642 \h </w:instrText>
            </w:r>
            <w:r>
              <w:rPr>
                <w:noProof/>
                <w:webHidden/>
              </w:rPr>
            </w:r>
            <w:r>
              <w:rPr>
                <w:noProof/>
                <w:webHidden/>
              </w:rPr>
              <w:fldChar w:fldCharType="separate"/>
            </w:r>
            <w:r w:rsidR="00FC65E9">
              <w:rPr>
                <w:noProof/>
                <w:webHidden/>
              </w:rPr>
              <w:t>27</w:t>
            </w:r>
            <w:r>
              <w:rPr>
                <w:noProof/>
                <w:webHidden/>
              </w:rPr>
              <w:fldChar w:fldCharType="end"/>
            </w:r>
          </w:hyperlink>
        </w:p>
        <w:p w14:paraId="409DF560" w14:textId="2D7A5E8E" w:rsidR="00410B38" w:rsidRDefault="00410B38">
          <w:pPr>
            <w:pStyle w:val="Verzeichnis2"/>
            <w:tabs>
              <w:tab w:val="left" w:pos="1100"/>
            </w:tabs>
            <w:rPr>
              <w:rFonts w:asciiTheme="minorHAnsi" w:eastAsiaTheme="minorEastAsia" w:hAnsiTheme="minorHAnsi"/>
              <w:noProof/>
              <w:lang w:eastAsia="de-AT"/>
            </w:rPr>
          </w:pPr>
          <w:hyperlink w:anchor="_Toc112643" w:history="1">
            <w:r w:rsidRPr="001056B1">
              <w:rPr>
                <w:rStyle w:val="Hyperlink"/>
                <w:noProof/>
              </w:rPr>
              <w:t>5.3.</w:t>
            </w:r>
            <w:r>
              <w:rPr>
                <w:rFonts w:asciiTheme="minorHAnsi" w:eastAsiaTheme="minorEastAsia" w:hAnsiTheme="minorHAnsi"/>
                <w:noProof/>
                <w:lang w:eastAsia="de-AT"/>
              </w:rPr>
              <w:tab/>
            </w:r>
            <w:r w:rsidRPr="001056B1">
              <w:rPr>
                <w:rStyle w:val="Hyperlink"/>
                <w:noProof/>
              </w:rPr>
              <w:t>Programme</w:t>
            </w:r>
            <w:r>
              <w:rPr>
                <w:noProof/>
                <w:webHidden/>
              </w:rPr>
              <w:tab/>
            </w:r>
            <w:r>
              <w:rPr>
                <w:noProof/>
                <w:webHidden/>
              </w:rPr>
              <w:fldChar w:fldCharType="begin"/>
            </w:r>
            <w:r>
              <w:rPr>
                <w:noProof/>
                <w:webHidden/>
              </w:rPr>
              <w:instrText xml:space="preserve"> PAGEREF _Toc112643 \h </w:instrText>
            </w:r>
            <w:r>
              <w:rPr>
                <w:noProof/>
                <w:webHidden/>
              </w:rPr>
            </w:r>
            <w:r>
              <w:rPr>
                <w:noProof/>
                <w:webHidden/>
              </w:rPr>
              <w:fldChar w:fldCharType="separate"/>
            </w:r>
            <w:r w:rsidR="00FC65E9">
              <w:rPr>
                <w:noProof/>
                <w:webHidden/>
              </w:rPr>
              <w:t>28</w:t>
            </w:r>
            <w:r>
              <w:rPr>
                <w:noProof/>
                <w:webHidden/>
              </w:rPr>
              <w:fldChar w:fldCharType="end"/>
            </w:r>
          </w:hyperlink>
        </w:p>
        <w:p w14:paraId="06DB49DB" w14:textId="32E654AC" w:rsidR="00410B38" w:rsidRDefault="00410B38">
          <w:pPr>
            <w:pStyle w:val="Verzeichnis2"/>
            <w:tabs>
              <w:tab w:val="left" w:pos="1100"/>
            </w:tabs>
            <w:rPr>
              <w:rFonts w:asciiTheme="minorHAnsi" w:eastAsiaTheme="minorEastAsia" w:hAnsiTheme="minorHAnsi"/>
              <w:noProof/>
              <w:lang w:eastAsia="de-AT"/>
            </w:rPr>
          </w:pPr>
          <w:hyperlink w:anchor="_Toc112644" w:history="1">
            <w:r w:rsidRPr="001056B1">
              <w:rPr>
                <w:rStyle w:val="Hyperlink"/>
                <w:noProof/>
              </w:rPr>
              <w:t>5.4.</w:t>
            </w:r>
            <w:r>
              <w:rPr>
                <w:rFonts w:asciiTheme="minorHAnsi" w:eastAsiaTheme="minorEastAsia" w:hAnsiTheme="minorHAnsi"/>
                <w:noProof/>
                <w:lang w:eastAsia="de-AT"/>
              </w:rPr>
              <w:tab/>
            </w:r>
            <w:r w:rsidRPr="001056B1">
              <w:rPr>
                <w:rStyle w:val="Hyperlink"/>
                <w:noProof/>
              </w:rPr>
              <w:t>Ausführung</w:t>
            </w:r>
            <w:r>
              <w:rPr>
                <w:noProof/>
                <w:webHidden/>
              </w:rPr>
              <w:tab/>
            </w:r>
            <w:r>
              <w:rPr>
                <w:noProof/>
                <w:webHidden/>
              </w:rPr>
              <w:fldChar w:fldCharType="begin"/>
            </w:r>
            <w:r>
              <w:rPr>
                <w:noProof/>
                <w:webHidden/>
              </w:rPr>
              <w:instrText xml:space="preserve"> PAGEREF _Toc112644 \h </w:instrText>
            </w:r>
            <w:r>
              <w:rPr>
                <w:noProof/>
                <w:webHidden/>
              </w:rPr>
            </w:r>
            <w:r>
              <w:rPr>
                <w:noProof/>
                <w:webHidden/>
              </w:rPr>
              <w:fldChar w:fldCharType="separate"/>
            </w:r>
            <w:r w:rsidR="00FC65E9">
              <w:rPr>
                <w:noProof/>
                <w:webHidden/>
              </w:rPr>
              <w:t>28</w:t>
            </w:r>
            <w:r>
              <w:rPr>
                <w:noProof/>
                <w:webHidden/>
              </w:rPr>
              <w:fldChar w:fldCharType="end"/>
            </w:r>
          </w:hyperlink>
        </w:p>
        <w:p w14:paraId="25AD1234" w14:textId="603972CB" w:rsidR="00410B38" w:rsidRDefault="00410B38">
          <w:pPr>
            <w:pStyle w:val="Verzeichnis1"/>
            <w:rPr>
              <w:rFonts w:asciiTheme="minorHAnsi" w:eastAsiaTheme="minorEastAsia" w:hAnsiTheme="minorHAnsi"/>
              <w:noProof/>
              <w:lang w:eastAsia="de-AT"/>
            </w:rPr>
          </w:pPr>
          <w:hyperlink w:anchor="_Toc112645" w:history="1">
            <w:r w:rsidRPr="001056B1">
              <w:rPr>
                <w:rStyle w:val="Hyperlink"/>
                <w:noProof/>
              </w:rPr>
              <w:t>6.</w:t>
            </w:r>
            <w:r>
              <w:rPr>
                <w:rFonts w:asciiTheme="minorHAnsi" w:eastAsiaTheme="minorEastAsia" w:hAnsiTheme="minorHAnsi"/>
                <w:noProof/>
                <w:lang w:eastAsia="de-AT"/>
              </w:rPr>
              <w:tab/>
            </w:r>
            <w:r w:rsidRPr="001056B1">
              <w:rPr>
                <w:rStyle w:val="Hyperlink"/>
                <w:noProof/>
              </w:rPr>
              <w:t>Limitierungen und Verbesserungsvorschläge im praktischen Einsatz</w:t>
            </w:r>
            <w:r>
              <w:rPr>
                <w:noProof/>
                <w:webHidden/>
              </w:rPr>
              <w:tab/>
            </w:r>
            <w:r>
              <w:rPr>
                <w:noProof/>
                <w:webHidden/>
              </w:rPr>
              <w:fldChar w:fldCharType="begin"/>
            </w:r>
            <w:r>
              <w:rPr>
                <w:noProof/>
                <w:webHidden/>
              </w:rPr>
              <w:instrText xml:space="preserve"> PAGEREF _Toc112645 \h </w:instrText>
            </w:r>
            <w:r>
              <w:rPr>
                <w:noProof/>
                <w:webHidden/>
              </w:rPr>
            </w:r>
            <w:r>
              <w:rPr>
                <w:noProof/>
                <w:webHidden/>
              </w:rPr>
              <w:fldChar w:fldCharType="separate"/>
            </w:r>
            <w:r w:rsidR="00FC65E9">
              <w:rPr>
                <w:noProof/>
                <w:webHidden/>
              </w:rPr>
              <w:t>31</w:t>
            </w:r>
            <w:r>
              <w:rPr>
                <w:noProof/>
                <w:webHidden/>
              </w:rPr>
              <w:fldChar w:fldCharType="end"/>
            </w:r>
          </w:hyperlink>
        </w:p>
        <w:p w14:paraId="7BA01ED7" w14:textId="6AA89BCD" w:rsidR="00410B38" w:rsidRDefault="00410B38">
          <w:pPr>
            <w:pStyle w:val="Verzeichnis2"/>
            <w:tabs>
              <w:tab w:val="left" w:pos="1100"/>
            </w:tabs>
            <w:rPr>
              <w:rFonts w:asciiTheme="minorHAnsi" w:eastAsiaTheme="minorEastAsia" w:hAnsiTheme="minorHAnsi"/>
              <w:noProof/>
              <w:lang w:eastAsia="de-AT"/>
            </w:rPr>
          </w:pPr>
          <w:hyperlink w:anchor="_Toc112646" w:history="1">
            <w:r w:rsidRPr="001056B1">
              <w:rPr>
                <w:rStyle w:val="Hyperlink"/>
                <w:noProof/>
              </w:rPr>
              <w:t>6.1.</w:t>
            </w:r>
            <w:r>
              <w:rPr>
                <w:rFonts w:asciiTheme="minorHAnsi" w:eastAsiaTheme="minorEastAsia" w:hAnsiTheme="minorHAnsi"/>
                <w:noProof/>
                <w:lang w:eastAsia="de-AT"/>
              </w:rPr>
              <w:tab/>
            </w:r>
            <w:r w:rsidRPr="001056B1">
              <w:rPr>
                <w:rStyle w:val="Hyperlink"/>
                <w:noProof/>
              </w:rPr>
              <w:t>Grafische Benutzeroberfläche</w:t>
            </w:r>
            <w:r>
              <w:rPr>
                <w:noProof/>
                <w:webHidden/>
              </w:rPr>
              <w:tab/>
            </w:r>
            <w:r>
              <w:rPr>
                <w:noProof/>
                <w:webHidden/>
              </w:rPr>
              <w:fldChar w:fldCharType="begin"/>
            </w:r>
            <w:r>
              <w:rPr>
                <w:noProof/>
                <w:webHidden/>
              </w:rPr>
              <w:instrText xml:space="preserve"> PAGEREF _Toc112646 \h </w:instrText>
            </w:r>
            <w:r>
              <w:rPr>
                <w:noProof/>
                <w:webHidden/>
              </w:rPr>
            </w:r>
            <w:r>
              <w:rPr>
                <w:noProof/>
                <w:webHidden/>
              </w:rPr>
              <w:fldChar w:fldCharType="separate"/>
            </w:r>
            <w:r w:rsidR="00FC65E9">
              <w:rPr>
                <w:noProof/>
                <w:webHidden/>
              </w:rPr>
              <w:t>31</w:t>
            </w:r>
            <w:r>
              <w:rPr>
                <w:noProof/>
                <w:webHidden/>
              </w:rPr>
              <w:fldChar w:fldCharType="end"/>
            </w:r>
          </w:hyperlink>
        </w:p>
        <w:p w14:paraId="48CC2906" w14:textId="5088FECD" w:rsidR="00410B38" w:rsidRDefault="00410B38">
          <w:pPr>
            <w:pStyle w:val="Verzeichnis2"/>
            <w:tabs>
              <w:tab w:val="left" w:pos="1100"/>
            </w:tabs>
            <w:rPr>
              <w:rFonts w:asciiTheme="minorHAnsi" w:eastAsiaTheme="minorEastAsia" w:hAnsiTheme="minorHAnsi"/>
              <w:noProof/>
              <w:lang w:eastAsia="de-AT"/>
            </w:rPr>
          </w:pPr>
          <w:hyperlink w:anchor="_Toc112647" w:history="1">
            <w:r w:rsidRPr="001056B1">
              <w:rPr>
                <w:rStyle w:val="Hyperlink"/>
                <w:noProof/>
              </w:rPr>
              <w:t>6.2.</w:t>
            </w:r>
            <w:r>
              <w:rPr>
                <w:rFonts w:asciiTheme="minorHAnsi" w:eastAsiaTheme="minorEastAsia" w:hAnsiTheme="minorHAnsi"/>
                <w:noProof/>
                <w:lang w:eastAsia="de-AT"/>
              </w:rPr>
              <w:tab/>
            </w:r>
            <w:r w:rsidRPr="001056B1">
              <w:rPr>
                <w:rStyle w:val="Hyperlink"/>
                <w:noProof/>
              </w:rPr>
              <w:t>Speicherung Generierter Code</w:t>
            </w:r>
            <w:r>
              <w:rPr>
                <w:noProof/>
                <w:webHidden/>
              </w:rPr>
              <w:tab/>
            </w:r>
            <w:r>
              <w:rPr>
                <w:noProof/>
                <w:webHidden/>
              </w:rPr>
              <w:fldChar w:fldCharType="begin"/>
            </w:r>
            <w:r>
              <w:rPr>
                <w:noProof/>
                <w:webHidden/>
              </w:rPr>
              <w:instrText xml:space="preserve"> PAGEREF _Toc112647 \h </w:instrText>
            </w:r>
            <w:r>
              <w:rPr>
                <w:noProof/>
                <w:webHidden/>
              </w:rPr>
            </w:r>
            <w:r>
              <w:rPr>
                <w:noProof/>
                <w:webHidden/>
              </w:rPr>
              <w:fldChar w:fldCharType="separate"/>
            </w:r>
            <w:r w:rsidR="00FC65E9">
              <w:rPr>
                <w:noProof/>
                <w:webHidden/>
              </w:rPr>
              <w:t>31</w:t>
            </w:r>
            <w:r>
              <w:rPr>
                <w:noProof/>
                <w:webHidden/>
              </w:rPr>
              <w:fldChar w:fldCharType="end"/>
            </w:r>
          </w:hyperlink>
        </w:p>
        <w:p w14:paraId="5B4E9C07" w14:textId="54187670" w:rsidR="00410B38" w:rsidRDefault="00410B38">
          <w:pPr>
            <w:pStyle w:val="Verzeichnis1"/>
            <w:rPr>
              <w:rFonts w:asciiTheme="minorHAnsi" w:eastAsiaTheme="minorEastAsia" w:hAnsiTheme="minorHAnsi"/>
              <w:noProof/>
              <w:lang w:eastAsia="de-AT"/>
            </w:rPr>
          </w:pPr>
          <w:hyperlink w:anchor="_Toc112648" w:history="1">
            <w:r w:rsidRPr="001056B1">
              <w:rPr>
                <w:rStyle w:val="Hyperlink"/>
                <w:noProof/>
              </w:rPr>
              <w:t>7.</w:t>
            </w:r>
            <w:r>
              <w:rPr>
                <w:rFonts w:asciiTheme="minorHAnsi" w:eastAsiaTheme="minorEastAsia" w:hAnsiTheme="minorHAnsi"/>
                <w:noProof/>
                <w:lang w:eastAsia="de-AT"/>
              </w:rPr>
              <w:tab/>
            </w:r>
            <w:r w:rsidRPr="001056B1">
              <w:rPr>
                <w:rStyle w:val="Hyperlink"/>
                <w:noProof/>
              </w:rPr>
              <w:t>Abbildungsverzeichnis</w:t>
            </w:r>
            <w:r>
              <w:rPr>
                <w:noProof/>
                <w:webHidden/>
              </w:rPr>
              <w:tab/>
            </w:r>
            <w:r>
              <w:rPr>
                <w:noProof/>
                <w:webHidden/>
              </w:rPr>
              <w:fldChar w:fldCharType="begin"/>
            </w:r>
            <w:r>
              <w:rPr>
                <w:noProof/>
                <w:webHidden/>
              </w:rPr>
              <w:instrText xml:space="preserve"> PAGEREF _Toc112648 \h </w:instrText>
            </w:r>
            <w:r>
              <w:rPr>
                <w:noProof/>
                <w:webHidden/>
              </w:rPr>
            </w:r>
            <w:r>
              <w:rPr>
                <w:noProof/>
                <w:webHidden/>
              </w:rPr>
              <w:fldChar w:fldCharType="separate"/>
            </w:r>
            <w:r w:rsidR="00FC65E9">
              <w:rPr>
                <w:noProof/>
                <w:webHidden/>
              </w:rPr>
              <w:t>32</w:t>
            </w:r>
            <w:r>
              <w:rPr>
                <w:noProof/>
                <w:webHidden/>
              </w:rPr>
              <w:fldChar w:fldCharType="end"/>
            </w:r>
          </w:hyperlink>
        </w:p>
        <w:p w14:paraId="3341AB5F" w14:textId="510F36A3" w:rsidR="00D264B9" w:rsidRDefault="00D264B9" w:rsidP="00B36BAA">
          <w:pPr>
            <w:jc w:val="both"/>
          </w:pPr>
          <w:r>
            <w:rPr>
              <w:b/>
              <w:bCs/>
              <w:noProof/>
            </w:rPr>
            <w:fldChar w:fldCharType="end"/>
          </w:r>
        </w:p>
      </w:sdtContent>
    </w:sdt>
    <w:p w14:paraId="66A1B3A5" w14:textId="4108547F" w:rsidR="00863049" w:rsidRDefault="00863049" w:rsidP="00B36BAA">
      <w:pPr>
        <w:spacing w:after="160" w:line="360" w:lineRule="auto"/>
        <w:jc w:val="both"/>
      </w:pPr>
      <w:r w:rsidRPr="00817701">
        <w:br w:type="page"/>
      </w:r>
    </w:p>
    <w:p w14:paraId="7F8EF319" w14:textId="2A0314B2" w:rsidR="00246C5F" w:rsidRDefault="00246C5F" w:rsidP="00B36BAA">
      <w:pPr>
        <w:pStyle w:val="berschrift1"/>
        <w:jc w:val="both"/>
      </w:pPr>
      <w:bookmarkStart w:id="5" w:name="_Toc112588"/>
      <w:r>
        <w:lastRenderedPageBreak/>
        <w:t>Programmarchitektur</w:t>
      </w:r>
      <w:bookmarkEnd w:id="5"/>
    </w:p>
    <w:p w14:paraId="1EB48DF6" w14:textId="7DDDA6D1" w:rsidR="00D20EF2" w:rsidRDefault="00D20EF2" w:rsidP="00B36BAA">
      <w:pPr>
        <w:jc w:val="both"/>
      </w:pPr>
      <w:r>
        <w:rPr>
          <w:noProof/>
          <w:lang w:eastAsia="de-AT"/>
        </w:rPr>
        <w:drawing>
          <wp:anchor distT="0" distB="0" distL="114300" distR="114300" simplePos="0" relativeHeight="251658240" behindDoc="0" locked="0" layoutInCell="1" allowOverlap="1" wp14:anchorId="2D62F424" wp14:editId="37A447EB">
            <wp:simplePos x="0" y="0"/>
            <wp:positionH relativeFrom="page">
              <wp:align>center</wp:align>
            </wp:positionH>
            <wp:positionV relativeFrom="paragraph">
              <wp:posOffset>275590</wp:posOffset>
            </wp:positionV>
            <wp:extent cx="5738133" cy="309118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133" cy="3091180"/>
                    </a:xfrm>
                    <a:prstGeom prst="rect">
                      <a:avLst/>
                    </a:prstGeom>
                    <a:noFill/>
                  </pic:spPr>
                </pic:pic>
              </a:graphicData>
            </a:graphic>
            <wp14:sizeRelH relativeFrom="page">
              <wp14:pctWidth>0</wp14:pctWidth>
            </wp14:sizeRelH>
            <wp14:sizeRelV relativeFrom="page">
              <wp14:pctHeight>0</wp14:pctHeight>
            </wp14:sizeRelV>
          </wp:anchor>
        </w:drawing>
      </w:r>
    </w:p>
    <w:p w14:paraId="7743FD45" w14:textId="3B55A2AD" w:rsidR="00D20EF2" w:rsidRDefault="00410B38" w:rsidP="00B36BAA">
      <w:pPr>
        <w:jc w:val="both"/>
      </w:pPr>
      <w:r>
        <w:rPr>
          <w:noProof/>
          <w:lang w:eastAsia="de-AT"/>
        </w:rPr>
        <mc:AlternateContent>
          <mc:Choice Requires="wps">
            <w:drawing>
              <wp:anchor distT="0" distB="0" distL="114300" distR="114300" simplePos="0" relativeHeight="251660288" behindDoc="0" locked="0" layoutInCell="1" allowOverlap="1" wp14:anchorId="01FBADFF" wp14:editId="5F4EAAE0">
                <wp:simplePos x="0" y="0"/>
                <wp:positionH relativeFrom="margin">
                  <wp:align>center</wp:align>
                </wp:positionH>
                <wp:positionV relativeFrom="paragraph">
                  <wp:posOffset>3405461</wp:posOffset>
                </wp:positionV>
                <wp:extent cx="5737860" cy="635"/>
                <wp:effectExtent l="0" t="0" r="0" b="1905"/>
                <wp:wrapTopAndBottom/>
                <wp:docPr id="1" name="Textfeld 1"/>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279FFC2A" w14:textId="28116522" w:rsidR="00236911" w:rsidRPr="000A5EBD" w:rsidRDefault="00236911" w:rsidP="00D20EF2">
                            <w:pPr>
                              <w:pStyle w:val="Beschriftung"/>
                              <w:rPr>
                                <w:noProof/>
                              </w:rPr>
                            </w:pPr>
                            <w:bookmarkStart w:id="6" w:name="_Toc112561"/>
                            <w:r>
                              <w:t xml:space="preserve">Abbildung </w:t>
                            </w:r>
                            <w:r>
                              <w:rPr>
                                <w:noProof/>
                              </w:rPr>
                              <w:fldChar w:fldCharType="begin"/>
                            </w:r>
                            <w:r>
                              <w:rPr>
                                <w:noProof/>
                              </w:rPr>
                              <w:instrText xml:space="preserve"> SEQ Abbildung \* ARABIC </w:instrText>
                            </w:r>
                            <w:r>
                              <w:rPr>
                                <w:noProof/>
                              </w:rPr>
                              <w:fldChar w:fldCharType="separate"/>
                            </w:r>
                            <w:r w:rsidR="00FC65E9">
                              <w:rPr>
                                <w:noProof/>
                              </w:rPr>
                              <w:t>1</w:t>
                            </w:r>
                            <w:r>
                              <w:rPr>
                                <w:noProof/>
                              </w:rPr>
                              <w:fldChar w:fldCharType="end"/>
                            </w:r>
                            <w:r>
                              <w:t>: Programmarchitektur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BADFF" id="Textfeld 1" o:spid="_x0000_s1028" type="#_x0000_t202" style="position:absolute;left:0;text-align:left;margin-left:0;margin-top:268.15pt;width:451.8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" stroked="f">
                <v:textbox style="mso-fit-shape-to-text:t" inset="0,0,0,0">
                  <w:txbxContent>
                    <w:p w14:paraId="279FFC2A" w14:textId="28116522" w:rsidR="00236911" w:rsidRPr="000A5EBD" w:rsidRDefault="00236911" w:rsidP="00D20EF2">
                      <w:pPr>
                        <w:pStyle w:val="Beschriftung"/>
                        <w:rPr>
                          <w:noProof/>
                        </w:rPr>
                      </w:pPr>
                      <w:bookmarkStart w:id="7" w:name="_Toc112561"/>
                      <w:r>
                        <w:t xml:space="preserve">Abbildung </w:t>
                      </w:r>
                      <w:r>
                        <w:rPr>
                          <w:noProof/>
                        </w:rPr>
                        <w:fldChar w:fldCharType="begin"/>
                      </w:r>
                      <w:r>
                        <w:rPr>
                          <w:noProof/>
                        </w:rPr>
                        <w:instrText xml:space="preserve"> SEQ Abbildung \* ARABIC </w:instrText>
                      </w:r>
                      <w:r>
                        <w:rPr>
                          <w:noProof/>
                        </w:rPr>
                        <w:fldChar w:fldCharType="separate"/>
                      </w:r>
                      <w:r w:rsidR="00FC65E9">
                        <w:rPr>
                          <w:noProof/>
                        </w:rPr>
                        <w:t>1</w:t>
                      </w:r>
                      <w:r>
                        <w:rPr>
                          <w:noProof/>
                        </w:rPr>
                        <w:fldChar w:fldCharType="end"/>
                      </w:r>
                      <w:r>
                        <w:t>: Programmarchitektur</w:t>
                      </w:r>
                      <w:bookmarkEnd w:id="7"/>
                    </w:p>
                  </w:txbxContent>
                </v:textbox>
                <w10:wrap type="topAndBottom" anchorx="margin"/>
              </v:shape>
            </w:pict>
          </mc:Fallback>
        </mc:AlternateContent>
      </w:r>
    </w:p>
    <w:p w14:paraId="3C58ACDF" w14:textId="77777777" w:rsidR="00410B38" w:rsidRDefault="00410B38" w:rsidP="00B36BAA">
      <w:pPr>
        <w:jc w:val="both"/>
      </w:pPr>
    </w:p>
    <w:p w14:paraId="3233237F" w14:textId="0B87A68E" w:rsidR="00EC3DF8" w:rsidRDefault="00D20EF2" w:rsidP="00B36BAA">
      <w:pPr>
        <w:jc w:val="both"/>
      </w:pPr>
      <w:r>
        <w:t xml:space="preserve">In der oben abgebildeten Grafik, Abbildung 1, ist die Architektur des Programmes abgebildet. Diese Grafik wurde schon beim Konzeptuellen Entwurf erstellt und nurmehr leicht abgeändert, die </w:t>
      </w:r>
      <w:r w:rsidR="00EC3DF8">
        <w:t xml:space="preserve">essentiellen Komponenten blieben aber genauso erhalten. </w:t>
      </w:r>
    </w:p>
    <w:p w14:paraId="6E0D4EFB" w14:textId="23A8E4BF" w:rsidR="00EC3DF8" w:rsidRDefault="00EC3DF8" w:rsidP="00B36BAA">
      <w:pPr>
        <w:jc w:val="both"/>
      </w:pPr>
    </w:p>
    <w:p w14:paraId="4D7F82B4" w14:textId="5C8842C6" w:rsidR="00176DD1" w:rsidRDefault="00176DD1" w:rsidP="00B36BAA">
      <w:pPr>
        <w:pStyle w:val="berschrift2"/>
        <w:jc w:val="both"/>
      </w:pPr>
      <w:bookmarkStart w:id="8" w:name="_Toc112589"/>
      <w:r>
        <w:t>Komponenten</w:t>
      </w:r>
      <w:bookmarkEnd w:id="8"/>
      <w:r>
        <w:t xml:space="preserve"> </w:t>
      </w:r>
    </w:p>
    <w:p w14:paraId="003F447E" w14:textId="139DB62C" w:rsidR="00D20EF2" w:rsidRDefault="00EC3DF8" w:rsidP="00B36BAA">
      <w:pPr>
        <w:jc w:val="both"/>
      </w:pPr>
      <w:r>
        <w:t xml:space="preserve">Das Programm setzt sich aus folgenden Komponenten zusammen: </w:t>
      </w:r>
    </w:p>
    <w:p w14:paraId="6E65BB57" w14:textId="77777777" w:rsidR="00EC3DF8" w:rsidRDefault="00EC3DF8" w:rsidP="00B36BAA">
      <w:pPr>
        <w:jc w:val="both"/>
      </w:pPr>
    </w:p>
    <w:p w14:paraId="2462609F" w14:textId="1D1FC362" w:rsidR="00EC3DF8" w:rsidRPr="00BB6325" w:rsidRDefault="00EC3DF8" w:rsidP="00B36BAA">
      <w:pPr>
        <w:pStyle w:val="berschrift3"/>
        <w:jc w:val="both"/>
      </w:pPr>
      <w:bookmarkStart w:id="9" w:name="_Toc112590"/>
      <w:r w:rsidRPr="00BB6325">
        <w:t>Das Evaluierungsprogramm</w:t>
      </w:r>
      <w:bookmarkEnd w:id="9"/>
    </w:p>
    <w:p w14:paraId="0B881057" w14:textId="7DE79CBD" w:rsidR="00EC3DF8" w:rsidRDefault="00EC3DF8" w:rsidP="00B36BAA">
      <w:pPr>
        <w:jc w:val="both"/>
      </w:pPr>
      <w:r>
        <w:t xml:space="preserve">Diese Komponente beinhaltet das ausführbare Hauptprogramm und ist der Mittelpunkt des Programmes, worüber die anderen Komponenten miteinander verbunden werden. Der User agiert über die User Schnittstelle mit dem Evaluierungsprogramm und übergibt die Input Werte zur Datengenerierung. </w:t>
      </w:r>
    </w:p>
    <w:p w14:paraId="22406599" w14:textId="77777777" w:rsidR="00EC3DF8" w:rsidRDefault="00EC3DF8" w:rsidP="00B36BAA">
      <w:pPr>
        <w:jc w:val="both"/>
      </w:pPr>
    </w:p>
    <w:p w14:paraId="681DBDA7" w14:textId="328EB7CD" w:rsidR="00EC3DF8" w:rsidRPr="00EC3DF8" w:rsidRDefault="00EC3DF8" w:rsidP="00B36BAA">
      <w:pPr>
        <w:pStyle w:val="berschrift3"/>
        <w:jc w:val="both"/>
      </w:pPr>
      <w:bookmarkStart w:id="10" w:name="_Toc112591"/>
      <w:r w:rsidRPr="00EC3DF8">
        <w:t>Der Rule Model Inheritance Datengenerator</w:t>
      </w:r>
      <w:bookmarkEnd w:id="10"/>
    </w:p>
    <w:p w14:paraId="688D87D4" w14:textId="60E486E4" w:rsidR="00EC3DF8" w:rsidRDefault="00EC3DF8" w:rsidP="00B36BAA">
      <w:pPr>
        <w:jc w:val="both"/>
      </w:pPr>
      <w:r>
        <w:t xml:space="preserve">Diese Komponente </w:t>
      </w:r>
      <w:r w:rsidRPr="00EC3DF8">
        <w:t>generiert den Rule Model I</w:t>
      </w:r>
      <w:r>
        <w:t xml:space="preserve">nheritance Code mithilfe der Input Werte des Users, welche über das Evaluierungsprogramm an den Datengenerator weitergegeben werden. </w:t>
      </w:r>
      <w:r w:rsidR="00B2019E">
        <w:t xml:space="preserve">Die fertig generierten Code Daten werden vom Generator zurück an die Komponente des Evaluierungsprogrammes übergeben. </w:t>
      </w:r>
    </w:p>
    <w:p w14:paraId="06A54B90" w14:textId="77777777" w:rsidR="00EC3DF8" w:rsidRPr="00EC3DF8" w:rsidRDefault="00EC3DF8" w:rsidP="00B36BAA">
      <w:pPr>
        <w:jc w:val="both"/>
      </w:pPr>
    </w:p>
    <w:p w14:paraId="4E43114A" w14:textId="40D735FF" w:rsidR="00EC3DF8" w:rsidRPr="001B1EA8" w:rsidRDefault="00EC3DF8" w:rsidP="00B36BAA">
      <w:pPr>
        <w:pStyle w:val="berschrift3"/>
        <w:jc w:val="both"/>
      </w:pPr>
      <w:bookmarkStart w:id="11" w:name="_Toc112592"/>
      <w:r w:rsidRPr="001B1EA8">
        <w:lastRenderedPageBreak/>
        <w:t>Der CBR Datengenerator</w:t>
      </w:r>
      <w:bookmarkEnd w:id="11"/>
    </w:p>
    <w:p w14:paraId="1D953BBB" w14:textId="67826BD6" w:rsidR="00B2019E" w:rsidRDefault="00B2019E" w:rsidP="00B36BAA">
      <w:pPr>
        <w:jc w:val="both"/>
      </w:pPr>
      <w:r>
        <w:t xml:space="preserve">Diese Komponente </w:t>
      </w:r>
      <w:r w:rsidRPr="00EC3DF8">
        <w:t xml:space="preserve">generiert den </w:t>
      </w:r>
      <w:r>
        <w:t xml:space="preserve">CBR Code mithilfe der Input Werte des Users, welche über das Evaluierungsprogramm an den Datengenerator weitergegeben werden. Die fertig generierten Code Daten werden vom Generator zurück an die Komponente des Evaluierungsprogrammes übergeben. </w:t>
      </w:r>
    </w:p>
    <w:p w14:paraId="4AD7195F" w14:textId="77777777" w:rsidR="00B2019E" w:rsidRPr="001B1EA8" w:rsidRDefault="00B2019E" w:rsidP="00B36BAA">
      <w:pPr>
        <w:jc w:val="both"/>
      </w:pPr>
    </w:p>
    <w:p w14:paraId="353C0DA2" w14:textId="4CFEC069" w:rsidR="00EC3DF8" w:rsidRPr="00B2019E" w:rsidRDefault="00B2019E" w:rsidP="00B36BAA">
      <w:pPr>
        <w:pStyle w:val="berschrift3"/>
        <w:jc w:val="both"/>
      </w:pPr>
      <w:bookmarkStart w:id="12" w:name="_Toc112593"/>
      <w:r w:rsidRPr="00B2019E">
        <w:t>D</w:t>
      </w:r>
      <w:r w:rsidR="00EC3DF8" w:rsidRPr="00B2019E">
        <w:t>ie Dummy Vadalog Ausführung</w:t>
      </w:r>
      <w:bookmarkEnd w:id="12"/>
    </w:p>
    <w:p w14:paraId="43305694" w14:textId="3BB4878B" w:rsidR="00EC3DF8" w:rsidRDefault="00B2019E" w:rsidP="00B36BAA">
      <w:pPr>
        <w:jc w:val="both"/>
      </w:pPr>
      <w:r>
        <w:t xml:space="preserve">Nachdem der fertig generierte Test Code vom Generator an das Evaluierungsprogramm zurückgegeben wurde, ruft die Komponente Evaluierungsprogramm die Dummy Vadalog Ausführung auf. Diese Komponente </w:t>
      </w:r>
      <w:r w:rsidR="00EC3DF8" w:rsidRPr="00EC3DF8">
        <w:t>simuliert die Vadalog Ausführung u</w:t>
      </w:r>
      <w:r w:rsidR="00EC3DF8">
        <w:t>nd generiert Zufalls-Evaluierungswerte</w:t>
      </w:r>
      <w:r>
        <w:t xml:space="preserve">, die Execution Time, ob Fehler aufgetretenen sind und wie viel CPU Leistung bei der Ausführung verbraucht wurde. Diese Werte werden zurück an das Evaluierungsprogramm gegeben. </w:t>
      </w:r>
    </w:p>
    <w:p w14:paraId="17C0AB07" w14:textId="5A07E3E0" w:rsidR="00371620" w:rsidRDefault="00371620" w:rsidP="00B36BAA">
      <w:pPr>
        <w:jc w:val="both"/>
      </w:pPr>
      <w:r>
        <w:t xml:space="preserve">Der generierte Test Code wird in ein Text File geschrieben, welches generiert wird, da die Konsole schnell überläuft und lange Codes nicht vollständig ausgeben kann. Ebenso werden die Input Werte und die Evaluierungsergebnisse in dieses Text File geschrieben. </w:t>
      </w:r>
    </w:p>
    <w:p w14:paraId="30107096" w14:textId="77777777" w:rsidR="00B2019E" w:rsidRPr="00EC3DF8" w:rsidRDefault="00B2019E" w:rsidP="00B36BAA">
      <w:pPr>
        <w:jc w:val="both"/>
      </w:pPr>
    </w:p>
    <w:p w14:paraId="05F132A4" w14:textId="1B0272F0" w:rsidR="00EC3DF8" w:rsidRPr="00B2019E" w:rsidRDefault="00B2019E" w:rsidP="00B36BAA">
      <w:pPr>
        <w:pStyle w:val="berschrift3"/>
        <w:jc w:val="both"/>
      </w:pPr>
      <w:bookmarkStart w:id="13" w:name="_Toc112594"/>
      <w:r w:rsidRPr="00B2019E">
        <w:t>D</w:t>
      </w:r>
      <w:r w:rsidR="00EC3DF8" w:rsidRPr="00B2019E">
        <w:t>er externe Speicher, die Datenbank</w:t>
      </w:r>
      <w:bookmarkEnd w:id="13"/>
    </w:p>
    <w:p w14:paraId="6FDB1743" w14:textId="453274B8" w:rsidR="00EC3DF8" w:rsidRDefault="00371620" w:rsidP="00B36BAA">
      <w:pPr>
        <w:jc w:val="both"/>
      </w:pPr>
      <w:r>
        <w:t xml:space="preserve">Nachdem die Testdaten generiert und die Ausführung durchgeführt werden, übergibt das Evaluierungsprogramm die zu speichernden Werte an die Datenbank. Hierbei werden die </w:t>
      </w:r>
      <w:r w:rsidR="00EC3DF8">
        <w:t>Input Werte, die Ergebnisse der Tests und das Datum und die Uhrzeit</w:t>
      </w:r>
      <w:r>
        <w:t xml:space="preserve"> der Durchführung gespeichert. Der generierte Code wird nicht in der Datenbank gespeichert, sondern nur ausgegeben. </w:t>
      </w:r>
    </w:p>
    <w:p w14:paraId="4976C373" w14:textId="7BBDE941" w:rsidR="00D20EF2" w:rsidRDefault="00D20EF2" w:rsidP="00B36BAA">
      <w:pPr>
        <w:jc w:val="both"/>
      </w:pPr>
    </w:p>
    <w:p w14:paraId="6685DB56" w14:textId="5E9C2BA5" w:rsidR="00176DD1" w:rsidRDefault="00176DD1" w:rsidP="00B36BAA">
      <w:pPr>
        <w:pStyle w:val="berschrift2"/>
        <w:jc w:val="both"/>
      </w:pPr>
      <w:bookmarkStart w:id="14" w:name="_Toc112595"/>
      <w:r>
        <w:t>Schnittstellen</w:t>
      </w:r>
      <w:bookmarkEnd w:id="14"/>
      <w:r>
        <w:t xml:space="preserve"> </w:t>
      </w:r>
    </w:p>
    <w:p w14:paraId="1526EE71" w14:textId="0961CFBF" w:rsidR="00EC3DF8" w:rsidRDefault="00EC3DF8" w:rsidP="00B36BAA">
      <w:pPr>
        <w:jc w:val="both"/>
      </w:pPr>
      <w:r>
        <w:t xml:space="preserve">Folgende Schnittstellen lassen die Komponenten des Programmes miteinander kommunizieren: </w:t>
      </w:r>
    </w:p>
    <w:p w14:paraId="476FABB9" w14:textId="77777777" w:rsidR="00371620" w:rsidRDefault="00371620" w:rsidP="00B36BAA">
      <w:pPr>
        <w:jc w:val="both"/>
      </w:pPr>
    </w:p>
    <w:p w14:paraId="086B7C80" w14:textId="08D751F4" w:rsidR="00EC3DF8" w:rsidRPr="00371620" w:rsidRDefault="00371620" w:rsidP="00B36BAA">
      <w:pPr>
        <w:pStyle w:val="berschrift3"/>
        <w:jc w:val="both"/>
      </w:pPr>
      <w:bookmarkStart w:id="15" w:name="_Toc112596"/>
      <w:r w:rsidRPr="00371620">
        <w:t>D</w:t>
      </w:r>
      <w:r w:rsidR="00EC3DF8" w:rsidRPr="00371620">
        <w:t>ie User Schnittstelle</w:t>
      </w:r>
      <w:bookmarkEnd w:id="15"/>
    </w:p>
    <w:p w14:paraId="61C1F6F9" w14:textId="5D9E3095" w:rsidR="00371620" w:rsidRDefault="00371620" w:rsidP="00B36BAA">
      <w:pPr>
        <w:jc w:val="both"/>
      </w:pPr>
      <w:r>
        <w:t xml:space="preserve">Diese Schnittstelle lässt den User die Input Werte an das Evaluierungsprogramm übergeben. </w:t>
      </w:r>
    </w:p>
    <w:p w14:paraId="369AA9D8" w14:textId="77777777" w:rsidR="00371620" w:rsidRDefault="00371620" w:rsidP="00B36BAA">
      <w:pPr>
        <w:jc w:val="both"/>
      </w:pPr>
    </w:p>
    <w:p w14:paraId="538AB379" w14:textId="7C52BD3A" w:rsidR="00EC3DF8" w:rsidRPr="00371620" w:rsidRDefault="00371620" w:rsidP="00B36BAA">
      <w:pPr>
        <w:pStyle w:val="berschrift3"/>
        <w:jc w:val="both"/>
      </w:pPr>
      <w:bookmarkStart w:id="16" w:name="_Toc112597"/>
      <w:r w:rsidRPr="00371620">
        <w:t>D</w:t>
      </w:r>
      <w:r w:rsidR="00EC3DF8" w:rsidRPr="00371620">
        <w:t>ie Rule Model Inheritance Schnittstelle</w:t>
      </w:r>
      <w:bookmarkEnd w:id="16"/>
    </w:p>
    <w:p w14:paraId="52B9B785" w14:textId="579E6D0C" w:rsidR="00371620" w:rsidRDefault="00371620" w:rsidP="00B36BAA">
      <w:pPr>
        <w:jc w:val="both"/>
      </w:pPr>
      <w:r>
        <w:t xml:space="preserve">Diese Schnittstelle erlaubt es, die Input Werte vom Evaluierungsprogramm an den Rule Model Inheritance Datengenerator zu übergeben und die generierte Test Codes wieder zurück an das Evaluierungsprogramm </w:t>
      </w:r>
      <w:r w:rsidR="00176DD1">
        <w:t xml:space="preserve">zu übergeben. </w:t>
      </w:r>
    </w:p>
    <w:p w14:paraId="707C9A53" w14:textId="77777777" w:rsidR="00371620" w:rsidRDefault="00371620" w:rsidP="00B36BAA">
      <w:pPr>
        <w:jc w:val="both"/>
      </w:pPr>
    </w:p>
    <w:p w14:paraId="2853350C" w14:textId="33543D44" w:rsidR="00EC3DF8" w:rsidRPr="00176DD1" w:rsidRDefault="00371620" w:rsidP="00B36BAA">
      <w:pPr>
        <w:pStyle w:val="berschrift3"/>
        <w:jc w:val="both"/>
      </w:pPr>
      <w:bookmarkStart w:id="17" w:name="_Toc112598"/>
      <w:r w:rsidRPr="00176DD1">
        <w:t>D</w:t>
      </w:r>
      <w:r w:rsidR="00EC3DF8" w:rsidRPr="00176DD1">
        <w:t>ie CBR Schnittstelle</w:t>
      </w:r>
      <w:bookmarkEnd w:id="17"/>
    </w:p>
    <w:p w14:paraId="4401F7D2" w14:textId="6EDA2E17" w:rsidR="00176DD1" w:rsidRDefault="00176DD1" w:rsidP="00B36BAA">
      <w:pPr>
        <w:jc w:val="both"/>
      </w:pPr>
      <w:r>
        <w:t xml:space="preserve">Diese Schnittstelle erlaubt es, die Input Werte vom Evaluierungsprogramm an den CBR Datengenerator zu übergeben und die generierte Test Codes wieder zurück an das Evaluierungsprogramm zu übergeben. </w:t>
      </w:r>
    </w:p>
    <w:p w14:paraId="41BF2B73" w14:textId="77777777" w:rsidR="00176DD1" w:rsidRDefault="00176DD1" w:rsidP="00B36BAA">
      <w:pPr>
        <w:jc w:val="both"/>
      </w:pPr>
    </w:p>
    <w:p w14:paraId="7DC4CF79" w14:textId="43272363" w:rsidR="00EC3DF8" w:rsidRPr="00176DD1" w:rsidRDefault="00371620" w:rsidP="00B36BAA">
      <w:pPr>
        <w:pStyle w:val="berschrift3"/>
        <w:jc w:val="both"/>
      </w:pPr>
      <w:bookmarkStart w:id="18" w:name="_Toc112599"/>
      <w:r w:rsidRPr="00176DD1">
        <w:t>Di</w:t>
      </w:r>
      <w:r w:rsidR="00EC3DF8" w:rsidRPr="00176DD1">
        <w:t>e Vadalog Schnittstelle</w:t>
      </w:r>
      <w:bookmarkEnd w:id="18"/>
    </w:p>
    <w:p w14:paraId="4F8570B2" w14:textId="5AE00695" w:rsidR="00176DD1" w:rsidRDefault="00176DD1" w:rsidP="00B36BAA">
      <w:pPr>
        <w:jc w:val="both"/>
      </w:pPr>
      <w:r>
        <w:t xml:space="preserve">Die Vadalog Schnittstelle ermöglicht die Kommunikation zwischen Evaluierungsprogramm und der Dummy Vadalog Ausführung. </w:t>
      </w:r>
    </w:p>
    <w:p w14:paraId="5F6970F2" w14:textId="77777777" w:rsidR="00176DD1" w:rsidRPr="00EC3DF8" w:rsidRDefault="00176DD1" w:rsidP="00B36BAA">
      <w:pPr>
        <w:jc w:val="both"/>
      </w:pPr>
    </w:p>
    <w:p w14:paraId="4374397F" w14:textId="1620F157" w:rsidR="00D20EF2" w:rsidRPr="00176DD1" w:rsidRDefault="00371620" w:rsidP="00B36BAA">
      <w:pPr>
        <w:pStyle w:val="berschrift3"/>
        <w:jc w:val="both"/>
      </w:pPr>
      <w:bookmarkStart w:id="19" w:name="_Toc112600"/>
      <w:r w:rsidRPr="00176DD1">
        <w:lastRenderedPageBreak/>
        <w:t>D</w:t>
      </w:r>
      <w:r w:rsidR="00EC3DF8" w:rsidRPr="00176DD1">
        <w:t>ie Speicherung Schnittstelle</w:t>
      </w:r>
      <w:bookmarkEnd w:id="19"/>
    </w:p>
    <w:p w14:paraId="6F3B78E7" w14:textId="78941F8B" w:rsidR="00246C5F" w:rsidRDefault="00176DD1" w:rsidP="00B36BAA">
      <w:pPr>
        <w:jc w:val="both"/>
      </w:pPr>
      <w:r>
        <w:t xml:space="preserve">Über die Speicherung Schnittstelle werden die zu speichernden Daten an die Datenbank übergeben. </w:t>
      </w:r>
    </w:p>
    <w:p w14:paraId="658B14C6" w14:textId="65C78AA8" w:rsidR="00176DD1" w:rsidRDefault="00176DD1" w:rsidP="00B36BAA">
      <w:pPr>
        <w:jc w:val="both"/>
      </w:pPr>
    </w:p>
    <w:p w14:paraId="331F4AF7" w14:textId="7995628C" w:rsidR="00545266" w:rsidRDefault="00410B38" w:rsidP="00B36BAA">
      <w:pPr>
        <w:pStyle w:val="berschrift2"/>
        <w:jc w:val="both"/>
      </w:pPr>
      <w:bookmarkStart w:id="20" w:name="_Toc112601"/>
      <w:r>
        <w:rPr>
          <w:noProof/>
          <w:lang w:eastAsia="de-AT"/>
        </w:rPr>
        <mc:AlternateContent>
          <mc:Choice Requires="wps">
            <w:drawing>
              <wp:anchor distT="0" distB="0" distL="114300" distR="114300" simplePos="0" relativeHeight="251663360" behindDoc="0" locked="0" layoutInCell="1" allowOverlap="1" wp14:anchorId="35113DB0" wp14:editId="09DC52B8">
                <wp:simplePos x="0" y="0"/>
                <wp:positionH relativeFrom="margin">
                  <wp:align>center</wp:align>
                </wp:positionH>
                <wp:positionV relativeFrom="paragraph">
                  <wp:posOffset>3386455</wp:posOffset>
                </wp:positionV>
                <wp:extent cx="2628900" cy="635"/>
                <wp:effectExtent l="0" t="0" r="0" b="1905"/>
                <wp:wrapTopAndBottom/>
                <wp:docPr id="26" name="Textfeld 26"/>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485CD63C" w14:textId="5FBFFFAF" w:rsidR="00236911" w:rsidRPr="00170A07" w:rsidRDefault="00236911" w:rsidP="00545266">
                            <w:pPr>
                              <w:pStyle w:val="Beschriftung"/>
                              <w:rPr>
                                <w:b/>
                                <w:color w:val="auto"/>
                                <w:sz w:val="28"/>
                                <w:szCs w:val="28"/>
                              </w:rPr>
                            </w:pPr>
                            <w:bookmarkStart w:id="21" w:name="_Toc112562"/>
                            <w:r>
                              <w:t xml:space="preserve">Abbildung </w:t>
                            </w:r>
                            <w:r>
                              <w:rPr>
                                <w:noProof/>
                              </w:rPr>
                              <w:fldChar w:fldCharType="begin"/>
                            </w:r>
                            <w:r>
                              <w:rPr>
                                <w:noProof/>
                              </w:rPr>
                              <w:instrText xml:space="preserve"> SEQ Abbildung \* ARABIC </w:instrText>
                            </w:r>
                            <w:r>
                              <w:rPr>
                                <w:noProof/>
                              </w:rPr>
                              <w:fldChar w:fldCharType="separate"/>
                            </w:r>
                            <w:r w:rsidR="00FC65E9">
                              <w:rPr>
                                <w:noProof/>
                              </w:rPr>
                              <w:t>2</w:t>
                            </w:r>
                            <w:r>
                              <w:rPr>
                                <w:noProof/>
                              </w:rPr>
                              <w:fldChar w:fldCharType="end"/>
                            </w:r>
                            <w:r>
                              <w:t>: Package Struktur im Programm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3DB0" id="Textfeld 26" o:spid="_x0000_s1029" type="#_x0000_t202" style="position:absolute;left:0;text-align:left;margin-left:0;margin-top:266.65pt;width:207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8lLwIAAGYEAAAOAAAAZHJzL2Uyb0RvYy54bWysVFFv2yAQfp+0/4B4X5ykW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" stroked="f">
                <v:textbox style="mso-fit-shape-to-text:t" inset="0,0,0,0">
                  <w:txbxContent>
                    <w:p w14:paraId="485CD63C" w14:textId="5FBFFFAF" w:rsidR="00236911" w:rsidRPr="00170A07" w:rsidRDefault="00236911" w:rsidP="00545266">
                      <w:pPr>
                        <w:pStyle w:val="Beschriftung"/>
                        <w:rPr>
                          <w:b/>
                          <w:color w:val="auto"/>
                          <w:sz w:val="28"/>
                          <w:szCs w:val="28"/>
                        </w:rPr>
                      </w:pPr>
                      <w:bookmarkStart w:id="22" w:name="_Toc112562"/>
                      <w:r>
                        <w:t xml:space="preserve">Abbildung </w:t>
                      </w:r>
                      <w:r>
                        <w:rPr>
                          <w:noProof/>
                        </w:rPr>
                        <w:fldChar w:fldCharType="begin"/>
                      </w:r>
                      <w:r>
                        <w:rPr>
                          <w:noProof/>
                        </w:rPr>
                        <w:instrText xml:space="preserve"> SEQ Abbildung \* ARABIC </w:instrText>
                      </w:r>
                      <w:r>
                        <w:rPr>
                          <w:noProof/>
                        </w:rPr>
                        <w:fldChar w:fldCharType="separate"/>
                      </w:r>
                      <w:r w:rsidR="00FC65E9">
                        <w:rPr>
                          <w:noProof/>
                        </w:rPr>
                        <w:t>2</w:t>
                      </w:r>
                      <w:r>
                        <w:rPr>
                          <w:noProof/>
                        </w:rPr>
                        <w:fldChar w:fldCharType="end"/>
                      </w:r>
                      <w:r>
                        <w:t>: Package Struktur im Programm</w:t>
                      </w:r>
                      <w:bookmarkEnd w:id="22"/>
                    </w:p>
                  </w:txbxContent>
                </v:textbox>
                <w10:wrap type="topAndBottom" anchorx="margin"/>
              </v:shape>
            </w:pict>
          </mc:Fallback>
        </mc:AlternateContent>
      </w:r>
      <w:r w:rsidR="00545266" w:rsidRPr="00545266">
        <w:rPr>
          <w:noProof/>
          <w:lang w:eastAsia="de-AT"/>
        </w:rPr>
        <w:drawing>
          <wp:anchor distT="0" distB="0" distL="114300" distR="114300" simplePos="0" relativeHeight="251661312" behindDoc="0" locked="0" layoutInCell="1" allowOverlap="1" wp14:anchorId="5FE9C30F" wp14:editId="7F5337E0">
            <wp:simplePos x="0" y="0"/>
            <wp:positionH relativeFrom="margin">
              <wp:align>center</wp:align>
            </wp:positionH>
            <wp:positionV relativeFrom="paragraph">
              <wp:posOffset>675389</wp:posOffset>
            </wp:positionV>
            <wp:extent cx="2628900" cy="2557145"/>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2557145"/>
                    </a:xfrm>
                    <a:prstGeom prst="rect">
                      <a:avLst/>
                    </a:prstGeom>
                  </pic:spPr>
                </pic:pic>
              </a:graphicData>
            </a:graphic>
            <wp14:sizeRelH relativeFrom="page">
              <wp14:pctWidth>0</wp14:pctWidth>
            </wp14:sizeRelH>
            <wp14:sizeRelV relativeFrom="page">
              <wp14:pctHeight>0</wp14:pctHeight>
            </wp14:sizeRelV>
          </wp:anchor>
        </w:drawing>
      </w:r>
      <w:r w:rsidR="00545266">
        <w:t>Umsetzung im Programm</w:t>
      </w:r>
      <w:bookmarkEnd w:id="20"/>
    </w:p>
    <w:p w14:paraId="562E7FC5" w14:textId="41306B69" w:rsidR="00545266" w:rsidRDefault="00545266" w:rsidP="00B36BAA">
      <w:pPr>
        <w:jc w:val="both"/>
      </w:pPr>
    </w:p>
    <w:p w14:paraId="282A8211" w14:textId="77777777" w:rsidR="00410B38" w:rsidRDefault="00410B38" w:rsidP="00B36BAA">
      <w:pPr>
        <w:jc w:val="both"/>
      </w:pPr>
    </w:p>
    <w:p w14:paraId="06777813" w14:textId="4D49000A" w:rsidR="00545266" w:rsidRDefault="00545266" w:rsidP="00B36BAA">
      <w:pPr>
        <w:jc w:val="both"/>
      </w:pPr>
      <w:r>
        <w:t>In Abbildung 2 ist die Struktur de</w:t>
      </w:r>
      <w:r w:rsidR="00410B38">
        <w:t xml:space="preserve">s Programmes und der Packages </w:t>
      </w:r>
      <w:r>
        <w:t xml:space="preserve">zu sehen und wie die geplanten Komponenten im Programm umgesetzt wurden. </w:t>
      </w:r>
    </w:p>
    <w:p w14:paraId="29F43E78" w14:textId="2A6452D3" w:rsidR="00265DBE" w:rsidRDefault="00265DBE" w:rsidP="00B36BAA">
      <w:pPr>
        <w:jc w:val="both"/>
      </w:pPr>
    </w:p>
    <w:p w14:paraId="65CA3A3F" w14:textId="52FFB0E9" w:rsidR="003A754F" w:rsidRDefault="003A754F" w:rsidP="00B36BAA">
      <w:pPr>
        <w:jc w:val="both"/>
      </w:pPr>
      <w:r>
        <w:t xml:space="preserve">Das Package </w:t>
      </w:r>
      <w:r w:rsidRPr="003A754F">
        <w:rPr>
          <w:b/>
        </w:rPr>
        <w:t>DataGeneratorCBR</w:t>
      </w:r>
      <w:r>
        <w:t xml:space="preserve"> setzt die Funktionalität der Komponente </w:t>
      </w:r>
      <w:r w:rsidRPr="003A754F">
        <w:rPr>
          <w:b/>
        </w:rPr>
        <w:t xml:space="preserve">CBR Generator </w:t>
      </w:r>
      <w:r>
        <w:t xml:space="preserve">um. </w:t>
      </w:r>
    </w:p>
    <w:p w14:paraId="3632AAD2" w14:textId="19BA2CB2" w:rsidR="003A754F" w:rsidRDefault="003A754F" w:rsidP="00B36BAA">
      <w:pPr>
        <w:jc w:val="both"/>
      </w:pPr>
      <w:r>
        <w:t xml:space="preserve">Das Package </w:t>
      </w:r>
      <w:r w:rsidRPr="003A754F">
        <w:rPr>
          <w:b/>
        </w:rPr>
        <w:t>GeneratorRandomString</w:t>
      </w:r>
      <w:r>
        <w:t xml:space="preserve"> enthält die Funktionalität, dass ein zufallsgenerierter String aus zufällig zusammengestetzten Buchstaben generiert wird. Dies wird zur Unterstützung der Datengeneratoren eingesetzt. </w:t>
      </w:r>
    </w:p>
    <w:p w14:paraId="16517026" w14:textId="12C02E77" w:rsidR="003A754F" w:rsidRDefault="003A754F" w:rsidP="00B36BAA">
      <w:pPr>
        <w:jc w:val="both"/>
      </w:pPr>
      <w:r>
        <w:t xml:space="preserve">Das Package </w:t>
      </w:r>
      <w:r w:rsidRPr="003A754F">
        <w:rPr>
          <w:b/>
        </w:rPr>
        <w:t>DataGeneratorRuleModelInheritance</w:t>
      </w:r>
      <w:r>
        <w:t xml:space="preserve"> setzt die Komponente </w:t>
      </w:r>
      <w:r w:rsidRPr="003A754F">
        <w:rPr>
          <w:b/>
        </w:rPr>
        <w:t>Rule Model Inheritance</w:t>
      </w:r>
      <w:r>
        <w:t xml:space="preserve"> </w:t>
      </w:r>
      <w:r w:rsidRPr="003A754F">
        <w:rPr>
          <w:b/>
        </w:rPr>
        <w:t>Generator</w:t>
      </w:r>
      <w:r>
        <w:t xml:space="preserve"> um. </w:t>
      </w:r>
    </w:p>
    <w:p w14:paraId="71C34080" w14:textId="1828623A" w:rsidR="003A754F" w:rsidRDefault="003A754F" w:rsidP="00B36BAA">
      <w:pPr>
        <w:jc w:val="both"/>
      </w:pPr>
      <w:r>
        <w:t xml:space="preserve">Das Package </w:t>
      </w:r>
      <w:r w:rsidRPr="003A754F">
        <w:rPr>
          <w:b/>
        </w:rPr>
        <w:t>DB</w:t>
      </w:r>
      <w:r>
        <w:t xml:space="preserve"> erfüllt die Aufgabe der Datenspeicherung und setzt die Komponente </w:t>
      </w:r>
      <w:r w:rsidRPr="003A754F">
        <w:rPr>
          <w:b/>
        </w:rPr>
        <w:t>externer Speicher</w:t>
      </w:r>
      <w:r>
        <w:t xml:space="preserve"> um. </w:t>
      </w:r>
    </w:p>
    <w:p w14:paraId="604D09C9" w14:textId="6C88AA7E" w:rsidR="003A754F" w:rsidRDefault="003A754F" w:rsidP="00B36BAA">
      <w:pPr>
        <w:jc w:val="both"/>
        <w:rPr>
          <w:b/>
        </w:rPr>
      </w:pPr>
      <w:r>
        <w:t xml:space="preserve">Das Package </w:t>
      </w:r>
      <w:r w:rsidRPr="003A754F">
        <w:rPr>
          <w:b/>
        </w:rPr>
        <w:t>EvaluationFramework</w:t>
      </w:r>
      <w:r>
        <w:t xml:space="preserve"> erfüllt die Aufgabe der Komponente des </w:t>
      </w:r>
      <w:r w:rsidRPr="003A754F">
        <w:rPr>
          <w:b/>
        </w:rPr>
        <w:t>Evaluierungs Frameworks.</w:t>
      </w:r>
    </w:p>
    <w:p w14:paraId="644A8523" w14:textId="04CD41D6" w:rsidR="003A754F" w:rsidRDefault="003A754F" w:rsidP="00B36BAA">
      <w:pPr>
        <w:jc w:val="both"/>
      </w:pPr>
      <w:r>
        <w:t xml:space="preserve">Das Package </w:t>
      </w:r>
      <w:r w:rsidRPr="003A754F">
        <w:rPr>
          <w:b/>
        </w:rPr>
        <w:t>Models</w:t>
      </w:r>
      <w:r>
        <w:t xml:space="preserve"> </w:t>
      </w:r>
      <w:r w:rsidR="00607617">
        <w:t xml:space="preserve">dient zur Unterstützung der Datenspeicherung. Darin befinden sich zwei Klassen, die ein CBR Objekt oder ein RMI Objekt erstellen können. Dies erleichtert die Einträge in die Datenbank. </w:t>
      </w:r>
    </w:p>
    <w:p w14:paraId="1E858F0A" w14:textId="1D354558" w:rsidR="00607617" w:rsidRDefault="00607617" w:rsidP="00B36BAA">
      <w:pPr>
        <w:jc w:val="both"/>
      </w:pPr>
      <w:r>
        <w:t xml:space="preserve">In dem Package </w:t>
      </w:r>
      <w:r w:rsidRPr="00607617">
        <w:rPr>
          <w:b/>
        </w:rPr>
        <w:t>Test</w:t>
      </w:r>
      <w:r>
        <w:t xml:space="preserve"> wurden während dem Implementieren die Datengeneratoren getestet. </w:t>
      </w:r>
    </w:p>
    <w:p w14:paraId="1FB2071B" w14:textId="0B7D6CAB" w:rsidR="00607617" w:rsidRDefault="00607617" w:rsidP="00B36BAA">
      <w:pPr>
        <w:jc w:val="both"/>
      </w:pPr>
      <w:r>
        <w:t xml:space="preserve">Das Package </w:t>
      </w:r>
      <w:r w:rsidRPr="00607617">
        <w:rPr>
          <w:b/>
        </w:rPr>
        <w:t>Vadalog</w:t>
      </w:r>
      <w:r>
        <w:t xml:space="preserve"> übernimmt die Aufgabe der Komponente </w:t>
      </w:r>
      <w:r w:rsidRPr="00607617">
        <w:rPr>
          <w:b/>
        </w:rPr>
        <w:t>Vadalog Ausführung</w:t>
      </w:r>
      <w:r>
        <w:t>.</w:t>
      </w:r>
    </w:p>
    <w:p w14:paraId="65BE9417" w14:textId="3BBAABF0" w:rsidR="00607617" w:rsidRPr="00607617" w:rsidRDefault="00607617" w:rsidP="00B36BAA">
      <w:pPr>
        <w:jc w:val="both"/>
      </w:pPr>
      <w:r w:rsidRPr="00607617">
        <w:t xml:space="preserve">Das Text File </w:t>
      </w:r>
      <w:r w:rsidRPr="00607617">
        <w:rPr>
          <w:b/>
        </w:rPr>
        <w:t>out.txt</w:t>
      </w:r>
      <w:r w:rsidRPr="00607617">
        <w:t xml:space="preserve"> ist die</w:t>
      </w:r>
      <w:r>
        <w:t xml:space="preserve"> Ausgabe des generierten Codes, der Input Werte und der Evaluierungsergebnisse. </w:t>
      </w:r>
    </w:p>
    <w:p w14:paraId="4C9D8B8E" w14:textId="0362E77D" w:rsidR="003A754F" w:rsidRDefault="003A754F" w:rsidP="00B36BAA">
      <w:pPr>
        <w:jc w:val="both"/>
        <w:rPr>
          <w:b/>
        </w:rPr>
      </w:pPr>
    </w:p>
    <w:p w14:paraId="04575CF6" w14:textId="009DA1E7" w:rsidR="00607617" w:rsidRPr="00607617" w:rsidRDefault="00607617" w:rsidP="00B36BAA">
      <w:pPr>
        <w:jc w:val="both"/>
      </w:pPr>
    </w:p>
    <w:p w14:paraId="51EFF6DF" w14:textId="48AF99E9" w:rsidR="00246C5F" w:rsidRDefault="00246C5F" w:rsidP="00B36BAA">
      <w:pPr>
        <w:pStyle w:val="berschrift1"/>
        <w:jc w:val="both"/>
      </w:pPr>
      <w:bookmarkStart w:id="23" w:name="_Toc112602"/>
      <w:r>
        <w:lastRenderedPageBreak/>
        <w:t>Funktionalitäten einzelner Klassen</w:t>
      </w:r>
      <w:bookmarkEnd w:id="23"/>
      <w:r>
        <w:t xml:space="preserve"> </w:t>
      </w:r>
    </w:p>
    <w:p w14:paraId="03966D4C" w14:textId="6FD942C6" w:rsidR="00246C5F" w:rsidRDefault="00607617" w:rsidP="00B36BAA">
      <w:pPr>
        <w:jc w:val="both"/>
      </w:pPr>
      <w:r>
        <w:t xml:space="preserve">Die einzelnen Packages, die in Abbildung 2 zu sehen sind, und deren dazugehörigen Klassen werden nun in diesem Abschnitt genauer beschrieben. Es werden die Funktionalität und das Zusammenspiel der Klassen beschrieben. </w:t>
      </w:r>
    </w:p>
    <w:p w14:paraId="7CE394BF" w14:textId="0906583D" w:rsidR="00607617" w:rsidRDefault="00B36BAA" w:rsidP="00B36BAA">
      <w:pPr>
        <w:pStyle w:val="berschrift2"/>
        <w:jc w:val="both"/>
      </w:pPr>
      <w:bookmarkStart w:id="24" w:name="_Toc112603"/>
      <w:r>
        <w:rPr>
          <w:noProof/>
          <w:lang w:eastAsia="de-AT"/>
        </w:rPr>
        <mc:AlternateContent>
          <mc:Choice Requires="wps">
            <w:drawing>
              <wp:anchor distT="0" distB="0" distL="114300" distR="114300" simplePos="0" relativeHeight="251666432" behindDoc="0" locked="0" layoutInCell="1" allowOverlap="1" wp14:anchorId="0D4AAE7E" wp14:editId="5373CD50">
                <wp:simplePos x="0" y="0"/>
                <wp:positionH relativeFrom="page">
                  <wp:align>center</wp:align>
                </wp:positionH>
                <wp:positionV relativeFrom="paragraph">
                  <wp:posOffset>2066925</wp:posOffset>
                </wp:positionV>
                <wp:extent cx="2752725" cy="635"/>
                <wp:effectExtent l="0" t="0" r="9525" b="1905"/>
                <wp:wrapTopAndBottom/>
                <wp:docPr id="28" name="Textfeld 2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58601B63" w14:textId="4ECE7D09" w:rsidR="00236911" w:rsidRPr="0057565A" w:rsidRDefault="00236911" w:rsidP="00607617">
                            <w:pPr>
                              <w:pStyle w:val="Beschriftung"/>
                              <w:rPr>
                                <w:b/>
                                <w:color w:val="auto"/>
                                <w:sz w:val="28"/>
                                <w:szCs w:val="28"/>
                              </w:rPr>
                            </w:pPr>
                            <w:bookmarkStart w:id="25" w:name="_Toc112563"/>
                            <w:r>
                              <w:t xml:space="preserve">Abbildung </w:t>
                            </w:r>
                            <w:r>
                              <w:rPr>
                                <w:noProof/>
                              </w:rPr>
                              <w:fldChar w:fldCharType="begin"/>
                            </w:r>
                            <w:r>
                              <w:rPr>
                                <w:noProof/>
                              </w:rPr>
                              <w:instrText xml:space="preserve"> SEQ Abbildung \* ARABIC </w:instrText>
                            </w:r>
                            <w:r>
                              <w:rPr>
                                <w:noProof/>
                              </w:rPr>
                              <w:fldChar w:fldCharType="separate"/>
                            </w:r>
                            <w:r w:rsidR="00FC65E9">
                              <w:rPr>
                                <w:noProof/>
                              </w:rPr>
                              <w:t>3</w:t>
                            </w:r>
                            <w:r>
                              <w:rPr>
                                <w:noProof/>
                              </w:rPr>
                              <w:fldChar w:fldCharType="end"/>
                            </w:r>
                            <w:r>
                              <w:t>: Package DataGeneratorCBR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AAE7E" id="Textfeld 28" o:spid="_x0000_s1030" type="#_x0000_t202" style="position:absolute;left:0;text-align:left;margin-left:0;margin-top:162.75pt;width:216.7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" stroked="f">
                <v:textbox style="mso-fit-shape-to-text:t" inset="0,0,0,0">
                  <w:txbxContent>
                    <w:p w14:paraId="58601B63" w14:textId="4ECE7D09" w:rsidR="00236911" w:rsidRPr="0057565A" w:rsidRDefault="00236911" w:rsidP="00607617">
                      <w:pPr>
                        <w:pStyle w:val="Beschriftung"/>
                        <w:rPr>
                          <w:b/>
                          <w:color w:val="auto"/>
                          <w:sz w:val="28"/>
                          <w:szCs w:val="28"/>
                        </w:rPr>
                      </w:pPr>
                      <w:bookmarkStart w:id="26" w:name="_Toc112563"/>
                      <w:r>
                        <w:t xml:space="preserve">Abbildung </w:t>
                      </w:r>
                      <w:r>
                        <w:rPr>
                          <w:noProof/>
                        </w:rPr>
                        <w:fldChar w:fldCharType="begin"/>
                      </w:r>
                      <w:r>
                        <w:rPr>
                          <w:noProof/>
                        </w:rPr>
                        <w:instrText xml:space="preserve"> SEQ Abbildung \* ARABIC </w:instrText>
                      </w:r>
                      <w:r>
                        <w:rPr>
                          <w:noProof/>
                        </w:rPr>
                        <w:fldChar w:fldCharType="separate"/>
                      </w:r>
                      <w:r w:rsidR="00FC65E9">
                        <w:rPr>
                          <w:noProof/>
                        </w:rPr>
                        <w:t>3</w:t>
                      </w:r>
                      <w:r>
                        <w:rPr>
                          <w:noProof/>
                        </w:rPr>
                        <w:fldChar w:fldCharType="end"/>
                      </w:r>
                      <w:r>
                        <w:t>: Package DataGeneratorCBR</w:t>
                      </w:r>
                      <w:bookmarkEnd w:id="26"/>
                    </w:p>
                  </w:txbxContent>
                </v:textbox>
                <w10:wrap type="topAndBottom" anchorx="page"/>
              </v:shape>
            </w:pict>
          </mc:Fallback>
        </mc:AlternateContent>
      </w:r>
      <w:r w:rsidR="00AE0093" w:rsidRPr="00607617">
        <w:rPr>
          <w:noProof/>
          <w:lang w:eastAsia="de-AT"/>
        </w:rPr>
        <w:drawing>
          <wp:anchor distT="0" distB="0" distL="114300" distR="114300" simplePos="0" relativeHeight="251664384" behindDoc="0" locked="0" layoutInCell="1" allowOverlap="1" wp14:anchorId="57552F50" wp14:editId="3BB20F7C">
            <wp:simplePos x="0" y="0"/>
            <wp:positionH relativeFrom="margin">
              <wp:posOffset>1758315</wp:posOffset>
            </wp:positionH>
            <wp:positionV relativeFrom="paragraph">
              <wp:posOffset>466725</wp:posOffset>
            </wp:positionV>
            <wp:extent cx="2752725" cy="1562100"/>
            <wp:effectExtent l="0" t="0" r="952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2725" cy="1562100"/>
                    </a:xfrm>
                    <a:prstGeom prst="rect">
                      <a:avLst/>
                    </a:prstGeom>
                  </pic:spPr>
                </pic:pic>
              </a:graphicData>
            </a:graphic>
            <wp14:sizeRelH relativeFrom="page">
              <wp14:pctWidth>0</wp14:pctWidth>
            </wp14:sizeRelH>
            <wp14:sizeRelV relativeFrom="page">
              <wp14:pctHeight>0</wp14:pctHeight>
            </wp14:sizeRelV>
          </wp:anchor>
        </w:drawing>
      </w:r>
      <w:r w:rsidR="00607617">
        <w:t>DataGeneratorCBR</w:t>
      </w:r>
      <w:bookmarkEnd w:id="24"/>
    </w:p>
    <w:p w14:paraId="3B019324" w14:textId="7797ADA2" w:rsidR="00607617" w:rsidRDefault="00607617" w:rsidP="00B36BAA">
      <w:pPr>
        <w:jc w:val="both"/>
      </w:pPr>
    </w:p>
    <w:p w14:paraId="10ED26CD" w14:textId="54257CD5" w:rsidR="00607617" w:rsidRDefault="00AE0093" w:rsidP="00B36BAA">
      <w:pPr>
        <w:jc w:val="both"/>
      </w:pPr>
      <w:r>
        <w:t xml:space="preserve">In Abbildung 3 sind die Klassen des Packages </w:t>
      </w:r>
      <w:r w:rsidRPr="00CE5559">
        <w:rPr>
          <w:b/>
        </w:rPr>
        <w:t>DataGeneratorCBR</w:t>
      </w:r>
      <w:r>
        <w:t xml:space="preserve"> zu sehen. Diese Klassen werden im </w:t>
      </w:r>
      <w:r w:rsidR="0013796A">
        <w:t>F</w:t>
      </w:r>
      <w:r>
        <w:t xml:space="preserve">olgenden genauer hinsichtlich ihrer Funktionalität und ihrem Zusammenspiel beschrieben. </w:t>
      </w:r>
    </w:p>
    <w:p w14:paraId="59F33669" w14:textId="627B2DFD" w:rsidR="00AE0093" w:rsidRDefault="00AE0093" w:rsidP="00B36BAA">
      <w:pPr>
        <w:jc w:val="both"/>
      </w:pPr>
    </w:p>
    <w:p w14:paraId="2AA02691" w14:textId="088AAA14" w:rsidR="00AE0093" w:rsidRDefault="00AE0093" w:rsidP="00B36BAA">
      <w:pPr>
        <w:pStyle w:val="berschrift3"/>
        <w:jc w:val="both"/>
      </w:pPr>
      <w:bookmarkStart w:id="27" w:name="_Toc112604"/>
      <w:r>
        <w:t>BusinessCase</w:t>
      </w:r>
      <w:bookmarkEnd w:id="27"/>
    </w:p>
    <w:p w14:paraId="4AAB7F9B" w14:textId="356E1874" w:rsidR="00AE0093" w:rsidRDefault="00B457F4" w:rsidP="00B36BAA">
      <w:pPr>
        <w:jc w:val="both"/>
      </w:pPr>
      <w:r>
        <w:t xml:space="preserve">Die Klasse </w:t>
      </w:r>
      <w:r w:rsidRPr="00CE5559">
        <w:rPr>
          <w:b/>
        </w:rPr>
        <w:t>BusinessCase.java</w:t>
      </w:r>
      <w:r>
        <w:t xml:space="preserve"> speichert die Informationen </w:t>
      </w:r>
      <w:r w:rsidR="004528BE">
        <w:t xml:space="preserve">über den BusinessCase, welche für die Generierung des CBR Codes notwendig sind. </w:t>
      </w:r>
    </w:p>
    <w:p w14:paraId="5BACDA6E" w14:textId="073DBC90" w:rsidR="00CA2506" w:rsidRDefault="00CA2506" w:rsidP="00B36BAA">
      <w:pPr>
        <w:jc w:val="both"/>
      </w:pPr>
      <w:r>
        <w:t xml:space="preserve">Die Klasse hat folgende Attribute: </w:t>
      </w:r>
    </w:p>
    <w:p w14:paraId="66779BF4" w14:textId="77777777" w:rsidR="00CA2506" w:rsidRDefault="00CA2506" w:rsidP="00B36BAA">
      <w:pPr>
        <w:jc w:val="both"/>
      </w:pPr>
    </w:p>
    <w:p w14:paraId="506BFEDA" w14:textId="77777777" w:rsidR="00CA2506" w:rsidRPr="00CA2506" w:rsidRDefault="00CA2506"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CA2506">
        <w:rPr>
          <w:rFonts w:ascii="Consolas" w:hAnsi="Consolas" w:cs="Consolas"/>
          <w:color w:val="000000"/>
          <w:sz w:val="20"/>
          <w:szCs w:val="20"/>
          <w:lang w:val="en-GB"/>
        </w:rPr>
        <w:t xml:space="preserve">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5A1CBFA5" w14:textId="77777777" w:rsidR="00CA2506" w:rsidRPr="00CA2506" w:rsidRDefault="00CA2506" w:rsidP="00B36BAA">
      <w:pPr>
        <w:autoSpaceDE w:val="0"/>
        <w:autoSpaceDN w:val="0"/>
        <w:adjustRightInd w:val="0"/>
        <w:spacing w:line="240" w:lineRule="auto"/>
        <w:jc w:val="both"/>
        <w:rPr>
          <w:rFonts w:ascii="Consolas" w:hAnsi="Consolas" w:cs="Consolas"/>
          <w:sz w:val="20"/>
          <w:szCs w:val="20"/>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List&lt;String&gt; </w:t>
      </w:r>
      <w:r w:rsidRPr="00CA2506">
        <w:rPr>
          <w:rFonts w:ascii="Consolas" w:hAnsi="Consolas" w:cs="Consolas"/>
          <w:color w:val="0000C0"/>
          <w:sz w:val="20"/>
          <w:szCs w:val="20"/>
          <w:lang w:val="en-GB"/>
        </w:rPr>
        <w:t>descProp</w:t>
      </w:r>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ArrayList&lt;String&gt;();</w:t>
      </w:r>
    </w:p>
    <w:p w14:paraId="3A7BFA16" w14:textId="1BF0FD9A" w:rsidR="00CA2506" w:rsidRPr="00CA2506" w:rsidRDefault="00CA2506" w:rsidP="00B36BAA">
      <w:pPr>
        <w:jc w:val="both"/>
        <w:rPr>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List&lt;String&gt; </w:t>
      </w:r>
      <w:r w:rsidRPr="00CA2506">
        <w:rPr>
          <w:rFonts w:ascii="Consolas" w:hAnsi="Consolas" w:cs="Consolas"/>
          <w:color w:val="0000C0"/>
          <w:sz w:val="20"/>
          <w:szCs w:val="20"/>
          <w:lang w:val="en-GB"/>
        </w:rPr>
        <w:t>parameterValues</w:t>
      </w:r>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ArrayList&lt;String&gt;();</w:t>
      </w:r>
    </w:p>
    <w:p w14:paraId="6E7706BF" w14:textId="77777777" w:rsidR="00CA2506" w:rsidRPr="00CA2506" w:rsidRDefault="00CA2506" w:rsidP="00B36BAA">
      <w:pPr>
        <w:jc w:val="both"/>
        <w:rPr>
          <w:lang w:val="en-GB"/>
        </w:rPr>
      </w:pPr>
    </w:p>
    <w:p w14:paraId="05B96A55" w14:textId="2B83924D" w:rsidR="004528BE" w:rsidRDefault="004528BE" w:rsidP="00B36BAA">
      <w:pPr>
        <w:jc w:val="both"/>
      </w:pPr>
      <w:r>
        <w:t xml:space="preserve">In dieser Klasse </w:t>
      </w:r>
      <w:r w:rsidR="00CA2506">
        <w:t>gibt es</w:t>
      </w:r>
      <w:r>
        <w:t xml:space="preserve"> zwei ArrayLists mit dem Typ String. Eine der beiden Listen speichert die describing Properties, welche zu dem Business Case gehören. Die andere Liste speichert die zugehörigen ParameterValues, die zu dem Business Case gehören. </w:t>
      </w:r>
    </w:p>
    <w:p w14:paraId="368F262F" w14:textId="2E91B2CE" w:rsidR="004528BE" w:rsidRDefault="004528BE" w:rsidP="00B36BAA">
      <w:pPr>
        <w:jc w:val="both"/>
      </w:pPr>
      <w:r>
        <w:t xml:space="preserve">Ansonsten finden sich in der Klasse noch die Get und Set Methoden für die </w:t>
      </w:r>
      <w:r w:rsidR="00F11B05">
        <w:t xml:space="preserve">Attribute </w:t>
      </w:r>
      <w:r>
        <w:t>sowie Methoden um neue Werte zu den Listen hinzuzufügen.</w:t>
      </w:r>
    </w:p>
    <w:p w14:paraId="04C50FC5" w14:textId="77777777" w:rsidR="004528BE" w:rsidRDefault="004528BE" w:rsidP="00B36BAA">
      <w:pPr>
        <w:jc w:val="both"/>
      </w:pPr>
    </w:p>
    <w:p w14:paraId="51477633" w14:textId="080B2AA4" w:rsidR="00AE0093" w:rsidRDefault="00AE0093" w:rsidP="00B36BAA">
      <w:pPr>
        <w:pStyle w:val="berschrift3"/>
        <w:jc w:val="both"/>
      </w:pPr>
      <w:bookmarkStart w:id="28" w:name="_Toc112605"/>
      <w:r>
        <w:t>BusinessCaseClass</w:t>
      </w:r>
      <w:bookmarkEnd w:id="28"/>
    </w:p>
    <w:p w14:paraId="1CB04F9A" w14:textId="15A6CFF6" w:rsidR="00CA2506" w:rsidRDefault="00CA2506" w:rsidP="00B36BAA">
      <w:pPr>
        <w:jc w:val="both"/>
      </w:pPr>
      <w:r>
        <w:t xml:space="preserve">Die Klasse </w:t>
      </w:r>
      <w:r w:rsidRPr="00CE5559">
        <w:rPr>
          <w:b/>
        </w:rPr>
        <w:t>BusinessCaseClass.java</w:t>
      </w:r>
      <w:r>
        <w:t xml:space="preserve"> speichert die Informationen über die BusinessCaseClass, welche für die Generierung des CBR Codes notwendig sind. </w:t>
      </w:r>
    </w:p>
    <w:p w14:paraId="3B84CE8F" w14:textId="0F8A5D0E" w:rsidR="00CA2506" w:rsidRDefault="00CA2506" w:rsidP="00B36BAA">
      <w:pPr>
        <w:jc w:val="both"/>
      </w:pPr>
      <w:r>
        <w:t xml:space="preserve">Die Klasse hat folgende Attribute: </w:t>
      </w:r>
    </w:p>
    <w:p w14:paraId="4A2096FC" w14:textId="5F4D2487" w:rsidR="00CA2506" w:rsidRDefault="00CA2506" w:rsidP="00B36BAA">
      <w:pPr>
        <w:jc w:val="both"/>
      </w:pPr>
    </w:p>
    <w:p w14:paraId="02D3228C" w14:textId="77777777" w:rsidR="00CA2506" w:rsidRPr="00CA2506" w:rsidRDefault="00CA2506"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2D7F26DC" w14:textId="78E0FD3E" w:rsidR="00CA2506" w:rsidRPr="00CA2506" w:rsidRDefault="00CA2506" w:rsidP="00B36BAA">
      <w:pPr>
        <w:jc w:val="both"/>
        <w:rPr>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List&lt;BusinessCase&gt; </w:t>
      </w:r>
      <w:r w:rsidRPr="00CA2506">
        <w:rPr>
          <w:rFonts w:ascii="Consolas" w:hAnsi="Consolas" w:cs="Consolas"/>
          <w:color w:val="0000C0"/>
          <w:sz w:val="20"/>
          <w:szCs w:val="20"/>
          <w:lang w:val="en-GB"/>
        </w:rPr>
        <w:t>businessCases</w:t>
      </w:r>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ArrayList&lt;BusinessCase&gt;();</w:t>
      </w:r>
    </w:p>
    <w:p w14:paraId="0525EFD6" w14:textId="77777777" w:rsidR="00CA2506" w:rsidRPr="00CA2506" w:rsidRDefault="00CA2506" w:rsidP="00B36BAA">
      <w:pPr>
        <w:jc w:val="both"/>
        <w:rPr>
          <w:lang w:val="en-GB"/>
        </w:rPr>
      </w:pPr>
    </w:p>
    <w:p w14:paraId="07DBAE4B" w14:textId="77777777" w:rsidR="002734E1" w:rsidRDefault="00CA2506" w:rsidP="00B36BAA">
      <w:pPr>
        <w:jc w:val="both"/>
      </w:pPr>
      <w:r>
        <w:t xml:space="preserve">In der Klasse gibt es ein Attribut name, vom Typ String, welches den Namen der BusinessCaseClass speichert. </w:t>
      </w:r>
    </w:p>
    <w:p w14:paraId="450A6302" w14:textId="574B8936" w:rsidR="00CA2506" w:rsidRDefault="00CA2506" w:rsidP="00B36BAA">
      <w:pPr>
        <w:jc w:val="both"/>
      </w:pPr>
      <w:r>
        <w:lastRenderedPageBreak/>
        <w:t xml:space="preserve">Ebenso existiert eine Array Liste vom Typ BusinessCase, in welcher die dazugehörigen BusinessCase Objekte zu dem BusinessCaseClass Objekt gespeichert werden. </w:t>
      </w:r>
    </w:p>
    <w:p w14:paraId="417FCDC3" w14:textId="3D6035F9" w:rsidR="00CA2506" w:rsidRDefault="00CA2506" w:rsidP="00B36BAA">
      <w:pPr>
        <w:jc w:val="both"/>
      </w:pPr>
      <w:r>
        <w:t xml:space="preserve">Ansonsten finden sich in der Klasse noch die Get und Set Methoden für das </w:t>
      </w:r>
      <w:r w:rsidR="00F11B05">
        <w:t xml:space="preserve">Attribut </w:t>
      </w:r>
      <w:r>
        <w:t>name sowie eine Methode um neue Werte zu der Liste hinzuzufügen.</w:t>
      </w:r>
    </w:p>
    <w:p w14:paraId="2F6F8D7A" w14:textId="65934820" w:rsidR="00AE0093" w:rsidRDefault="00AE0093" w:rsidP="00B36BAA">
      <w:pPr>
        <w:jc w:val="both"/>
      </w:pPr>
    </w:p>
    <w:p w14:paraId="5E42E66A" w14:textId="1BA04EF2" w:rsidR="00AE0093" w:rsidRDefault="00AE0093" w:rsidP="00B36BAA">
      <w:pPr>
        <w:pStyle w:val="berschrift3"/>
        <w:jc w:val="both"/>
      </w:pPr>
      <w:bookmarkStart w:id="29" w:name="_Toc112606"/>
      <w:r>
        <w:t>Context</w:t>
      </w:r>
      <w:bookmarkEnd w:id="29"/>
    </w:p>
    <w:p w14:paraId="1AF40DC9" w14:textId="51B8F063" w:rsidR="002734E1" w:rsidRDefault="002734E1" w:rsidP="00B36BAA">
      <w:pPr>
        <w:jc w:val="both"/>
      </w:pPr>
      <w:r>
        <w:t xml:space="preserve">Die Klasse </w:t>
      </w:r>
      <w:r w:rsidR="00CE5559" w:rsidRPr="007A5474">
        <w:rPr>
          <w:b/>
        </w:rPr>
        <w:t>Context</w:t>
      </w:r>
      <w:r w:rsidRPr="007A5474">
        <w:rPr>
          <w:b/>
        </w:rPr>
        <w:t>.java</w:t>
      </w:r>
      <w:r>
        <w:t xml:space="preserve"> speichert die Informationen über den Context, welche für die Generierung des CBR Codes notwendig sind. </w:t>
      </w:r>
    </w:p>
    <w:p w14:paraId="1F270111" w14:textId="77777777" w:rsidR="002734E1" w:rsidRDefault="002734E1" w:rsidP="00B36BAA">
      <w:pPr>
        <w:jc w:val="both"/>
      </w:pPr>
      <w:r>
        <w:t xml:space="preserve">Die Klasse hat folgende Attribute: </w:t>
      </w:r>
    </w:p>
    <w:p w14:paraId="3973BFFF" w14:textId="3660B4C8" w:rsidR="002734E1" w:rsidRDefault="002734E1" w:rsidP="00B36BAA">
      <w:pPr>
        <w:jc w:val="both"/>
      </w:pPr>
    </w:p>
    <w:p w14:paraId="41699629"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r w:rsidRPr="002734E1">
        <w:rPr>
          <w:rFonts w:ascii="Consolas" w:hAnsi="Consolas" w:cs="Consolas"/>
          <w:color w:val="0000C0"/>
          <w:sz w:val="20"/>
          <w:szCs w:val="20"/>
          <w:lang w:val="en-GB"/>
        </w:rPr>
        <w:t>ctx</w:t>
      </w:r>
      <w:r w:rsidRPr="002734E1">
        <w:rPr>
          <w:rFonts w:ascii="Consolas" w:hAnsi="Consolas" w:cs="Consolas"/>
          <w:color w:val="000000"/>
          <w:sz w:val="20"/>
          <w:szCs w:val="20"/>
          <w:lang w:val="en-GB"/>
        </w:rPr>
        <w:t>;</w:t>
      </w:r>
    </w:p>
    <w:p w14:paraId="0AB27B3D"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r w:rsidRPr="002734E1">
        <w:rPr>
          <w:rFonts w:ascii="Consolas" w:hAnsi="Consolas" w:cs="Consolas"/>
          <w:color w:val="0000C0"/>
          <w:sz w:val="20"/>
          <w:szCs w:val="20"/>
          <w:lang w:val="en-GB"/>
        </w:rPr>
        <w:t>name</w:t>
      </w:r>
      <w:r w:rsidRPr="002734E1">
        <w:rPr>
          <w:rFonts w:ascii="Consolas" w:hAnsi="Consolas" w:cs="Consolas"/>
          <w:color w:val="000000"/>
          <w:sz w:val="20"/>
          <w:szCs w:val="20"/>
          <w:lang w:val="en-GB"/>
        </w:rPr>
        <w:t>;</w:t>
      </w:r>
    </w:p>
    <w:p w14:paraId="7C2E8C8D"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List&lt;ParameterValue&gt; </w:t>
      </w:r>
      <w:r w:rsidRPr="002734E1">
        <w:rPr>
          <w:rFonts w:ascii="Consolas" w:hAnsi="Consolas" w:cs="Consolas"/>
          <w:color w:val="0000C0"/>
          <w:sz w:val="20"/>
          <w:szCs w:val="20"/>
          <w:lang w:val="en-GB"/>
        </w:rPr>
        <w:t>parameterValues</w:t>
      </w:r>
      <w:r w:rsidRPr="002734E1">
        <w:rPr>
          <w:rFonts w:ascii="Consolas" w:hAnsi="Consolas" w:cs="Consolas"/>
          <w:color w:val="000000"/>
          <w:sz w:val="20"/>
          <w:szCs w:val="20"/>
          <w:lang w:val="en-GB"/>
        </w:rPr>
        <w:t xml:space="preserve"> = </w:t>
      </w:r>
      <w:r w:rsidRPr="002734E1">
        <w:rPr>
          <w:rFonts w:ascii="Consolas" w:hAnsi="Consolas" w:cs="Consolas"/>
          <w:b/>
          <w:bCs/>
          <w:color w:val="7F0055"/>
          <w:sz w:val="20"/>
          <w:szCs w:val="20"/>
          <w:lang w:val="en-GB"/>
        </w:rPr>
        <w:t>new</w:t>
      </w:r>
      <w:r w:rsidRPr="002734E1">
        <w:rPr>
          <w:rFonts w:ascii="Consolas" w:hAnsi="Consolas" w:cs="Consolas"/>
          <w:color w:val="000000"/>
          <w:sz w:val="20"/>
          <w:szCs w:val="20"/>
          <w:lang w:val="en-GB"/>
        </w:rPr>
        <w:t xml:space="preserve"> ArrayList&lt;ParameterValue&gt;();</w:t>
      </w:r>
    </w:p>
    <w:p w14:paraId="20D302AC"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Module </w:t>
      </w:r>
      <w:r w:rsidRPr="002734E1">
        <w:rPr>
          <w:rFonts w:ascii="Consolas" w:hAnsi="Consolas" w:cs="Consolas"/>
          <w:color w:val="0000C0"/>
          <w:sz w:val="20"/>
          <w:szCs w:val="20"/>
          <w:lang w:val="en-GB"/>
        </w:rPr>
        <w:t>module</w:t>
      </w:r>
      <w:r w:rsidRPr="002734E1">
        <w:rPr>
          <w:rFonts w:ascii="Consolas" w:hAnsi="Consolas" w:cs="Consolas"/>
          <w:color w:val="000000"/>
          <w:sz w:val="20"/>
          <w:szCs w:val="20"/>
          <w:lang w:val="en-GB"/>
        </w:rPr>
        <w:t>;</w:t>
      </w:r>
    </w:p>
    <w:p w14:paraId="37041AB3" w14:textId="5A1A474A" w:rsidR="002734E1" w:rsidRPr="002734E1" w:rsidRDefault="002734E1" w:rsidP="00B36BAA">
      <w:pPr>
        <w:jc w:val="both"/>
        <w:rPr>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r w:rsidRPr="002734E1">
        <w:rPr>
          <w:rFonts w:ascii="Consolas" w:hAnsi="Consolas" w:cs="Consolas"/>
          <w:color w:val="0000C0"/>
          <w:sz w:val="20"/>
          <w:szCs w:val="20"/>
          <w:lang w:val="en-GB"/>
        </w:rPr>
        <w:t>contextClass</w:t>
      </w:r>
      <w:r w:rsidRPr="002734E1">
        <w:rPr>
          <w:rFonts w:ascii="Consolas" w:hAnsi="Consolas" w:cs="Consolas"/>
          <w:color w:val="000000"/>
          <w:sz w:val="20"/>
          <w:szCs w:val="20"/>
          <w:lang w:val="en-GB"/>
        </w:rPr>
        <w:t>;</w:t>
      </w:r>
    </w:p>
    <w:p w14:paraId="70014A17" w14:textId="3D2DD4AC" w:rsidR="00AE0093" w:rsidRDefault="00AE0093" w:rsidP="00B36BAA">
      <w:pPr>
        <w:jc w:val="both"/>
        <w:rPr>
          <w:lang w:val="en-GB"/>
        </w:rPr>
      </w:pPr>
    </w:p>
    <w:p w14:paraId="2244AED1" w14:textId="35B84B45" w:rsidR="002734E1" w:rsidRDefault="002734E1" w:rsidP="00B36BAA">
      <w:pPr>
        <w:jc w:val="both"/>
      </w:pPr>
      <w:r w:rsidRPr="002734E1">
        <w:t xml:space="preserve">Die Klasse verfügt über </w:t>
      </w:r>
      <w:r>
        <w:t xml:space="preserve">einen String ctx, welcher die ID des Context repräsentiert. Der String name speichert den Namen des Context Objekts. </w:t>
      </w:r>
    </w:p>
    <w:p w14:paraId="7A2C6E41" w14:textId="00D4B3FA" w:rsidR="002455ED" w:rsidRDefault="002455ED" w:rsidP="00B36BAA">
      <w:pPr>
        <w:jc w:val="both"/>
      </w:pPr>
      <w:r>
        <w:t xml:space="preserve">Ebenso verfügt die Klasse über eine Array Liste vom Typ parameterValues, welche die zugehörigen ParameterValues zu dem Context gespeichert werden. </w:t>
      </w:r>
    </w:p>
    <w:p w14:paraId="7B093D48" w14:textId="67565C67" w:rsidR="002455ED" w:rsidRDefault="002455ED" w:rsidP="00B36BAA">
      <w:pPr>
        <w:jc w:val="both"/>
      </w:pPr>
      <w:r>
        <w:t xml:space="preserve">Zusätzlich verfügt die Klasse über ein Objekt Module, welches das zugehörige Module zu dem Context speichert. Ebenso ist ein Attribut contextClass in der Klasse vom Typ String, welches die zugehörige contextClass des Objektes speichert. </w:t>
      </w:r>
    </w:p>
    <w:p w14:paraId="76D7087B" w14:textId="69FF80DC" w:rsidR="00D841D6" w:rsidRDefault="00D841D6" w:rsidP="00B36BAA">
      <w:pPr>
        <w:jc w:val="both"/>
      </w:pPr>
      <w:r>
        <w:t xml:space="preserve">Ansonsten finden sich in der Klasse noch die Get und Set Methoden für </w:t>
      </w:r>
      <w:r w:rsidR="007A5474">
        <w:t>die</w:t>
      </w:r>
      <w:r>
        <w:t xml:space="preserve"> At</w:t>
      </w:r>
      <w:r w:rsidR="00F11B05">
        <w:t>tr</w:t>
      </w:r>
      <w:r>
        <w:t>ibu</w:t>
      </w:r>
      <w:r w:rsidR="007A5474">
        <w:t>te</w:t>
      </w:r>
      <w:r>
        <w:t xml:space="preserve"> sowie eine Methode um neue Werte zu der Liste hinzuzufügen.</w:t>
      </w:r>
    </w:p>
    <w:p w14:paraId="7723C43D" w14:textId="77777777" w:rsidR="002455ED" w:rsidRPr="002734E1" w:rsidRDefault="002455ED" w:rsidP="00B36BAA">
      <w:pPr>
        <w:jc w:val="both"/>
      </w:pPr>
    </w:p>
    <w:p w14:paraId="7A7EF159" w14:textId="6646B7C1" w:rsidR="00AE0093" w:rsidRDefault="00AE0093" w:rsidP="00B36BAA">
      <w:pPr>
        <w:pStyle w:val="berschrift3"/>
        <w:jc w:val="both"/>
      </w:pPr>
      <w:bookmarkStart w:id="30" w:name="_Toc112607"/>
      <w:r>
        <w:t>ContextClass</w:t>
      </w:r>
      <w:bookmarkEnd w:id="30"/>
    </w:p>
    <w:p w14:paraId="66E2735C" w14:textId="33C2F267" w:rsidR="00CE5559" w:rsidRDefault="00CE5559" w:rsidP="00B36BAA">
      <w:pPr>
        <w:jc w:val="both"/>
      </w:pPr>
      <w:r>
        <w:t xml:space="preserve">Die Klasse </w:t>
      </w:r>
      <w:r w:rsidRPr="007A5474">
        <w:rPr>
          <w:b/>
        </w:rPr>
        <w:t>ContextClass.java</w:t>
      </w:r>
      <w:r>
        <w:t xml:space="preserve"> speichert die Informationen über </w:t>
      </w:r>
      <w:r w:rsidR="007A5474">
        <w:t>die</w:t>
      </w:r>
      <w:r>
        <w:t xml:space="preserve"> Context</w:t>
      </w:r>
      <w:r w:rsidR="007A5474">
        <w:t>Class</w:t>
      </w:r>
      <w:r>
        <w:t xml:space="preserve">, welche für die Generierung des CBR Codes notwendig sind. </w:t>
      </w:r>
    </w:p>
    <w:p w14:paraId="18707042" w14:textId="58DA2D09" w:rsidR="00CE5559" w:rsidRDefault="00CE5559" w:rsidP="00B36BAA">
      <w:pPr>
        <w:jc w:val="both"/>
      </w:pPr>
      <w:r>
        <w:t xml:space="preserve">Die Klasse hat folgende Attribute: </w:t>
      </w:r>
    </w:p>
    <w:p w14:paraId="44FEA762" w14:textId="786830C4" w:rsidR="007A5474" w:rsidRDefault="007A5474" w:rsidP="00B36BAA">
      <w:pPr>
        <w:jc w:val="both"/>
      </w:pPr>
    </w:p>
    <w:p w14:paraId="59DEFF7B" w14:textId="77777777" w:rsidR="007A5474" w:rsidRPr="007A5474" w:rsidRDefault="007A5474"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String </w:t>
      </w:r>
      <w:r w:rsidRPr="007A5474">
        <w:rPr>
          <w:rFonts w:ascii="Consolas" w:hAnsi="Consolas" w:cs="Consolas"/>
          <w:color w:val="0000C0"/>
          <w:sz w:val="20"/>
          <w:szCs w:val="20"/>
          <w:lang w:val="en-GB"/>
        </w:rPr>
        <w:t>name</w:t>
      </w:r>
      <w:r w:rsidRPr="007A5474">
        <w:rPr>
          <w:rFonts w:ascii="Consolas" w:hAnsi="Consolas" w:cs="Consolas"/>
          <w:color w:val="000000"/>
          <w:sz w:val="20"/>
          <w:szCs w:val="20"/>
          <w:lang w:val="en-GB"/>
        </w:rPr>
        <w:t>;</w:t>
      </w:r>
    </w:p>
    <w:p w14:paraId="5AFBE6F3" w14:textId="77777777" w:rsidR="007A5474" w:rsidRPr="007A5474" w:rsidRDefault="007A5474" w:rsidP="00B36BAA">
      <w:pPr>
        <w:autoSpaceDE w:val="0"/>
        <w:autoSpaceDN w:val="0"/>
        <w:adjustRightInd w:val="0"/>
        <w:spacing w:line="240" w:lineRule="auto"/>
        <w:jc w:val="both"/>
        <w:rPr>
          <w:rFonts w:ascii="Consolas" w:hAnsi="Consolas" w:cs="Consolas"/>
          <w:sz w:val="20"/>
          <w:szCs w:val="20"/>
          <w:lang w:val="en-GB"/>
        </w:rPr>
      </w:pPr>
      <w:r w:rsidRPr="007A5474">
        <w:rPr>
          <w:rFonts w:ascii="Consolas" w:hAnsi="Consolas" w:cs="Consolas"/>
          <w:color w:val="000000"/>
          <w:sz w:val="20"/>
          <w:szCs w:val="20"/>
          <w:lang w:val="en-GB"/>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List&lt;Parameter&gt; </w:t>
      </w:r>
      <w:r w:rsidRPr="007A5474">
        <w:rPr>
          <w:rFonts w:ascii="Consolas" w:hAnsi="Consolas" w:cs="Consolas"/>
          <w:color w:val="0000C0"/>
          <w:sz w:val="20"/>
          <w:szCs w:val="20"/>
          <w:lang w:val="en-GB"/>
        </w:rPr>
        <w:t>parameters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ArrayList&lt;Parameter&gt;();</w:t>
      </w:r>
    </w:p>
    <w:p w14:paraId="0CD7ED3E" w14:textId="77777777" w:rsidR="007A5474" w:rsidRPr="007A5474" w:rsidRDefault="007A5474" w:rsidP="00B36BAA">
      <w:pPr>
        <w:autoSpaceDE w:val="0"/>
        <w:autoSpaceDN w:val="0"/>
        <w:adjustRightInd w:val="0"/>
        <w:spacing w:line="240" w:lineRule="auto"/>
        <w:jc w:val="both"/>
        <w:rPr>
          <w:rFonts w:ascii="Consolas" w:hAnsi="Consolas" w:cs="Consolas"/>
          <w:sz w:val="20"/>
          <w:szCs w:val="20"/>
          <w:lang w:val="en-GB"/>
        </w:rPr>
      </w:pPr>
      <w:r w:rsidRPr="007A5474">
        <w:rPr>
          <w:rFonts w:ascii="Consolas" w:hAnsi="Consolas" w:cs="Consolas"/>
          <w:color w:val="000000"/>
          <w:sz w:val="20"/>
          <w:szCs w:val="20"/>
          <w:lang w:val="en-GB"/>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List&lt;Context&gt; </w:t>
      </w:r>
      <w:r w:rsidRPr="007A5474">
        <w:rPr>
          <w:rFonts w:ascii="Consolas" w:hAnsi="Consolas" w:cs="Consolas"/>
          <w:color w:val="0000C0"/>
          <w:sz w:val="20"/>
          <w:szCs w:val="20"/>
          <w:lang w:val="en-GB"/>
        </w:rPr>
        <w:t>contexts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ArrayList&lt;Context&gt;();</w:t>
      </w:r>
    </w:p>
    <w:p w14:paraId="5023CB0F" w14:textId="77777777" w:rsidR="007A5474" w:rsidRPr="007A5474" w:rsidRDefault="007A5474" w:rsidP="00B36BAA">
      <w:pPr>
        <w:jc w:val="both"/>
        <w:rPr>
          <w:lang w:val="en-GB"/>
        </w:rPr>
      </w:pPr>
    </w:p>
    <w:p w14:paraId="420456D5" w14:textId="0715EF8D" w:rsidR="00AE0093" w:rsidRDefault="007A5474" w:rsidP="00B36BAA">
      <w:pPr>
        <w:jc w:val="both"/>
      </w:pPr>
      <w:r w:rsidRPr="007A5474">
        <w:t>Die Klasse verfügt über e</w:t>
      </w:r>
      <w:r>
        <w:t xml:space="preserve">in Attribut name vom Typ String, welches den Namen des ContextClass Objektes speichern soll. </w:t>
      </w:r>
    </w:p>
    <w:p w14:paraId="6F93BBC7" w14:textId="6260099D" w:rsidR="007A5474" w:rsidRDefault="007A5474" w:rsidP="00B36BAA">
      <w:pPr>
        <w:jc w:val="both"/>
      </w:pPr>
      <w:r>
        <w:t xml:space="preserve">Ebenso verfügt die Klasse über zwei Array Listen. Die eine Liste ist vom Typ Parameter und speichert alle zugehörigen Parameter zu dem ContextClass Objekt. </w:t>
      </w:r>
    </w:p>
    <w:p w14:paraId="195DC8A5" w14:textId="692D2BBE" w:rsidR="007A5474" w:rsidRDefault="007A5474" w:rsidP="00B36BAA">
      <w:pPr>
        <w:jc w:val="both"/>
      </w:pPr>
      <w:r>
        <w:t xml:space="preserve">Die zweite Liste ist vom Typ Context und speichert alle zugehörigen Context Objekte zu dem jeweiligen ContextClass Objekt. </w:t>
      </w:r>
    </w:p>
    <w:p w14:paraId="38DB9DBD" w14:textId="09FF6CE3" w:rsidR="007A5474" w:rsidRDefault="007A5474" w:rsidP="00B36BAA">
      <w:pPr>
        <w:jc w:val="both"/>
      </w:pPr>
      <w:r>
        <w:t>Ansonsten finden sich in der Klasse noch die Get und Set Methoden für die At</w:t>
      </w:r>
      <w:r w:rsidR="00F11B05">
        <w:t>t</w:t>
      </w:r>
      <w:r>
        <w:t>ribute sowie Methoden um neue Werte zu den Listen hinzuzufügen.</w:t>
      </w:r>
    </w:p>
    <w:p w14:paraId="04F40918" w14:textId="2B1AE6B6" w:rsidR="007A5474" w:rsidRPr="007A5474" w:rsidRDefault="007A5474" w:rsidP="00B36BAA">
      <w:pPr>
        <w:jc w:val="both"/>
      </w:pPr>
    </w:p>
    <w:p w14:paraId="517C7886" w14:textId="6A1A65DC" w:rsidR="00AE0093" w:rsidRDefault="00AE0093" w:rsidP="00B36BAA">
      <w:pPr>
        <w:pStyle w:val="berschrift3"/>
        <w:jc w:val="both"/>
      </w:pPr>
      <w:bookmarkStart w:id="31" w:name="_Toc112608"/>
      <w:r>
        <w:t>GeneratorCBR</w:t>
      </w:r>
      <w:bookmarkEnd w:id="31"/>
    </w:p>
    <w:p w14:paraId="11C28D8E" w14:textId="01F1CDB5" w:rsidR="00AE0093" w:rsidRDefault="00A15B76" w:rsidP="00B36BAA">
      <w:pPr>
        <w:jc w:val="both"/>
      </w:pPr>
      <w:r>
        <w:t xml:space="preserve">Die Klasse </w:t>
      </w:r>
      <w:r w:rsidRPr="009E14EA">
        <w:rPr>
          <w:b/>
        </w:rPr>
        <w:t>GeneratorCBR.java</w:t>
      </w:r>
      <w:r>
        <w:t xml:space="preserve"> ist die wichtigste Klasse aus diesem Package. Sie verfügt über die Funktionalität, welche den CBR Code generiert. </w:t>
      </w:r>
    </w:p>
    <w:p w14:paraId="346D3E98" w14:textId="1F4616B8" w:rsidR="009E14EA" w:rsidRDefault="009E14EA" w:rsidP="00B36BAA">
      <w:pPr>
        <w:jc w:val="both"/>
      </w:pPr>
      <w:r>
        <w:lastRenderedPageBreak/>
        <w:t xml:space="preserve">Die Klasse verfügt über folgende Attribute: </w:t>
      </w:r>
    </w:p>
    <w:p w14:paraId="068D2983" w14:textId="3F1CAD0A" w:rsidR="009E14EA" w:rsidRPr="001B1EA8" w:rsidRDefault="009E14EA" w:rsidP="00B36BAA">
      <w:pPr>
        <w:autoSpaceDE w:val="0"/>
        <w:autoSpaceDN w:val="0"/>
        <w:adjustRightInd w:val="0"/>
        <w:spacing w:line="240" w:lineRule="auto"/>
        <w:jc w:val="both"/>
        <w:rPr>
          <w:rFonts w:ascii="Consolas" w:hAnsi="Consolas" w:cs="Consolas"/>
          <w:sz w:val="20"/>
          <w:szCs w:val="20"/>
        </w:rPr>
      </w:pPr>
    </w:p>
    <w:p w14:paraId="707E42AE" w14:textId="77777777" w:rsidR="009E14EA" w:rsidRPr="009E14EA" w:rsidRDefault="009E14EA" w:rsidP="00B36BAA">
      <w:pPr>
        <w:autoSpaceDE w:val="0"/>
        <w:autoSpaceDN w:val="0"/>
        <w:adjustRightInd w:val="0"/>
        <w:spacing w:line="240" w:lineRule="auto"/>
        <w:jc w:val="both"/>
        <w:rPr>
          <w:rFonts w:ascii="Consolas" w:hAnsi="Consolas" w:cs="Consolas"/>
          <w:sz w:val="20"/>
          <w:szCs w:val="20"/>
          <w:lang w:val="en-GB"/>
        </w:rPr>
      </w:pPr>
      <w:r w:rsidRPr="001B1EA8">
        <w:rPr>
          <w:rFonts w:ascii="Consolas" w:hAnsi="Consolas" w:cs="Consolas"/>
          <w:color w:val="000000"/>
          <w:sz w:val="20"/>
          <w:szCs w:val="20"/>
        </w:rPr>
        <w:tab/>
      </w:r>
      <w:r w:rsidRPr="009E14EA">
        <w:rPr>
          <w:rFonts w:ascii="Consolas" w:hAnsi="Consolas" w:cs="Consolas"/>
          <w:b/>
          <w:bCs/>
          <w:color w:val="7F0055"/>
          <w:sz w:val="20"/>
          <w:szCs w:val="20"/>
          <w:lang w:val="en-GB"/>
        </w:rPr>
        <w:t>private</w:t>
      </w:r>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String </w:t>
      </w:r>
      <w:r w:rsidRPr="009E14EA">
        <w:rPr>
          <w:rFonts w:ascii="Consolas" w:hAnsi="Consolas" w:cs="Consolas"/>
          <w:i/>
          <w:iCs/>
          <w:color w:val="0000C0"/>
          <w:sz w:val="20"/>
          <w:szCs w:val="20"/>
          <w:lang w:val="en-GB"/>
        </w:rPr>
        <w:t>CBRCode</w:t>
      </w:r>
      <w:r w:rsidRPr="009E14EA">
        <w:rPr>
          <w:rFonts w:ascii="Consolas" w:hAnsi="Consolas" w:cs="Consolas"/>
          <w:color w:val="000000"/>
          <w:sz w:val="20"/>
          <w:szCs w:val="20"/>
          <w:lang w:val="en-GB"/>
        </w:rPr>
        <w:t>;</w:t>
      </w:r>
    </w:p>
    <w:p w14:paraId="494F8D1F" w14:textId="77777777" w:rsidR="009E14EA" w:rsidRPr="009E14EA" w:rsidRDefault="009E14EA" w:rsidP="00B36BAA">
      <w:pPr>
        <w:autoSpaceDE w:val="0"/>
        <w:autoSpaceDN w:val="0"/>
        <w:adjustRightInd w:val="0"/>
        <w:spacing w:line="240" w:lineRule="auto"/>
        <w:jc w:val="both"/>
        <w:rPr>
          <w:rFonts w:ascii="Consolas" w:hAnsi="Consolas" w:cs="Consolas"/>
          <w:sz w:val="20"/>
          <w:szCs w:val="20"/>
          <w:lang w:val="en-GB"/>
        </w:rPr>
      </w:pPr>
      <w:r w:rsidRPr="009E14EA">
        <w:rPr>
          <w:rFonts w:ascii="Consolas" w:hAnsi="Consolas" w:cs="Consolas"/>
          <w:color w:val="000000"/>
          <w:sz w:val="20"/>
          <w:szCs w:val="20"/>
          <w:lang w:val="en-GB"/>
        </w:rPr>
        <w:tab/>
      </w:r>
      <w:r w:rsidRPr="009E14EA">
        <w:rPr>
          <w:rFonts w:ascii="Consolas" w:hAnsi="Consolas" w:cs="Consolas"/>
          <w:b/>
          <w:bCs/>
          <w:color w:val="7F0055"/>
          <w:sz w:val="20"/>
          <w:szCs w:val="20"/>
          <w:lang w:val="en-GB"/>
        </w:rPr>
        <w:t>private</w:t>
      </w:r>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ContextClass </w:t>
      </w:r>
      <w:r w:rsidRPr="009E14EA">
        <w:rPr>
          <w:rFonts w:ascii="Consolas" w:hAnsi="Consolas" w:cs="Consolas"/>
          <w:i/>
          <w:iCs/>
          <w:color w:val="0000C0"/>
          <w:sz w:val="20"/>
          <w:szCs w:val="20"/>
          <w:lang w:val="en-GB"/>
        </w:rPr>
        <w:t>cc</w:t>
      </w:r>
      <w:r w:rsidRPr="009E14EA">
        <w:rPr>
          <w:rFonts w:ascii="Consolas" w:hAnsi="Consolas" w:cs="Consolas"/>
          <w:color w:val="000000"/>
          <w:sz w:val="20"/>
          <w:szCs w:val="20"/>
          <w:lang w:val="en-GB"/>
        </w:rPr>
        <w:t>;</w:t>
      </w:r>
    </w:p>
    <w:p w14:paraId="35537EA6" w14:textId="4A2720DD" w:rsidR="009E14EA" w:rsidRPr="001B1EA8" w:rsidRDefault="009E14EA" w:rsidP="00B36BAA">
      <w:pPr>
        <w:jc w:val="both"/>
        <w:rPr>
          <w:rFonts w:ascii="Consolas" w:hAnsi="Consolas" w:cs="Consolas"/>
          <w:color w:val="000000"/>
          <w:sz w:val="20"/>
          <w:szCs w:val="20"/>
        </w:rPr>
      </w:pPr>
      <w:r w:rsidRPr="009E14EA">
        <w:rPr>
          <w:rFonts w:ascii="Consolas" w:hAnsi="Consolas" w:cs="Consolas"/>
          <w:color w:val="000000"/>
          <w:sz w:val="20"/>
          <w:szCs w:val="20"/>
          <w:lang w:val="en-GB"/>
        </w:rPr>
        <w:tab/>
      </w:r>
      <w:r w:rsidRPr="001B1EA8">
        <w:rPr>
          <w:rFonts w:ascii="Consolas" w:hAnsi="Consolas" w:cs="Consolas"/>
          <w:b/>
          <w:bCs/>
          <w:color w:val="7F0055"/>
          <w:sz w:val="20"/>
          <w:szCs w:val="20"/>
        </w:rPr>
        <w:t>private</w:t>
      </w:r>
      <w:r w:rsidRPr="001B1EA8">
        <w:rPr>
          <w:rFonts w:ascii="Consolas" w:hAnsi="Consolas" w:cs="Consolas"/>
          <w:color w:val="000000"/>
          <w:sz w:val="20"/>
          <w:szCs w:val="20"/>
        </w:rPr>
        <w:t xml:space="preserve"> </w:t>
      </w:r>
      <w:r w:rsidRPr="001B1EA8">
        <w:rPr>
          <w:rFonts w:ascii="Consolas" w:hAnsi="Consolas" w:cs="Consolas"/>
          <w:b/>
          <w:bCs/>
          <w:color w:val="7F0055"/>
          <w:sz w:val="20"/>
          <w:szCs w:val="20"/>
        </w:rPr>
        <w:t>static</w:t>
      </w:r>
      <w:r w:rsidRPr="001B1EA8">
        <w:rPr>
          <w:rFonts w:ascii="Consolas" w:hAnsi="Consolas" w:cs="Consolas"/>
          <w:color w:val="000000"/>
          <w:sz w:val="20"/>
          <w:szCs w:val="20"/>
        </w:rPr>
        <w:t xml:space="preserve"> BusinessCaseClass </w:t>
      </w:r>
      <w:r w:rsidRPr="001B1EA8">
        <w:rPr>
          <w:rFonts w:ascii="Consolas" w:hAnsi="Consolas" w:cs="Consolas"/>
          <w:i/>
          <w:iCs/>
          <w:color w:val="0000C0"/>
          <w:sz w:val="20"/>
          <w:szCs w:val="20"/>
        </w:rPr>
        <w:t>bcc</w:t>
      </w:r>
      <w:r w:rsidRPr="001B1EA8">
        <w:rPr>
          <w:rFonts w:ascii="Consolas" w:hAnsi="Consolas" w:cs="Consolas"/>
          <w:color w:val="000000"/>
          <w:sz w:val="20"/>
          <w:szCs w:val="20"/>
        </w:rPr>
        <w:t>;</w:t>
      </w:r>
    </w:p>
    <w:p w14:paraId="5A249C05" w14:textId="49824E92" w:rsidR="009E14EA" w:rsidRPr="001B1EA8" w:rsidRDefault="009E14EA" w:rsidP="00B36BAA">
      <w:pPr>
        <w:jc w:val="both"/>
      </w:pPr>
    </w:p>
    <w:p w14:paraId="270D2051" w14:textId="3E2B240F" w:rsidR="009E14EA" w:rsidRDefault="009E14EA" w:rsidP="00B36BAA">
      <w:pPr>
        <w:jc w:val="both"/>
      </w:pPr>
      <w:r w:rsidRPr="009E14EA">
        <w:t>Das Attribut CBRCode, welches vom</w:t>
      </w:r>
      <w:r>
        <w:t xml:space="preserve"> Typ String ist, </w:t>
      </w:r>
      <w:r w:rsidR="005108BF">
        <w:t xml:space="preserve">ist die Variable, in welche der genertierte Code dann gespeichert wird. </w:t>
      </w:r>
    </w:p>
    <w:p w14:paraId="1813317D" w14:textId="66D63C98" w:rsidR="005108BF" w:rsidRDefault="005108BF" w:rsidP="00B36BAA">
      <w:pPr>
        <w:jc w:val="both"/>
      </w:pPr>
      <w:r w:rsidRPr="005108BF">
        <w:t>Das Attribut cc, vom Typ ContextClass, speichert d</w:t>
      </w:r>
      <w:r>
        <w:t xml:space="preserve">as ContextClass Objekt, welches für die Generierung des CBR Codes benötigt wird. </w:t>
      </w:r>
    </w:p>
    <w:p w14:paraId="17A30F8F" w14:textId="4B3860DC" w:rsidR="005108BF" w:rsidRDefault="005108BF" w:rsidP="00B36BAA">
      <w:pPr>
        <w:jc w:val="both"/>
      </w:pPr>
      <w:r w:rsidRPr="005108BF">
        <w:t>Das Attribut bcc, vom Typ BusinessCaseClass, speichert das BusinessCaseClass Objekt, welches für die G</w:t>
      </w:r>
      <w:r>
        <w:t xml:space="preserve">enerierugn des CBR Codes benötigt wird. </w:t>
      </w:r>
    </w:p>
    <w:p w14:paraId="4CE8C491" w14:textId="18C9D70E" w:rsidR="005108BF" w:rsidRDefault="005108BF" w:rsidP="00B36BAA">
      <w:pPr>
        <w:jc w:val="both"/>
      </w:pPr>
    </w:p>
    <w:p w14:paraId="124BE88A" w14:textId="209970F5" w:rsidR="005108BF" w:rsidRDefault="005108BF" w:rsidP="00B36BAA">
      <w:pPr>
        <w:jc w:val="both"/>
      </w:pPr>
      <w:r>
        <w:t xml:space="preserve">Die Klasse beinhaltet eine Hauptmethode zur Generierung des Codes. Diese Hauptmethode wird aus der ausführbaren Hauptklasse des Programms, EvaluationFrameworkApp.java, aufgerufen, um den CBR Code mit den Input Werten zu generieren. </w:t>
      </w:r>
    </w:p>
    <w:p w14:paraId="398F2951" w14:textId="77777777" w:rsidR="009F10C9" w:rsidRDefault="009F10C9" w:rsidP="00B36BAA">
      <w:pPr>
        <w:jc w:val="both"/>
      </w:pPr>
    </w:p>
    <w:p w14:paraId="5C56F7DE" w14:textId="7D54C9A9" w:rsidR="005108BF" w:rsidRDefault="005108BF" w:rsidP="00B36BAA">
      <w:pPr>
        <w:jc w:val="both"/>
      </w:pPr>
      <w:r>
        <w:t xml:space="preserve">Diese Hauptmethode sieht folgendermaßen aus: </w:t>
      </w:r>
    </w:p>
    <w:p w14:paraId="38C947AA" w14:textId="1CCF148F" w:rsidR="005108BF" w:rsidRDefault="005108BF" w:rsidP="00B36BAA">
      <w:pPr>
        <w:jc w:val="both"/>
      </w:pPr>
    </w:p>
    <w:p w14:paraId="78F7762A"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5108BF">
        <w:rPr>
          <w:rFonts w:ascii="Consolas" w:hAnsi="Consolas" w:cs="Consolas"/>
          <w:b/>
          <w:bCs/>
          <w:color w:val="7F0055"/>
          <w:sz w:val="20"/>
          <w:szCs w:val="20"/>
          <w:lang w:val="en-GB"/>
        </w:rPr>
        <w:t>public</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generateCBRCode(</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paramValues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businessCases</w:t>
      </w:r>
      <w:r w:rsidRPr="005108BF">
        <w:rPr>
          <w:rFonts w:ascii="Consolas" w:hAnsi="Consolas" w:cs="Consolas"/>
          <w:color w:val="000000"/>
          <w:sz w:val="20"/>
          <w:szCs w:val="20"/>
          <w:lang w:val="en-GB"/>
        </w:rPr>
        <w:t>) {</w:t>
      </w:r>
    </w:p>
    <w:p w14:paraId="487D3513"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p>
    <w:p w14:paraId="0669F1A6"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color w:val="2A00FF"/>
          <w:sz w:val="20"/>
          <w:szCs w:val="20"/>
          <w:lang w:val="en-GB"/>
        </w:rPr>
        <w:t>""</w:t>
      </w:r>
      <w:r w:rsidRPr="005108BF">
        <w:rPr>
          <w:rFonts w:ascii="Consolas" w:hAnsi="Consolas" w:cs="Consolas"/>
          <w:color w:val="000000"/>
          <w:sz w:val="20"/>
          <w:szCs w:val="20"/>
          <w:lang w:val="en-GB"/>
        </w:rPr>
        <w:t>;</w:t>
      </w:r>
    </w:p>
    <w:p w14:paraId="29681551"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generateContextClass</w:t>
      </w:r>
      <w:r w:rsidRPr="005108BF">
        <w:rPr>
          <w:rFonts w:ascii="Consolas" w:hAnsi="Consolas" w:cs="Consolas"/>
          <w:color w:val="000000"/>
          <w:sz w:val="20"/>
          <w:szCs w:val="20"/>
          <w:lang w:val="en-GB"/>
        </w:rPr>
        <w:t>();</w:t>
      </w:r>
    </w:p>
    <w:p w14:paraId="19069E1E"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generateBusinessCaseClass</w:t>
      </w:r>
      <w:r w:rsidRPr="005108BF">
        <w:rPr>
          <w:rFonts w:ascii="Consolas" w:hAnsi="Consolas" w:cs="Consolas"/>
          <w:color w:val="000000"/>
          <w:sz w:val="20"/>
          <w:szCs w:val="20"/>
          <w:lang w:val="en-GB"/>
        </w:rPr>
        <w:t>();</w:t>
      </w:r>
    </w:p>
    <w:p w14:paraId="2DECA8A3"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generateParameters</w:t>
      </w:r>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w:t>
      </w:r>
    </w:p>
    <w:p w14:paraId="6B0E307B"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generateParameterValues</w:t>
      </w:r>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paramValues</w:t>
      </w:r>
      <w:r w:rsidRPr="005108BF">
        <w:rPr>
          <w:rFonts w:ascii="Consolas" w:hAnsi="Consolas" w:cs="Consolas"/>
          <w:color w:val="000000"/>
          <w:sz w:val="20"/>
          <w:szCs w:val="20"/>
          <w:lang w:val="en-GB"/>
        </w:rPr>
        <w:t>);</w:t>
      </w:r>
    </w:p>
    <w:p w14:paraId="1A66D286"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generateParameterValuesHierarchies</w:t>
      </w:r>
      <w:r w:rsidRPr="005108BF">
        <w:rPr>
          <w:rFonts w:ascii="Consolas" w:hAnsi="Consolas" w:cs="Consolas"/>
          <w:color w:val="000000"/>
          <w:sz w:val="20"/>
          <w:szCs w:val="20"/>
          <w:lang w:val="en-GB"/>
        </w:rPr>
        <w:t>();</w:t>
      </w:r>
    </w:p>
    <w:p w14:paraId="75A7319F"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generateContexts</w:t>
      </w:r>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paramValues</w:t>
      </w:r>
      <w:r w:rsidRPr="005108BF">
        <w:rPr>
          <w:rFonts w:ascii="Consolas" w:hAnsi="Consolas" w:cs="Consolas"/>
          <w:color w:val="000000"/>
          <w:sz w:val="20"/>
          <w:szCs w:val="20"/>
          <w:lang w:val="en-GB"/>
        </w:rPr>
        <w:t>);</w:t>
      </w:r>
    </w:p>
    <w:p w14:paraId="2A27A3E3"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generateDetermineParameterValues</w:t>
      </w:r>
      <w:r w:rsidRPr="005108BF">
        <w:rPr>
          <w:rFonts w:ascii="Consolas" w:hAnsi="Consolas" w:cs="Consolas"/>
          <w:color w:val="000000"/>
          <w:sz w:val="20"/>
          <w:szCs w:val="20"/>
          <w:lang w:val="en-GB"/>
        </w:rPr>
        <w:t>();</w:t>
      </w:r>
    </w:p>
    <w:p w14:paraId="4DC71082"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generateBusinessCases</w:t>
      </w:r>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businessCases</w:t>
      </w:r>
      <w:r w:rsidRPr="005108BF">
        <w:rPr>
          <w:rFonts w:ascii="Consolas" w:hAnsi="Consolas" w:cs="Consolas"/>
          <w:color w:val="000000"/>
          <w:sz w:val="20"/>
          <w:szCs w:val="20"/>
          <w:lang w:val="en-GB"/>
        </w:rPr>
        <w:t>);</w:t>
      </w:r>
    </w:p>
    <w:p w14:paraId="68D12B48" w14:textId="77777777" w:rsidR="005108BF" w:rsidRPr="006A21B2" w:rsidRDefault="005108BF" w:rsidP="00B36BAA">
      <w:pPr>
        <w:autoSpaceDE w:val="0"/>
        <w:autoSpaceDN w:val="0"/>
        <w:adjustRightInd w:val="0"/>
        <w:spacing w:line="240" w:lineRule="auto"/>
        <w:jc w:val="both"/>
        <w:rPr>
          <w:rFonts w:ascii="Consolas" w:hAnsi="Consolas" w:cs="Consolas"/>
          <w:sz w:val="20"/>
          <w:szCs w:val="20"/>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6A21B2">
        <w:rPr>
          <w:rFonts w:ascii="Consolas" w:hAnsi="Consolas" w:cs="Consolas"/>
          <w:i/>
          <w:iCs/>
          <w:color w:val="0000C0"/>
          <w:sz w:val="20"/>
          <w:szCs w:val="20"/>
        </w:rPr>
        <w:t>CBRCode</w:t>
      </w:r>
      <w:r w:rsidRPr="006A21B2">
        <w:rPr>
          <w:rFonts w:ascii="Consolas" w:hAnsi="Consolas" w:cs="Consolas"/>
          <w:color w:val="000000"/>
          <w:sz w:val="20"/>
          <w:szCs w:val="20"/>
        </w:rPr>
        <w:t xml:space="preserve"> += </w:t>
      </w:r>
      <w:r w:rsidRPr="006A21B2">
        <w:rPr>
          <w:rFonts w:ascii="Consolas" w:hAnsi="Consolas" w:cs="Consolas"/>
          <w:i/>
          <w:iCs/>
          <w:color w:val="000000"/>
          <w:sz w:val="20"/>
          <w:szCs w:val="20"/>
        </w:rPr>
        <w:t>generateStaticCode</w:t>
      </w:r>
      <w:r w:rsidRPr="006A21B2">
        <w:rPr>
          <w:rFonts w:ascii="Consolas" w:hAnsi="Consolas" w:cs="Consolas"/>
          <w:color w:val="000000"/>
          <w:sz w:val="20"/>
          <w:szCs w:val="20"/>
        </w:rPr>
        <w:t>();</w:t>
      </w:r>
    </w:p>
    <w:p w14:paraId="3B76641D" w14:textId="77777777" w:rsidR="005108BF" w:rsidRPr="006A21B2" w:rsidRDefault="005108BF" w:rsidP="00B36BAA">
      <w:pPr>
        <w:autoSpaceDE w:val="0"/>
        <w:autoSpaceDN w:val="0"/>
        <w:adjustRightInd w:val="0"/>
        <w:spacing w:line="240" w:lineRule="auto"/>
        <w:jc w:val="both"/>
        <w:rPr>
          <w:rFonts w:ascii="Consolas" w:hAnsi="Consolas" w:cs="Consolas"/>
          <w:sz w:val="20"/>
          <w:szCs w:val="20"/>
        </w:rPr>
      </w:pPr>
    </w:p>
    <w:p w14:paraId="47EB8925" w14:textId="77777777" w:rsidR="005108BF" w:rsidRDefault="005108BF" w:rsidP="00B36BAA">
      <w:pPr>
        <w:autoSpaceDE w:val="0"/>
        <w:autoSpaceDN w:val="0"/>
        <w:adjustRightInd w:val="0"/>
        <w:spacing w:line="240" w:lineRule="auto"/>
        <w:jc w:val="both"/>
        <w:rPr>
          <w:rFonts w:ascii="Consolas" w:hAnsi="Consolas" w:cs="Consolas"/>
          <w:sz w:val="20"/>
          <w:szCs w:val="20"/>
        </w:rPr>
      </w:pPr>
      <w:r w:rsidRPr="006A21B2">
        <w:rPr>
          <w:rFonts w:ascii="Consolas" w:hAnsi="Consolas" w:cs="Consolas"/>
          <w:color w:val="000000"/>
          <w:sz w:val="20"/>
          <w:szCs w:val="20"/>
        </w:rPr>
        <w:tab/>
      </w:r>
      <w:r w:rsidRPr="006A21B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CBRCode</w:t>
      </w:r>
      <w:r>
        <w:rPr>
          <w:rFonts w:ascii="Consolas" w:hAnsi="Consolas" w:cs="Consolas"/>
          <w:color w:val="000000"/>
          <w:sz w:val="20"/>
          <w:szCs w:val="20"/>
        </w:rPr>
        <w:t>;</w:t>
      </w:r>
    </w:p>
    <w:p w14:paraId="31F93DC3" w14:textId="77777777" w:rsidR="005108BF" w:rsidRDefault="005108BF" w:rsidP="00B36BAA">
      <w:pPr>
        <w:autoSpaceDE w:val="0"/>
        <w:autoSpaceDN w:val="0"/>
        <w:adjustRightInd w:val="0"/>
        <w:spacing w:line="240" w:lineRule="auto"/>
        <w:jc w:val="both"/>
        <w:rPr>
          <w:rFonts w:ascii="Consolas" w:hAnsi="Consolas" w:cs="Consolas"/>
          <w:sz w:val="20"/>
          <w:szCs w:val="20"/>
        </w:rPr>
      </w:pPr>
    </w:p>
    <w:p w14:paraId="4F547695" w14:textId="41C33C34" w:rsidR="005108BF" w:rsidRPr="005108BF" w:rsidRDefault="005108BF" w:rsidP="00B36BAA">
      <w:pPr>
        <w:jc w:val="both"/>
      </w:pPr>
      <w:r>
        <w:rPr>
          <w:rFonts w:ascii="Consolas" w:hAnsi="Consolas" w:cs="Consolas"/>
          <w:color w:val="000000"/>
          <w:sz w:val="20"/>
          <w:szCs w:val="20"/>
        </w:rPr>
        <w:tab/>
        <w:t>}</w:t>
      </w:r>
    </w:p>
    <w:p w14:paraId="58EEC748" w14:textId="670FE026" w:rsidR="00A15B76" w:rsidRDefault="00A15B76" w:rsidP="00B36BAA">
      <w:pPr>
        <w:jc w:val="both"/>
      </w:pPr>
    </w:p>
    <w:p w14:paraId="6716FD2D" w14:textId="1ADF4DE1" w:rsidR="009F10C9" w:rsidRDefault="009F10C9" w:rsidP="00B36BAA">
      <w:pPr>
        <w:jc w:val="both"/>
      </w:pPr>
      <w:r>
        <w:t xml:space="preserve">Die Hauptmethode des CBR Datengenerators besteht aus Hilfsmethoden, welche den jeweiligen Teil des Codes generieren. Die Aufteilung der Hilfsmethoden weicht von der geplanten Umsetzung des konzeptuellen Entwurfs leicht ab, da während der Implementierung erkannt wurde, dass eine Abänderung sinnvoll und hilfreich ist. </w:t>
      </w:r>
    </w:p>
    <w:p w14:paraId="0BECC3BB" w14:textId="1E5491F0" w:rsidR="005108BF" w:rsidRDefault="009F10C9" w:rsidP="00B36BAA">
      <w:pPr>
        <w:jc w:val="both"/>
      </w:pPr>
      <w:r>
        <w:t xml:space="preserve">Die Hilfsmethoden generieren den entsprechenden Code Teil und erzeugen dabei die Objekte, welche in den anderen Klassen dieses Packages beschrieben sind. Diese Objekte werden benötigt um den CBR Code generieren zu können. </w:t>
      </w:r>
    </w:p>
    <w:p w14:paraId="2D6F57AA" w14:textId="77777777" w:rsidR="00E73422" w:rsidRDefault="00E73422" w:rsidP="00B36BAA">
      <w:pPr>
        <w:jc w:val="both"/>
      </w:pPr>
    </w:p>
    <w:p w14:paraId="57242D82" w14:textId="021E166D" w:rsidR="009F10C9" w:rsidRDefault="009F10C9" w:rsidP="00B36BAA">
      <w:pPr>
        <w:jc w:val="both"/>
      </w:pPr>
      <w:r>
        <w:t xml:space="preserve">Die Hauptmethode übergibt einen String, in welchem der gesamte CBR Code </w:t>
      </w:r>
      <w:r w:rsidR="00E73422">
        <w:t xml:space="preserve">gespeichert ist. </w:t>
      </w:r>
    </w:p>
    <w:p w14:paraId="574EF564" w14:textId="79BBEBBB" w:rsidR="00E73422" w:rsidRDefault="00E73422" w:rsidP="00B36BAA">
      <w:pPr>
        <w:jc w:val="both"/>
      </w:pPr>
      <w:r>
        <w:t xml:space="preserve">Da die Klasse EvaluationFrameworkApp.java diese Methode aufruft, befindet sich der generierte CBR Code dann in dieser Klasse. </w:t>
      </w:r>
    </w:p>
    <w:p w14:paraId="394F5C25" w14:textId="77777777" w:rsidR="00E73422" w:rsidRPr="005108BF" w:rsidRDefault="00E73422" w:rsidP="00B36BAA">
      <w:pPr>
        <w:jc w:val="both"/>
      </w:pPr>
    </w:p>
    <w:p w14:paraId="482FBF3C" w14:textId="1A14BA82" w:rsidR="00AE0093" w:rsidRDefault="00AE0093" w:rsidP="00B36BAA">
      <w:pPr>
        <w:pStyle w:val="berschrift3"/>
        <w:jc w:val="both"/>
      </w:pPr>
      <w:bookmarkStart w:id="32" w:name="_Toc112609"/>
      <w:r>
        <w:lastRenderedPageBreak/>
        <w:t>Module</w:t>
      </w:r>
      <w:bookmarkEnd w:id="32"/>
    </w:p>
    <w:p w14:paraId="125B9B18" w14:textId="0735AF59" w:rsidR="00F11B05" w:rsidRDefault="00F11B05" w:rsidP="00B36BAA">
      <w:pPr>
        <w:jc w:val="both"/>
      </w:pPr>
      <w:r>
        <w:t xml:space="preserve">Die Klasse </w:t>
      </w:r>
      <w:r>
        <w:rPr>
          <w:b/>
        </w:rPr>
        <w:t>Module</w:t>
      </w:r>
      <w:r w:rsidRPr="007A5474">
        <w:rPr>
          <w:b/>
        </w:rPr>
        <w:t>.java</w:t>
      </w:r>
      <w:r>
        <w:t xml:space="preserve"> speichert die Informationen über das Module, welche für die Generierung des CBR Codes notwendig sind. </w:t>
      </w:r>
    </w:p>
    <w:p w14:paraId="2D6781D7" w14:textId="5BFA8931" w:rsidR="00F11B05" w:rsidRDefault="00F11B05" w:rsidP="00B36BAA">
      <w:pPr>
        <w:jc w:val="both"/>
      </w:pPr>
      <w:r>
        <w:t xml:space="preserve">Die Klasse hat folgendes Attribut: </w:t>
      </w:r>
    </w:p>
    <w:p w14:paraId="2843C3A0" w14:textId="76ECCD86" w:rsidR="00AE0093" w:rsidRDefault="00AE0093" w:rsidP="00B36BAA">
      <w:pPr>
        <w:jc w:val="both"/>
      </w:pPr>
    </w:p>
    <w:p w14:paraId="75958543" w14:textId="1C9855E6" w:rsidR="00F11B05" w:rsidRDefault="00F11B05" w:rsidP="00B36BAA">
      <w:pPr>
        <w:jc w:val="both"/>
        <w:rPr>
          <w:rFonts w:ascii="Consolas" w:hAnsi="Consolas" w:cs="Consolas"/>
          <w:color w:val="000000"/>
          <w:sz w:val="20"/>
          <w:szCs w:val="20"/>
          <w:shd w:val="clear" w:color="auto" w:fill="E8F2FE"/>
        </w:rPr>
      </w:pPr>
      <w:r w:rsidRPr="00410B38">
        <w:rPr>
          <w:rFonts w:ascii="Consolas" w:hAnsi="Consolas" w:cs="Consolas"/>
          <w:b/>
          <w:bCs/>
          <w:color w:val="7F0055"/>
          <w:sz w:val="20"/>
          <w:szCs w:val="20"/>
          <w:shd w:val="clear" w:color="auto" w:fill="E8F2FE"/>
        </w:rPr>
        <w:t>private</w:t>
      </w:r>
      <w:r w:rsidRPr="00410B38">
        <w:rPr>
          <w:rFonts w:ascii="Consolas" w:hAnsi="Consolas" w:cs="Consolas"/>
          <w:color w:val="000000"/>
          <w:sz w:val="20"/>
          <w:szCs w:val="20"/>
          <w:shd w:val="clear" w:color="auto" w:fill="E8F2FE"/>
        </w:rPr>
        <w:t xml:space="preserve"> String </w:t>
      </w:r>
      <w:r w:rsidRPr="00410B38">
        <w:rPr>
          <w:rFonts w:ascii="Consolas" w:hAnsi="Consolas" w:cs="Consolas"/>
          <w:color w:val="0000C0"/>
          <w:sz w:val="20"/>
          <w:szCs w:val="20"/>
          <w:shd w:val="clear" w:color="auto" w:fill="E8F2FE"/>
        </w:rPr>
        <w:t>name</w:t>
      </w:r>
      <w:r w:rsidRPr="00410B38">
        <w:rPr>
          <w:rFonts w:ascii="Consolas" w:hAnsi="Consolas" w:cs="Consolas"/>
          <w:color w:val="000000"/>
          <w:sz w:val="20"/>
          <w:szCs w:val="20"/>
          <w:shd w:val="clear" w:color="auto" w:fill="E8F2FE"/>
        </w:rPr>
        <w:t>;</w:t>
      </w:r>
    </w:p>
    <w:p w14:paraId="1B24183F" w14:textId="77777777" w:rsidR="00B36BAA" w:rsidRDefault="00B36BAA" w:rsidP="00B36BAA">
      <w:pPr>
        <w:jc w:val="both"/>
        <w:rPr>
          <w:rFonts w:ascii="Consolas" w:hAnsi="Consolas" w:cs="Consolas"/>
          <w:color w:val="000000"/>
          <w:sz w:val="20"/>
          <w:szCs w:val="20"/>
          <w:shd w:val="clear" w:color="auto" w:fill="E8F2FE"/>
        </w:rPr>
      </w:pPr>
    </w:p>
    <w:p w14:paraId="06F26992" w14:textId="7618C871" w:rsidR="00F11B05" w:rsidRDefault="00F11B05" w:rsidP="00B36BAA">
      <w:pPr>
        <w:jc w:val="both"/>
      </w:pPr>
      <w:r w:rsidRPr="00F11B05">
        <w:t>Das Attribut name vom Typ String beschrei</w:t>
      </w:r>
      <w:r>
        <w:t xml:space="preserve">bt den Namen des Module Objekts. </w:t>
      </w:r>
    </w:p>
    <w:p w14:paraId="2FCE8233" w14:textId="2685495A" w:rsidR="00F11B05" w:rsidRDefault="00F11B05" w:rsidP="00B36BAA">
      <w:pPr>
        <w:jc w:val="both"/>
      </w:pPr>
      <w:r>
        <w:t>Ansonsten finden sich in der Klasse noch die Get und Set Methoden für das Attribut.</w:t>
      </w:r>
    </w:p>
    <w:p w14:paraId="625BC43B" w14:textId="77777777" w:rsidR="00F11B05" w:rsidRPr="00F11B05" w:rsidRDefault="00F11B05" w:rsidP="00B36BAA">
      <w:pPr>
        <w:jc w:val="both"/>
      </w:pPr>
    </w:p>
    <w:p w14:paraId="0F51DFF1" w14:textId="25678222" w:rsidR="00AE0093" w:rsidRDefault="00AE0093" w:rsidP="00B36BAA">
      <w:pPr>
        <w:pStyle w:val="berschrift3"/>
        <w:jc w:val="both"/>
      </w:pPr>
      <w:bookmarkStart w:id="33" w:name="_Toc112610"/>
      <w:r>
        <w:t>Parameter</w:t>
      </w:r>
      <w:bookmarkEnd w:id="33"/>
    </w:p>
    <w:p w14:paraId="7D24602F" w14:textId="775C08B3" w:rsidR="00867336" w:rsidRDefault="00867336" w:rsidP="00B36BAA">
      <w:pPr>
        <w:jc w:val="both"/>
      </w:pPr>
      <w:r>
        <w:t xml:space="preserve">Die Klasse </w:t>
      </w:r>
      <w:r>
        <w:rPr>
          <w:b/>
        </w:rPr>
        <w:t>Parameter</w:t>
      </w:r>
      <w:r w:rsidRPr="007A5474">
        <w:rPr>
          <w:b/>
        </w:rPr>
        <w:t>.java</w:t>
      </w:r>
      <w:r>
        <w:t xml:space="preserve"> speichert die Informationen über das Module, welche für die Generierung des CBR Codes notwendig sind. </w:t>
      </w:r>
    </w:p>
    <w:p w14:paraId="756D9119" w14:textId="40CE7A52" w:rsidR="00867336" w:rsidRDefault="00867336" w:rsidP="00B36BAA">
      <w:pPr>
        <w:jc w:val="both"/>
      </w:pPr>
      <w:r>
        <w:t xml:space="preserve">Die Klasse hat folgende Attribute: </w:t>
      </w:r>
    </w:p>
    <w:p w14:paraId="4C3779C0" w14:textId="07468C0D" w:rsidR="00867336" w:rsidRDefault="00867336" w:rsidP="00B36BAA">
      <w:pPr>
        <w:jc w:val="both"/>
      </w:pPr>
    </w:p>
    <w:p w14:paraId="06EA9D78" w14:textId="77777777" w:rsidR="00867336" w:rsidRPr="00867336" w:rsidRDefault="00867336"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867336">
        <w:rPr>
          <w:rFonts w:ascii="Consolas" w:hAnsi="Consolas" w:cs="Consolas"/>
          <w:b/>
          <w:bCs/>
          <w:color w:val="7F0055"/>
          <w:sz w:val="20"/>
          <w:szCs w:val="20"/>
          <w:lang w:val="en-GB"/>
        </w:rPr>
        <w:t>private</w:t>
      </w:r>
      <w:r w:rsidRPr="00867336">
        <w:rPr>
          <w:rFonts w:ascii="Consolas" w:hAnsi="Consolas" w:cs="Consolas"/>
          <w:color w:val="000000"/>
          <w:sz w:val="20"/>
          <w:szCs w:val="20"/>
          <w:lang w:val="en-GB"/>
        </w:rPr>
        <w:t xml:space="preserve"> String </w:t>
      </w:r>
      <w:r w:rsidRPr="00867336">
        <w:rPr>
          <w:rFonts w:ascii="Consolas" w:hAnsi="Consolas" w:cs="Consolas"/>
          <w:color w:val="0000C0"/>
          <w:sz w:val="20"/>
          <w:szCs w:val="20"/>
          <w:lang w:val="en-GB"/>
        </w:rPr>
        <w:t>name</w:t>
      </w:r>
      <w:r w:rsidRPr="00867336">
        <w:rPr>
          <w:rFonts w:ascii="Consolas" w:hAnsi="Consolas" w:cs="Consolas"/>
          <w:color w:val="000000"/>
          <w:sz w:val="20"/>
          <w:szCs w:val="20"/>
          <w:lang w:val="en-GB"/>
        </w:rPr>
        <w:t>;</w:t>
      </w:r>
    </w:p>
    <w:p w14:paraId="71A7A961" w14:textId="77777777" w:rsidR="00867336" w:rsidRPr="00867336" w:rsidRDefault="00867336" w:rsidP="00B36BAA">
      <w:pPr>
        <w:autoSpaceDE w:val="0"/>
        <w:autoSpaceDN w:val="0"/>
        <w:adjustRightInd w:val="0"/>
        <w:spacing w:line="240" w:lineRule="auto"/>
        <w:jc w:val="both"/>
        <w:rPr>
          <w:rFonts w:ascii="Consolas" w:hAnsi="Consolas" w:cs="Consolas"/>
          <w:sz w:val="20"/>
          <w:szCs w:val="20"/>
          <w:lang w:val="en-GB"/>
        </w:rPr>
      </w:pPr>
      <w:r w:rsidRPr="00867336">
        <w:rPr>
          <w:rFonts w:ascii="Consolas" w:hAnsi="Consolas" w:cs="Consolas"/>
          <w:color w:val="000000"/>
          <w:sz w:val="20"/>
          <w:szCs w:val="20"/>
          <w:lang w:val="en-GB"/>
        </w:rPr>
        <w:tab/>
      </w:r>
      <w:r w:rsidRPr="00867336">
        <w:rPr>
          <w:rFonts w:ascii="Consolas" w:hAnsi="Consolas" w:cs="Consolas"/>
          <w:b/>
          <w:bCs/>
          <w:color w:val="7F0055"/>
          <w:sz w:val="20"/>
          <w:szCs w:val="20"/>
          <w:lang w:val="en-GB"/>
        </w:rPr>
        <w:t>private</w:t>
      </w:r>
      <w:r w:rsidRPr="00867336">
        <w:rPr>
          <w:rFonts w:ascii="Consolas" w:hAnsi="Consolas" w:cs="Consolas"/>
          <w:color w:val="000000"/>
          <w:sz w:val="20"/>
          <w:szCs w:val="20"/>
          <w:lang w:val="en-GB"/>
        </w:rPr>
        <w:t xml:space="preserve"> List&lt;</w:t>
      </w:r>
      <w:r w:rsidRPr="00867336">
        <w:rPr>
          <w:rFonts w:ascii="Consolas" w:hAnsi="Consolas" w:cs="Consolas"/>
          <w:color w:val="000000"/>
          <w:sz w:val="20"/>
          <w:szCs w:val="20"/>
          <w:shd w:val="clear" w:color="auto" w:fill="D4D4D4"/>
          <w:lang w:val="en-GB"/>
        </w:rPr>
        <w:t>ParameterValue</w:t>
      </w:r>
      <w:r w:rsidRPr="00867336">
        <w:rPr>
          <w:rFonts w:ascii="Consolas" w:hAnsi="Consolas" w:cs="Consolas"/>
          <w:color w:val="000000"/>
          <w:sz w:val="20"/>
          <w:szCs w:val="20"/>
          <w:lang w:val="en-GB"/>
        </w:rPr>
        <w:t xml:space="preserve">&gt; </w:t>
      </w:r>
      <w:r w:rsidRPr="00867336">
        <w:rPr>
          <w:rFonts w:ascii="Consolas" w:hAnsi="Consolas" w:cs="Consolas"/>
          <w:color w:val="0000C0"/>
          <w:sz w:val="20"/>
          <w:szCs w:val="20"/>
          <w:lang w:val="en-GB"/>
        </w:rPr>
        <w:t>parameterValues</w:t>
      </w:r>
      <w:r w:rsidRPr="00867336">
        <w:rPr>
          <w:rFonts w:ascii="Consolas" w:hAnsi="Consolas" w:cs="Consolas"/>
          <w:color w:val="000000"/>
          <w:sz w:val="20"/>
          <w:szCs w:val="20"/>
          <w:lang w:val="en-GB"/>
        </w:rPr>
        <w:t xml:space="preserve"> = </w:t>
      </w:r>
      <w:r w:rsidRPr="00867336">
        <w:rPr>
          <w:rFonts w:ascii="Consolas" w:hAnsi="Consolas" w:cs="Consolas"/>
          <w:b/>
          <w:bCs/>
          <w:color w:val="7F0055"/>
          <w:sz w:val="20"/>
          <w:szCs w:val="20"/>
          <w:lang w:val="en-GB"/>
        </w:rPr>
        <w:t>new</w:t>
      </w:r>
      <w:r w:rsidRPr="00867336">
        <w:rPr>
          <w:rFonts w:ascii="Consolas" w:hAnsi="Consolas" w:cs="Consolas"/>
          <w:color w:val="000000"/>
          <w:sz w:val="20"/>
          <w:szCs w:val="20"/>
          <w:lang w:val="en-GB"/>
        </w:rPr>
        <w:t xml:space="preserve"> ArrayList&lt;</w:t>
      </w:r>
      <w:r w:rsidRPr="00867336">
        <w:rPr>
          <w:rFonts w:ascii="Consolas" w:hAnsi="Consolas" w:cs="Consolas"/>
          <w:color w:val="000000"/>
          <w:sz w:val="20"/>
          <w:szCs w:val="20"/>
          <w:shd w:val="clear" w:color="auto" w:fill="D4D4D4"/>
          <w:lang w:val="en-GB"/>
        </w:rPr>
        <w:t>ParameterValue</w:t>
      </w:r>
      <w:r w:rsidRPr="00867336">
        <w:rPr>
          <w:rFonts w:ascii="Consolas" w:hAnsi="Consolas" w:cs="Consolas"/>
          <w:color w:val="000000"/>
          <w:sz w:val="20"/>
          <w:szCs w:val="20"/>
          <w:lang w:val="en-GB"/>
        </w:rPr>
        <w:t>&gt;();</w:t>
      </w:r>
    </w:p>
    <w:p w14:paraId="4819F58F" w14:textId="77777777" w:rsidR="00867336" w:rsidRDefault="00867336" w:rsidP="00B36BAA">
      <w:pPr>
        <w:autoSpaceDE w:val="0"/>
        <w:autoSpaceDN w:val="0"/>
        <w:adjustRightInd w:val="0"/>
        <w:spacing w:line="240" w:lineRule="auto"/>
        <w:jc w:val="both"/>
        <w:rPr>
          <w:rFonts w:ascii="Consolas" w:hAnsi="Consolas" w:cs="Consolas"/>
          <w:sz w:val="20"/>
          <w:szCs w:val="20"/>
        </w:rPr>
      </w:pPr>
      <w:r w:rsidRPr="00867336">
        <w:rPr>
          <w:rFonts w:ascii="Consolas" w:hAnsi="Consolas" w:cs="Consolas"/>
          <w:color w:val="000000"/>
          <w:sz w:val="20"/>
          <w:szCs w:val="20"/>
          <w:lang w:val="en-GB"/>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descProp</w:t>
      </w:r>
      <w:r>
        <w:rPr>
          <w:rFonts w:ascii="Consolas" w:hAnsi="Consolas" w:cs="Consolas"/>
          <w:color w:val="000000"/>
          <w:sz w:val="20"/>
          <w:szCs w:val="20"/>
        </w:rPr>
        <w:t>;</w:t>
      </w:r>
    </w:p>
    <w:p w14:paraId="38778545" w14:textId="77777777" w:rsidR="00867336" w:rsidRDefault="00867336" w:rsidP="00B36BAA">
      <w:pPr>
        <w:jc w:val="both"/>
      </w:pPr>
    </w:p>
    <w:p w14:paraId="0EF81C4F" w14:textId="0A1E5D6E" w:rsidR="00AE0093" w:rsidRDefault="00867336" w:rsidP="00B36BAA">
      <w:pPr>
        <w:jc w:val="both"/>
      </w:pPr>
      <w:r>
        <w:t xml:space="preserve">In der Klasse befindet sich an Attribut name, vom Typ String, welches den Namen des Parameter Objekt speichert. </w:t>
      </w:r>
    </w:p>
    <w:p w14:paraId="49F2F4CE" w14:textId="6F09EF99" w:rsidR="00867336" w:rsidRDefault="00867336" w:rsidP="00B36BAA">
      <w:pPr>
        <w:jc w:val="both"/>
      </w:pPr>
      <w:r>
        <w:t xml:space="preserve">Ebenso befindet sich eine Array List vom Typ ParameterValue, welche die zugehörigen parameterValues zu dem Parameter Objekt speichert. </w:t>
      </w:r>
    </w:p>
    <w:p w14:paraId="6B39A296" w14:textId="4B034D52" w:rsidR="00867336" w:rsidRDefault="00867336" w:rsidP="00B36BAA">
      <w:pPr>
        <w:jc w:val="both"/>
      </w:pPr>
      <w:r>
        <w:t xml:space="preserve">Zusätlich gibt es noch ein Attribut descProp, vom Typ String, welches die describing Property des Parameter Objekt speichert. </w:t>
      </w:r>
    </w:p>
    <w:p w14:paraId="78BDA914" w14:textId="7675479C" w:rsidR="00867336" w:rsidRDefault="00867336" w:rsidP="00B36BAA">
      <w:pPr>
        <w:jc w:val="both"/>
      </w:pPr>
      <w:r>
        <w:t>Ansonsten finden sich in der Klasse noch die Get und Set Methoden für die Attribute sowie eine Methode um neue Werte zu der Liste hinzuzufügen.</w:t>
      </w:r>
    </w:p>
    <w:p w14:paraId="58BA28D7" w14:textId="77777777" w:rsidR="00867336" w:rsidRDefault="00867336" w:rsidP="00B36BAA">
      <w:pPr>
        <w:jc w:val="both"/>
      </w:pPr>
    </w:p>
    <w:p w14:paraId="6A8EBB86" w14:textId="5B193250" w:rsidR="00AE0093" w:rsidRDefault="00AE0093" w:rsidP="00B36BAA">
      <w:pPr>
        <w:pStyle w:val="berschrift3"/>
        <w:jc w:val="both"/>
      </w:pPr>
      <w:bookmarkStart w:id="34" w:name="_Toc112611"/>
      <w:r>
        <w:t>ParameterValue</w:t>
      </w:r>
      <w:bookmarkEnd w:id="34"/>
    </w:p>
    <w:p w14:paraId="004F1789" w14:textId="5354FCAF" w:rsidR="00867336" w:rsidRDefault="00867336" w:rsidP="00B36BAA">
      <w:pPr>
        <w:jc w:val="both"/>
      </w:pPr>
      <w:r>
        <w:t xml:space="preserve">Die Klasse </w:t>
      </w:r>
      <w:r>
        <w:rPr>
          <w:b/>
        </w:rPr>
        <w:t>ParameterValue</w:t>
      </w:r>
      <w:r w:rsidRPr="007A5474">
        <w:rPr>
          <w:b/>
        </w:rPr>
        <w:t>.java</w:t>
      </w:r>
      <w:r>
        <w:t xml:space="preserve"> speichert die Informationen über das Module, welche für die Generierung des CBR Codes notwendig sind. </w:t>
      </w:r>
    </w:p>
    <w:p w14:paraId="52F5286D" w14:textId="1EB03BF4" w:rsidR="00867336" w:rsidRDefault="00867336" w:rsidP="00B36BAA">
      <w:pPr>
        <w:jc w:val="both"/>
      </w:pPr>
      <w:r>
        <w:t xml:space="preserve">Die Klasse hat folgendes Attribut: </w:t>
      </w:r>
    </w:p>
    <w:p w14:paraId="7E8546E9" w14:textId="7F0917AF" w:rsidR="00607617" w:rsidRDefault="00607617" w:rsidP="00B36BAA">
      <w:pPr>
        <w:jc w:val="both"/>
      </w:pPr>
    </w:p>
    <w:p w14:paraId="1ADE9873" w14:textId="41618CC3" w:rsidR="00175C66" w:rsidRDefault="00175C66" w:rsidP="00B36BAA">
      <w:pPr>
        <w:jc w:val="bot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r>
        <w:rPr>
          <w:rFonts w:ascii="Consolas" w:hAnsi="Consolas" w:cs="Consolas"/>
          <w:color w:val="0000C0"/>
          <w:sz w:val="20"/>
          <w:szCs w:val="20"/>
          <w:shd w:val="clear" w:color="auto" w:fill="E8F2FE"/>
        </w:rPr>
        <w:t>name</w:t>
      </w:r>
      <w:r>
        <w:rPr>
          <w:rFonts w:ascii="Consolas" w:hAnsi="Consolas" w:cs="Consolas"/>
          <w:color w:val="000000"/>
          <w:sz w:val="20"/>
          <w:szCs w:val="20"/>
          <w:shd w:val="clear" w:color="auto" w:fill="E8F2FE"/>
        </w:rPr>
        <w:t>;</w:t>
      </w:r>
    </w:p>
    <w:p w14:paraId="5661F56C" w14:textId="07110F3F" w:rsidR="00175C66" w:rsidRDefault="00175C66" w:rsidP="00B36BAA">
      <w:pPr>
        <w:jc w:val="both"/>
      </w:pPr>
    </w:p>
    <w:p w14:paraId="002B79AA" w14:textId="4857CDB7" w:rsidR="00175C66" w:rsidRDefault="00175C66" w:rsidP="00B36BAA">
      <w:pPr>
        <w:jc w:val="both"/>
      </w:pPr>
      <w:r w:rsidRPr="00F11B05">
        <w:t>Das Attribut name vom Typ String beschrei</w:t>
      </w:r>
      <w:r>
        <w:t xml:space="preserve">bt den Namen des </w:t>
      </w:r>
      <w:r w:rsidR="002B2A9F">
        <w:t>ParameterValue</w:t>
      </w:r>
      <w:r>
        <w:t xml:space="preserve"> Objekts. </w:t>
      </w:r>
    </w:p>
    <w:p w14:paraId="1EE7126D" w14:textId="77777777" w:rsidR="00175C66" w:rsidRDefault="00175C66" w:rsidP="00B36BAA">
      <w:pPr>
        <w:jc w:val="both"/>
      </w:pPr>
      <w:r>
        <w:t>Ansonsten finden sich in der Klasse noch die Get und Set Methoden für das Attribut.</w:t>
      </w:r>
    </w:p>
    <w:p w14:paraId="3482A3A7" w14:textId="603B3CD3" w:rsidR="00175C66" w:rsidRDefault="00175C66" w:rsidP="00B36BAA">
      <w:pPr>
        <w:jc w:val="both"/>
      </w:pPr>
    </w:p>
    <w:p w14:paraId="51228602" w14:textId="79EA8145" w:rsidR="00607617" w:rsidRDefault="00607617" w:rsidP="00B36BAA">
      <w:pPr>
        <w:pStyle w:val="berschrift2"/>
        <w:jc w:val="both"/>
      </w:pPr>
      <w:bookmarkStart w:id="35" w:name="_Toc112612"/>
      <w:r>
        <w:t>DataGeneratorRandomString</w:t>
      </w:r>
      <w:bookmarkEnd w:id="35"/>
    </w:p>
    <w:p w14:paraId="4C37F6AF" w14:textId="5749B5F8" w:rsidR="00607617" w:rsidRDefault="00D154A8" w:rsidP="00B36BAA">
      <w:pPr>
        <w:jc w:val="both"/>
      </w:pPr>
      <w:r>
        <w:rPr>
          <w:noProof/>
          <w:lang w:eastAsia="de-AT"/>
        </w:rPr>
        <mc:AlternateContent>
          <mc:Choice Requires="wps">
            <w:drawing>
              <wp:anchor distT="0" distB="0" distL="114300" distR="114300" simplePos="0" relativeHeight="251669504" behindDoc="0" locked="0" layoutInCell="1" allowOverlap="1" wp14:anchorId="41D6C682" wp14:editId="7BEA1C6A">
                <wp:simplePos x="0" y="0"/>
                <wp:positionH relativeFrom="column">
                  <wp:posOffset>1337311</wp:posOffset>
                </wp:positionH>
                <wp:positionV relativeFrom="paragraph">
                  <wp:posOffset>676910</wp:posOffset>
                </wp:positionV>
                <wp:extent cx="3028950" cy="635"/>
                <wp:effectExtent l="0" t="0" r="0" b="1905"/>
                <wp:wrapTopAndBottom/>
                <wp:docPr id="3" name="Textfeld 3"/>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7CADEE1B" w14:textId="206232B6" w:rsidR="00236911" w:rsidRPr="005943B2" w:rsidRDefault="00236911" w:rsidP="00D154A8">
                            <w:pPr>
                              <w:pStyle w:val="Beschriftung"/>
                              <w:rPr>
                                <w:noProof/>
                              </w:rPr>
                            </w:pPr>
                            <w:bookmarkStart w:id="36" w:name="_Toc112564"/>
                            <w:r>
                              <w:t xml:space="preserve">Abbildung </w:t>
                            </w:r>
                            <w:r>
                              <w:rPr>
                                <w:noProof/>
                              </w:rPr>
                              <w:fldChar w:fldCharType="begin"/>
                            </w:r>
                            <w:r>
                              <w:rPr>
                                <w:noProof/>
                              </w:rPr>
                              <w:instrText xml:space="preserve"> SEQ Abbildung \* ARABIC </w:instrText>
                            </w:r>
                            <w:r>
                              <w:rPr>
                                <w:noProof/>
                              </w:rPr>
                              <w:fldChar w:fldCharType="separate"/>
                            </w:r>
                            <w:r w:rsidR="00FC65E9">
                              <w:rPr>
                                <w:noProof/>
                              </w:rPr>
                              <w:t>4</w:t>
                            </w:r>
                            <w:r>
                              <w:rPr>
                                <w:noProof/>
                              </w:rPr>
                              <w:fldChar w:fldCharType="end"/>
                            </w:r>
                            <w:r>
                              <w:t>: Package DataGeneratorRandomString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6C682" id="Textfeld 3" o:spid="_x0000_s1031" type="#_x0000_t202" style="position:absolute;left:0;text-align:left;margin-left:105.3pt;margin-top:53.3pt;width:238.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" stroked="f">
                <v:textbox style="mso-fit-shape-to-text:t" inset="0,0,0,0">
                  <w:txbxContent>
                    <w:p w14:paraId="7CADEE1B" w14:textId="206232B6" w:rsidR="00236911" w:rsidRPr="005943B2" w:rsidRDefault="00236911" w:rsidP="00D154A8">
                      <w:pPr>
                        <w:pStyle w:val="Beschriftung"/>
                        <w:rPr>
                          <w:noProof/>
                        </w:rPr>
                      </w:pPr>
                      <w:bookmarkStart w:id="37" w:name="_Toc112564"/>
                      <w:r>
                        <w:t xml:space="preserve">Abbildung </w:t>
                      </w:r>
                      <w:r>
                        <w:rPr>
                          <w:noProof/>
                        </w:rPr>
                        <w:fldChar w:fldCharType="begin"/>
                      </w:r>
                      <w:r>
                        <w:rPr>
                          <w:noProof/>
                        </w:rPr>
                        <w:instrText xml:space="preserve"> SEQ Abbildung \* ARABIC </w:instrText>
                      </w:r>
                      <w:r>
                        <w:rPr>
                          <w:noProof/>
                        </w:rPr>
                        <w:fldChar w:fldCharType="separate"/>
                      </w:r>
                      <w:r w:rsidR="00FC65E9">
                        <w:rPr>
                          <w:noProof/>
                        </w:rPr>
                        <w:t>4</w:t>
                      </w:r>
                      <w:r>
                        <w:rPr>
                          <w:noProof/>
                        </w:rPr>
                        <w:fldChar w:fldCharType="end"/>
                      </w:r>
                      <w:r>
                        <w:t>: Package DataGeneratorRandomString</w:t>
                      </w:r>
                      <w:bookmarkEnd w:id="37"/>
                    </w:p>
                  </w:txbxContent>
                </v:textbox>
                <w10:wrap type="topAndBottom"/>
              </v:shape>
            </w:pict>
          </mc:Fallback>
        </mc:AlternateContent>
      </w:r>
      <w:r>
        <w:rPr>
          <w:noProof/>
          <w:lang w:eastAsia="de-AT"/>
        </w:rPr>
        <w:drawing>
          <wp:anchor distT="0" distB="0" distL="114300" distR="114300" simplePos="0" relativeHeight="251667456" behindDoc="0" locked="0" layoutInCell="1" allowOverlap="1" wp14:anchorId="19C93359" wp14:editId="023CD3CD">
            <wp:simplePos x="0" y="0"/>
            <wp:positionH relativeFrom="page">
              <wp:align>center</wp:align>
            </wp:positionH>
            <wp:positionV relativeFrom="paragraph">
              <wp:posOffset>248285</wp:posOffset>
            </wp:positionV>
            <wp:extent cx="2619375" cy="371475"/>
            <wp:effectExtent l="0" t="0" r="9525"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371475"/>
                    </a:xfrm>
                    <a:prstGeom prst="rect">
                      <a:avLst/>
                    </a:prstGeom>
                  </pic:spPr>
                </pic:pic>
              </a:graphicData>
            </a:graphic>
            <wp14:sizeRelH relativeFrom="page">
              <wp14:pctWidth>0</wp14:pctWidth>
            </wp14:sizeRelH>
            <wp14:sizeRelV relativeFrom="page">
              <wp14:pctHeight>0</wp14:pctHeight>
            </wp14:sizeRelV>
          </wp:anchor>
        </w:drawing>
      </w:r>
    </w:p>
    <w:p w14:paraId="67CFB94B" w14:textId="2B3174EB" w:rsidR="00D154A8" w:rsidRDefault="00D154A8" w:rsidP="00B36BAA">
      <w:pPr>
        <w:jc w:val="both"/>
      </w:pPr>
    </w:p>
    <w:p w14:paraId="14BE0E91" w14:textId="6E72CE4B" w:rsidR="00D154A8" w:rsidRDefault="00D154A8" w:rsidP="00B36BAA">
      <w:pPr>
        <w:jc w:val="both"/>
      </w:pPr>
      <w:r>
        <w:lastRenderedPageBreak/>
        <w:t xml:space="preserve">In dem Package DataGeneratorRandomString befindet sich nur eine Klasse, die </w:t>
      </w:r>
      <w:r w:rsidRPr="00D154A8">
        <w:rPr>
          <w:b/>
        </w:rPr>
        <w:t>GeneratroRandomString.java</w:t>
      </w:r>
      <w:r>
        <w:t>. Diese Klasse dient zur Unterstützung der CBR und RMI Datengeneratoren</w:t>
      </w:r>
      <w:r w:rsidR="005044AA">
        <w:t xml:space="preserve">, dies ist in Abbildung 4 zu sehen. </w:t>
      </w:r>
    </w:p>
    <w:p w14:paraId="07195E2B" w14:textId="13FC4E46" w:rsidR="00D154A8" w:rsidRDefault="00D154A8" w:rsidP="00B36BAA">
      <w:pPr>
        <w:jc w:val="both"/>
      </w:pPr>
      <w:r>
        <w:t xml:space="preserve">In dieser Klasse befinden sich 2 Methoden, welche zufällig generierte Strings erzeugen. </w:t>
      </w:r>
    </w:p>
    <w:p w14:paraId="51538A34" w14:textId="4D03B12D" w:rsidR="00D154A8" w:rsidRDefault="00D154A8" w:rsidP="00B36BAA">
      <w:pPr>
        <w:jc w:val="both"/>
      </w:pPr>
      <w:r>
        <w:t xml:space="preserve">Folgende 2 Methoden befinden sich in der Klasse: </w:t>
      </w:r>
    </w:p>
    <w:p w14:paraId="21B0FAD8" w14:textId="77777777" w:rsidR="00D154A8" w:rsidRDefault="00D154A8" w:rsidP="00B36BAA">
      <w:pPr>
        <w:jc w:val="both"/>
      </w:pPr>
    </w:p>
    <w:p w14:paraId="7E34F437" w14:textId="750930E5" w:rsidR="00D154A8" w:rsidRDefault="00D154A8" w:rsidP="00B36BAA">
      <w:pPr>
        <w:jc w:val="both"/>
        <w:rPr>
          <w:rFonts w:ascii="Consolas" w:hAnsi="Consolas" w:cs="Consolas"/>
          <w:color w:val="000000"/>
          <w:sz w:val="20"/>
          <w:szCs w:val="20"/>
          <w:shd w:val="clear" w:color="auto" w:fill="E8F2FE"/>
          <w:lang w:val="en-GB"/>
        </w:rPr>
      </w:pPr>
      <w:r w:rsidRPr="00D154A8">
        <w:rPr>
          <w:rFonts w:ascii="Consolas" w:hAnsi="Consolas" w:cs="Consolas"/>
          <w:b/>
          <w:bCs/>
          <w:color w:val="7F0055"/>
          <w:sz w:val="20"/>
          <w:szCs w:val="20"/>
          <w:shd w:val="clear" w:color="auto" w:fill="E8F2FE"/>
          <w:lang w:val="en-GB"/>
        </w:rPr>
        <w:t>public</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getRandomString(</w:t>
      </w:r>
      <w:r w:rsidRPr="00D154A8">
        <w:rPr>
          <w:rFonts w:ascii="Consolas" w:hAnsi="Consolas" w:cs="Consolas"/>
          <w:b/>
          <w:bCs/>
          <w:color w:val="7F0055"/>
          <w:sz w:val="20"/>
          <w:szCs w:val="20"/>
          <w:shd w:val="clear" w:color="auto" w:fill="E8F2FE"/>
          <w:lang w:val="en-GB"/>
        </w:rPr>
        <w:t>int</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7CA5C9C8" w14:textId="7F3B02F3" w:rsidR="00D154A8" w:rsidRDefault="00D154A8" w:rsidP="00B36BAA">
      <w:pPr>
        <w:jc w:val="both"/>
        <w:rPr>
          <w:lang w:val="en-GB"/>
        </w:rPr>
      </w:pPr>
    </w:p>
    <w:p w14:paraId="15ED29E1" w14:textId="34DCD734" w:rsidR="00D154A8" w:rsidRDefault="00D154A8" w:rsidP="00B36BAA">
      <w:pPr>
        <w:jc w:val="both"/>
        <w:rPr>
          <w:rFonts w:ascii="Consolas" w:hAnsi="Consolas" w:cs="Consolas"/>
          <w:color w:val="000000"/>
          <w:sz w:val="20"/>
          <w:szCs w:val="20"/>
          <w:shd w:val="clear" w:color="auto" w:fill="E8F2FE"/>
          <w:lang w:val="en-GB"/>
        </w:rPr>
      </w:pPr>
      <w:r w:rsidRPr="00D154A8">
        <w:rPr>
          <w:rFonts w:ascii="Consolas" w:hAnsi="Consolas" w:cs="Consolas"/>
          <w:b/>
          <w:bCs/>
          <w:color w:val="7F0055"/>
          <w:sz w:val="20"/>
          <w:szCs w:val="20"/>
          <w:shd w:val="clear" w:color="auto" w:fill="E8F2FE"/>
          <w:lang w:val="en-GB"/>
        </w:rPr>
        <w:t>public</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getRandomBigChar(</w:t>
      </w:r>
      <w:r w:rsidRPr="00D154A8">
        <w:rPr>
          <w:rFonts w:ascii="Consolas" w:hAnsi="Consolas" w:cs="Consolas"/>
          <w:b/>
          <w:bCs/>
          <w:color w:val="7F0055"/>
          <w:sz w:val="20"/>
          <w:szCs w:val="20"/>
          <w:shd w:val="clear" w:color="auto" w:fill="E8F2FE"/>
          <w:lang w:val="en-GB"/>
        </w:rPr>
        <w:t>int</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1738C1FB" w14:textId="5B36BDF9" w:rsidR="00D154A8" w:rsidRDefault="00D154A8" w:rsidP="00B36BAA">
      <w:pPr>
        <w:jc w:val="both"/>
      </w:pPr>
      <w:r w:rsidRPr="00D154A8">
        <w:t>Die Methode getRandomString erzeugt e</w:t>
      </w:r>
      <w:r>
        <w:t xml:space="preserve">inen String aus zufällig aneinander gereihten Kleinbuchstaben. Die Länge des zu generierenden Strings wird als Parameter der Methode mitgegeben. </w:t>
      </w:r>
    </w:p>
    <w:p w14:paraId="5E22E01B" w14:textId="7AFC662A" w:rsidR="00D154A8" w:rsidRDefault="00D154A8" w:rsidP="00B36BAA">
      <w:pPr>
        <w:jc w:val="both"/>
      </w:pPr>
    </w:p>
    <w:p w14:paraId="5CBC135D" w14:textId="07BCAD2C" w:rsidR="00D154A8" w:rsidRDefault="00D154A8" w:rsidP="00B36BAA">
      <w:pPr>
        <w:jc w:val="both"/>
      </w:pPr>
      <w:r w:rsidRPr="00D154A8">
        <w:t>Die Methode getRandom</w:t>
      </w:r>
      <w:r>
        <w:t>Bi</w:t>
      </w:r>
      <w:r w:rsidRPr="00D154A8">
        <w:t>g</w:t>
      </w:r>
      <w:r>
        <w:t>Char</w:t>
      </w:r>
      <w:r w:rsidRPr="00D154A8">
        <w:t xml:space="preserve"> erzeugt e</w:t>
      </w:r>
      <w:r>
        <w:t xml:space="preserve">inen String aus zufällig aneinander gereihten Großbuchstaben. Die Länge des zu generierenden Strings wird als Parameter der Methode mitgegeben. </w:t>
      </w:r>
    </w:p>
    <w:p w14:paraId="3FE84AD9" w14:textId="6C4C2FFF" w:rsidR="00D154A8" w:rsidRDefault="00D154A8" w:rsidP="00B36BAA">
      <w:pPr>
        <w:jc w:val="both"/>
      </w:pPr>
    </w:p>
    <w:p w14:paraId="41DA40A0" w14:textId="6E79B111" w:rsidR="00D154A8" w:rsidRPr="00D154A8" w:rsidRDefault="00D154A8" w:rsidP="00B36BAA">
      <w:pPr>
        <w:jc w:val="both"/>
      </w:pPr>
      <w:r>
        <w:t xml:space="preserve">Die beiden Methoden werden von den Datengeneratoren aufgerufen, um diese bei der Erzeugung der CBR und RMI Codes zu unterstützen. </w:t>
      </w:r>
    </w:p>
    <w:p w14:paraId="16B58E6C" w14:textId="3F39D805" w:rsidR="00D154A8" w:rsidRPr="00D154A8" w:rsidRDefault="00D154A8" w:rsidP="00B36BAA">
      <w:pPr>
        <w:jc w:val="both"/>
      </w:pPr>
    </w:p>
    <w:p w14:paraId="75D75663" w14:textId="1DA6B8C3" w:rsidR="00607617" w:rsidRDefault="001A797C" w:rsidP="00B36BAA">
      <w:pPr>
        <w:pStyle w:val="berschrift2"/>
        <w:jc w:val="both"/>
      </w:pPr>
      <w:bookmarkStart w:id="38" w:name="_Toc112613"/>
      <w:r>
        <w:rPr>
          <w:noProof/>
          <w:lang w:eastAsia="de-AT"/>
        </w:rPr>
        <w:drawing>
          <wp:anchor distT="0" distB="0" distL="114300" distR="114300" simplePos="0" relativeHeight="251682816" behindDoc="0" locked="0" layoutInCell="1" allowOverlap="1" wp14:anchorId="1B1A02B3" wp14:editId="69F11AA3">
            <wp:simplePos x="0" y="0"/>
            <wp:positionH relativeFrom="column">
              <wp:posOffset>1664970</wp:posOffset>
            </wp:positionH>
            <wp:positionV relativeFrom="paragraph">
              <wp:posOffset>460375</wp:posOffset>
            </wp:positionV>
            <wp:extent cx="2705100" cy="1955800"/>
            <wp:effectExtent l="0" t="0" r="0" b="6350"/>
            <wp:wrapThrough wrapText="bothSides">
              <wp:wrapPolygon edited="0">
                <wp:start x="0" y="0"/>
                <wp:lineTo x="0" y="21460"/>
                <wp:lineTo x="21448" y="21460"/>
                <wp:lineTo x="2144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kturNachher.png"/>
                    <pic:cNvPicPr/>
                  </pic:nvPicPr>
                  <pic:blipFill>
                    <a:blip r:embed="rId18">
                      <a:extLst>
                        <a:ext uri="{28A0092B-C50C-407E-A947-70E740481C1C}">
                          <a14:useLocalDpi xmlns:a14="http://schemas.microsoft.com/office/drawing/2010/main" val="0"/>
                        </a:ext>
                      </a:extLst>
                    </a:blip>
                    <a:stretch>
                      <a:fillRect/>
                    </a:stretch>
                  </pic:blipFill>
                  <pic:spPr>
                    <a:xfrm>
                      <a:off x="0" y="0"/>
                      <a:ext cx="2705100" cy="1955800"/>
                    </a:xfrm>
                    <a:prstGeom prst="rect">
                      <a:avLst/>
                    </a:prstGeom>
                  </pic:spPr>
                </pic:pic>
              </a:graphicData>
            </a:graphic>
            <wp14:sizeRelH relativeFrom="margin">
              <wp14:pctWidth>0</wp14:pctWidth>
            </wp14:sizeRelH>
            <wp14:sizeRelV relativeFrom="margin">
              <wp14:pctHeight>0</wp14:pctHeight>
            </wp14:sizeRelV>
          </wp:anchor>
        </w:drawing>
      </w:r>
      <w:r w:rsidR="00607617">
        <w:t>DataGeneratorRMI</w:t>
      </w:r>
      <w:bookmarkEnd w:id="38"/>
    </w:p>
    <w:p w14:paraId="7914BF28" w14:textId="33C15DAE" w:rsidR="00294C66" w:rsidRDefault="00294C66" w:rsidP="00B36BAA">
      <w:pPr>
        <w:jc w:val="both"/>
      </w:pPr>
    </w:p>
    <w:p w14:paraId="248F234E" w14:textId="2236249E" w:rsidR="00294C66" w:rsidRPr="00294C66" w:rsidRDefault="00294C66" w:rsidP="00B36BAA">
      <w:pPr>
        <w:jc w:val="both"/>
      </w:pPr>
    </w:p>
    <w:p w14:paraId="5ED8709E" w14:textId="74D769E4" w:rsidR="00607617" w:rsidRDefault="00607617" w:rsidP="00B36BAA">
      <w:pPr>
        <w:jc w:val="both"/>
      </w:pPr>
    </w:p>
    <w:p w14:paraId="07063C41" w14:textId="154236CC" w:rsidR="001A797C" w:rsidRDefault="001A797C" w:rsidP="00B36BAA">
      <w:pPr>
        <w:jc w:val="both"/>
      </w:pPr>
    </w:p>
    <w:p w14:paraId="283CF7E4" w14:textId="4B9F7328" w:rsidR="001A797C" w:rsidRDefault="001A797C" w:rsidP="00B36BAA">
      <w:pPr>
        <w:jc w:val="both"/>
      </w:pPr>
    </w:p>
    <w:p w14:paraId="3F11A285" w14:textId="2FD9B8F9" w:rsidR="001A797C" w:rsidRDefault="001A797C" w:rsidP="00B36BAA">
      <w:pPr>
        <w:jc w:val="both"/>
      </w:pPr>
    </w:p>
    <w:p w14:paraId="4E99F9C1" w14:textId="2DA2EFF8" w:rsidR="001A797C" w:rsidRDefault="001A797C" w:rsidP="00B36BAA">
      <w:pPr>
        <w:jc w:val="both"/>
      </w:pPr>
    </w:p>
    <w:p w14:paraId="5EDCDAAD" w14:textId="384CD068" w:rsidR="001A797C" w:rsidRDefault="001A797C" w:rsidP="00B36BAA">
      <w:pPr>
        <w:jc w:val="both"/>
      </w:pPr>
    </w:p>
    <w:p w14:paraId="75E4016A" w14:textId="368FB650" w:rsidR="001A797C" w:rsidRDefault="001A797C" w:rsidP="00B36BAA">
      <w:pPr>
        <w:jc w:val="both"/>
      </w:pPr>
    </w:p>
    <w:p w14:paraId="4251FD25" w14:textId="424AF26B" w:rsidR="001A797C" w:rsidRDefault="001A797C" w:rsidP="00B36BAA">
      <w:pPr>
        <w:jc w:val="both"/>
      </w:pPr>
    </w:p>
    <w:p w14:paraId="5F726F9C" w14:textId="200AD82D" w:rsidR="001A797C" w:rsidRDefault="00410B38" w:rsidP="00B36BAA">
      <w:pPr>
        <w:jc w:val="both"/>
      </w:pPr>
      <w:r>
        <w:rPr>
          <w:noProof/>
        </w:rPr>
        <mc:AlternateContent>
          <mc:Choice Requires="wps">
            <w:drawing>
              <wp:anchor distT="0" distB="0" distL="114300" distR="114300" simplePos="0" relativeHeight="251704320" behindDoc="0" locked="0" layoutInCell="1" allowOverlap="1" wp14:anchorId="03ABBC1D" wp14:editId="5B13E6D3">
                <wp:simplePos x="0" y="0"/>
                <wp:positionH relativeFrom="page">
                  <wp:align>center</wp:align>
                </wp:positionH>
                <wp:positionV relativeFrom="paragraph">
                  <wp:posOffset>168718</wp:posOffset>
                </wp:positionV>
                <wp:extent cx="2705100" cy="635"/>
                <wp:effectExtent l="0" t="0" r="0" b="3810"/>
                <wp:wrapThrough wrapText="bothSides">
                  <wp:wrapPolygon edited="0">
                    <wp:start x="0" y="0"/>
                    <wp:lineTo x="0" y="20807"/>
                    <wp:lineTo x="21448" y="20807"/>
                    <wp:lineTo x="21448" y="0"/>
                    <wp:lineTo x="0" y="0"/>
                  </wp:wrapPolygon>
                </wp:wrapThrough>
                <wp:docPr id="45" name="Textfeld 4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7BC8ADAE" w14:textId="253CFC80" w:rsidR="00236911" w:rsidRPr="000E6664" w:rsidRDefault="00236911" w:rsidP="000E6664">
                            <w:pPr>
                              <w:pStyle w:val="Beschriftung"/>
                            </w:pPr>
                            <w:bookmarkStart w:id="39" w:name="_Toc112565"/>
                            <w:r>
                              <w:t xml:space="preserve">Abbildung </w:t>
                            </w:r>
                            <w:fldSimple w:instr=" SEQ Abbildung \* ARABIC ">
                              <w:r w:rsidR="00FC65E9">
                                <w:rPr>
                                  <w:noProof/>
                                </w:rPr>
                                <w:t>5</w:t>
                              </w:r>
                            </w:fldSimple>
                            <w:r>
                              <w:t>:</w:t>
                            </w:r>
                            <w:r w:rsidRPr="000E6664">
                              <w:t xml:space="preserve"> </w:t>
                            </w:r>
                            <w:r w:rsidRPr="001A797C">
                              <w:t>Package DataGeneratorRuleModellInheritance</w:t>
                            </w:r>
                            <w:r>
                              <w:t xml:space="preserve"> (RMI)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BBC1D" id="Textfeld 45" o:spid="_x0000_s1032" type="#_x0000_t202" style="position:absolute;left:0;text-align:left;margin-left:0;margin-top:13.3pt;width:213pt;height:.05pt;z-index:2517043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xIMg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" stroked="f">
                <v:textbox style="mso-fit-shape-to-text:t" inset="0,0,0,0">
                  <w:txbxContent>
                    <w:p w14:paraId="7BC8ADAE" w14:textId="253CFC80" w:rsidR="00236911" w:rsidRPr="000E6664" w:rsidRDefault="00236911" w:rsidP="000E6664">
                      <w:pPr>
                        <w:pStyle w:val="Beschriftung"/>
                      </w:pPr>
                      <w:bookmarkStart w:id="40" w:name="_Toc112565"/>
                      <w:r>
                        <w:t xml:space="preserve">Abbildung </w:t>
                      </w:r>
                      <w:fldSimple w:instr=" SEQ Abbildung \* ARABIC ">
                        <w:r w:rsidR="00FC65E9">
                          <w:rPr>
                            <w:noProof/>
                          </w:rPr>
                          <w:t>5</w:t>
                        </w:r>
                      </w:fldSimple>
                      <w:r>
                        <w:t>:</w:t>
                      </w:r>
                      <w:r w:rsidRPr="000E6664">
                        <w:t xml:space="preserve"> </w:t>
                      </w:r>
                      <w:r w:rsidRPr="001A797C">
                        <w:t>Package DataGeneratorRuleModellInheritance</w:t>
                      </w:r>
                      <w:r>
                        <w:t xml:space="preserve"> (RMI)</w:t>
                      </w:r>
                      <w:bookmarkEnd w:id="40"/>
                    </w:p>
                  </w:txbxContent>
                </v:textbox>
                <w10:wrap type="through" anchorx="page"/>
              </v:shape>
            </w:pict>
          </mc:Fallback>
        </mc:AlternateContent>
      </w:r>
    </w:p>
    <w:p w14:paraId="1AC78C36" w14:textId="64254446" w:rsidR="000E6664" w:rsidRDefault="000E6664" w:rsidP="00B36BAA">
      <w:pPr>
        <w:jc w:val="both"/>
      </w:pPr>
    </w:p>
    <w:p w14:paraId="541F7D05" w14:textId="570C0F3E" w:rsidR="000E6664" w:rsidRDefault="000E6664" w:rsidP="00B36BAA">
      <w:pPr>
        <w:jc w:val="both"/>
      </w:pPr>
    </w:p>
    <w:p w14:paraId="563B3962" w14:textId="5ED630E3" w:rsidR="001A797C" w:rsidRDefault="001A797C" w:rsidP="00B36BAA">
      <w:pPr>
        <w:jc w:val="both"/>
      </w:pPr>
    </w:p>
    <w:p w14:paraId="5A1E4BC1" w14:textId="742CFA0D" w:rsidR="00C90FE0" w:rsidRDefault="00C90FE0" w:rsidP="00B36BAA">
      <w:pPr>
        <w:spacing w:line="360" w:lineRule="auto"/>
        <w:jc w:val="both"/>
      </w:pPr>
      <w:r>
        <w:t xml:space="preserve">In </w:t>
      </w:r>
      <w:r w:rsidR="001D1920">
        <w:t xml:space="preserve">der </w:t>
      </w:r>
      <w:r>
        <w:t xml:space="preserve">Abbildung </w:t>
      </w:r>
      <w:r w:rsidR="000E6664">
        <w:t>5</w:t>
      </w:r>
      <w:r>
        <w:t xml:space="preserve"> sind die Klassen des Packages </w:t>
      </w:r>
      <w:r w:rsidRPr="00CE5559">
        <w:rPr>
          <w:b/>
        </w:rPr>
        <w:t>DataGenerator</w:t>
      </w:r>
      <w:r w:rsidR="001D1920">
        <w:rPr>
          <w:b/>
        </w:rPr>
        <w:t>RMI</w:t>
      </w:r>
      <w:r>
        <w:t xml:space="preserve"> zu sehen. Diese Klassen werden im </w:t>
      </w:r>
      <w:r w:rsidR="003D19FD">
        <w:t>F</w:t>
      </w:r>
      <w:r>
        <w:t>olgenden genauer hinsichtlich ihrer Funktionalität und ihrem Zusammenspiel beschrieben.</w:t>
      </w:r>
    </w:p>
    <w:p w14:paraId="5D4150FC" w14:textId="2DCCADE9" w:rsidR="00B86509" w:rsidRDefault="00B86509" w:rsidP="00B36BAA">
      <w:pPr>
        <w:spacing w:line="360" w:lineRule="auto"/>
        <w:jc w:val="both"/>
      </w:pPr>
    </w:p>
    <w:p w14:paraId="7AF6932F" w14:textId="73E5FA92" w:rsidR="00AB32BF" w:rsidRDefault="00B86509" w:rsidP="00B36BAA">
      <w:pPr>
        <w:pStyle w:val="berschrift3"/>
        <w:spacing w:line="360" w:lineRule="auto"/>
        <w:jc w:val="both"/>
      </w:pPr>
      <w:bookmarkStart w:id="41" w:name="_Toc112614"/>
      <w:r>
        <w:t>GeneratorRuleModelInheritance</w:t>
      </w:r>
      <w:bookmarkEnd w:id="41"/>
    </w:p>
    <w:p w14:paraId="63E65129" w14:textId="10A19DE9" w:rsidR="00872896" w:rsidRDefault="00AB32BF" w:rsidP="00B36BAA">
      <w:pPr>
        <w:spacing w:line="360" w:lineRule="auto"/>
        <w:jc w:val="both"/>
      </w:pPr>
      <w:r w:rsidRPr="00AB32BF">
        <w:t xml:space="preserve">Die Klasse </w:t>
      </w:r>
      <w:r w:rsidRPr="00AB32BF">
        <w:rPr>
          <w:b/>
        </w:rPr>
        <w:t>GeneratorRuleModellInheritance.java</w:t>
      </w:r>
      <w:r w:rsidRPr="00AB32BF">
        <w:t xml:space="preserve"> wurde zum Testen vom generierten Meta-Code im Yupiter benutzt. </w:t>
      </w:r>
    </w:p>
    <w:p w14:paraId="2333B9A1" w14:textId="7DABAEBB" w:rsidR="00017094" w:rsidRDefault="00872896" w:rsidP="00B36BAA">
      <w:pPr>
        <w:spacing w:line="360" w:lineRule="auto"/>
        <w:jc w:val="both"/>
      </w:pPr>
      <w:r>
        <w:t xml:space="preserve">Die Klasse hat folgende Attribute: </w:t>
      </w:r>
    </w:p>
    <w:p w14:paraId="2150FDCF" w14:textId="6668E144"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Program </w:t>
      </w:r>
      <w:r w:rsidR="00017094" w:rsidRPr="00D264B9">
        <w:rPr>
          <w:rFonts w:ascii="Consolas" w:hAnsi="Consolas" w:cs="Consolas"/>
          <w:i/>
          <w:iCs/>
          <w:color w:val="0000C0"/>
          <w:sz w:val="20"/>
          <w:szCs w:val="20"/>
          <w:lang w:val="en-US"/>
        </w:rPr>
        <w:t>program</w:t>
      </w:r>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Program();</w:t>
      </w:r>
    </w:p>
    <w:p w14:paraId="3B25B349" w14:textId="1C79F8A1"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List&lt;Program&gt; </w:t>
      </w:r>
      <w:r w:rsidR="00017094" w:rsidRPr="00D264B9">
        <w:rPr>
          <w:rFonts w:ascii="Consolas" w:hAnsi="Consolas" w:cs="Consolas"/>
          <w:i/>
          <w:iCs/>
          <w:color w:val="0000C0"/>
          <w:sz w:val="20"/>
          <w:szCs w:val="20"/>
          <w:lang w:val="en-US"/>
        </w:rPr>
        <w:t>programs</w:t>
      </w:r>
      <w:r w:rsidR="00017094" w:rsidRPr="00D264B9">
        <w:rPr>
          <w:rFonts w:ascii="Consolas" w:hAnsi="Consolas" w:cs="Consolas"/>
          <w:color w:val="000000"/>
          <w:sz w:val="20"/>
          <w:szCs w:val="20"/>
          <w:lang w:val="en-US"/>
        </w:rPr>
        <w:t>;</w:t>
      </w:r>
    </w:p>
    <w:p w14:paraId="305BBD21" w14:textId="0EBDE068"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lastRenderedPageBreak/>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 &lt;String&gt; </w:t>
      </w:r>
      <w:r w:rsidR="00017094" w:rsidRPr="00D264B9">
        <w:rPr>
          <w:rFonts w:ascii="Consolas" w:hAnsi="Consolas" w:cs="Consolas"/>
          <w:i/>
          <w:iCs/>
          <w:color w:val="0000C0"/>
          <w:sz w:val="20"/>
          <w:szCs w:val="20"/>
          <w:lang w:val="en-US"/>
        </w:rPr>
        <w:t>modules</w:t>
      </w:r>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ArrayList&lt;&gt;();</w:t>
      </w:r>
    </w:p>
    <w:p w14:paraId="4A736B03" w14:textId="7ACD3BB4"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public</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Map&lt;Integer, String&gt; </w:t>
      </w:r>
      <w:r w:rsidR="00017094" w:rsidRPr="00D264B9">
        <w:rPr>
          <w:rFonts w:ascii="Consolas" w:hAnsi="Consolas" w:cs="Consolas"/>
          <w:i/>
          <w:iCs/>
          <w:color w:val="0000C0"/>
          <w:sz w:val="20"/>
          <w:szCs w:val="20"/>
          <w:lang w:val="en-US"/>
        </w:rPr>
        <w:t>moduleFacts</w:t>
      </w:r>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HashMap&lt;&gt;();</w:t>
      </w:r>
    </w:p>
    <w:p w14:paraId="7C883388" w14:textId="7382C754" w:rsidR="0068739F" w:rsidRDefault="0068739F" w:rsidP="00B36BAA">
      <w:pPr>
        <w:spacing w:after="160" w:line="360" w:lineRule="auto"/>
        <w:jc w:val="both"/>
        <w:rPr>
          <w:rFonts w:ascii="Consolas" w:hAnsi="Consolas" w:cs="Consolas"/>
          <w:color w:val="000000"/>
          <w:sz w:val="20"/>
          <w:szCs w:val="20"/>
          <w:lang w:val="de-DE"/>
        </w:rPr>
      </w:pPr>
      <w:r w:rsidRPr="00D264B9">
        <w:rPr>
          <w:rFonts w:ascii="Consolas" w:hAnsi="Consolas" w:cs="Consolas"/>
          <w:color w:val="000000"/>
          <w:sz w:val="20"/>
          <w:szCs w:val="20"/>
          <w:lang w:val="en-US"/>
        </w:rPr>
        <w:t xml:space="preserve">      </w:t>
      </w:r>
      <w:r w:rsidR="00017094">
        <w:rPr>
          <w:rFonts w:ascii="Consolas" w:hAnsi="Consolas" w:cs="Consolas"/>
          <w:b/>
          <w:bCs/>
          <w:color w:val="7F0055"/>
          <w:sz w:val="20"/>
          <w:szCs w:val="20"/>
          <w:lang w:val="de-DE"/>
        </w:rPr>
        <w:t>static</w:t>
      </w:r>
      <w:r w:rsidR="00017094">
        <w:rPr>
          <w:rFonts w:ascii="Consolas" w:hAnsi="Consolas" w:cs="Consolas"/>
          <w:color w:val="000000"/>
          <w:sz w:val="20"/>
          <w:szCs w:val="20"/>
          <w:lang w:val="de-DE"/>
        </w:rPr>
        <w:t xml:space="preserve"> </w:t>
      </w:r>
      <w:r w:rsidR="00017094">
        <w:rPr>
          <w:rFonts w:ascii="Consolas" w:hAnsi="Consolas" w:cs="Consolas"/>
          <w:b/>
          <w:bCs/>
          <w:color w:val="7F0055"/>
          <w:sz w:val="20"/>
          <w:szCs w:val="20"/>
          <w:lang w:val="de-DE"/>
        </w:rPr>
        <w:t>int</w:t>
      </w:r>
      <w:r w:rsidR="00017094">
        <w:rPr>
          <w:rFonts w:ascii="Consolas" w:hAnsi="Consolas" w:cs="Consolas"/>
          <w:color w:val="000000"/>
          <w:sz w:val="20"/>
          <w:szCs w:val="20"/>
          <w:lang w:val="de-DE"/>
        </w:rPr>
        <w:t xml:space="preserve"> </w:t>
      </w:r>
      <w:r w:rsidR="00017094">
        <w:rPr>
          <w:rFonts w:ascii="Consolas" w:hAnsi="Consolas" w:cs="Consolas"/>
          <w:i/>
          <w:iCs/>
          <w:color w:val="0000C0"/>
          <w:sz w:val="20"/>
          <w:szCs w:val="20"/>
          <w:lang w:val="de-DE"/>
        </w:rPr>
        <w:t>countModule</w:t>
      </w:r>
      <w:r w:rsidR="00017094">
        <w:rPr>
          <w:rFonts w:ascii="Consolas" w:hAnsi="Consolas" w:cs="Consolas"/>
          <w:color w:val="000000"/>
          <w:sz w:val="20"/>
          <w:szCs w:val="20"/>
          <w:lang w:val="de-DE"/>
        </w:rPr>
        <w:t xml:space="preserve"> = 0;</w:t>
      </w:r>
    </w:p>
    <w:p w14:paraId="7692FEB3" w14:textId="77777777" w:rsidR="00457127" w:rsidRPr="0068739F" w:rsidRDefault="00457127" w:rsidP="00B36BAA">
      <w:pPr>
        <w:spacing w:after="160" w:line="360" w:lineRule="auto"/>
        <w:jc w:val="both"/>
        <w:rPr>
          <w:rFonts w:ascii="Consolas" w:hAnsi="Consolas" w:cs="Consolas"/>
          <w:color w:val="000000"/>
          <w:sz w:val="20"/>
          <w:szCs w:val="20"/>
          <w:lang w:val="de-DE"/>
        </w:rPr>
      </w:pPr>
    </w:p>
    <w:p w14:paraId="102DEBD5" w14:textId="7B660B0E" w:rsidR="0068739F" w:rsidRDefault="0068739F" w:rsidP="00B36BAA">
      <w:pPr>
        <w:spacing w:line="360" w:lineRule="auto"/>
        <w:jc w:val="both"/>
      </w:pPr>
      <w:r w:rsidRPr="009E14EA">
        <w:t xml:space="preserve">Das Attribut </w:t>
      </w:r>
      <w:r>
        <w:t>program</w:t>
      </w:r>
      <w:r w:rsidRPr="009E14EA">
        <w:t>, welches vom</w:t>
      </w:r>
      <w:r>
        <w:t xml:space="preserve"> Typ Program ist, ist die Ref</w:t>
      </w:r>
      <w:r w:rsidR="00E64C42">
        <w:t>f</w:t>
      </w:r>
      <w:r>
        <w:t>erenz auf ein neues Programm.</w:t>
      </w:r>
    </w:p>
    <w:p w14:paraId="4CBD14EF" w14:textId="66B23072" w:rsidR="0068739F" w:rsidRDefault="0068739F" w:rsidP="00B36BAA">
      <w:pPr>
        <w:spacing w:line="360" w:lineRule="auto"/>
        <w:jc w:val="both"/>
      </w:pPr>
      <w:r w:rsidRPr="005108BF">
        <w:t xml:space="preserve">Das Attribut </w:t>
      </w:r>
      <w:r w:rsidR="00631440">
        <w:t>programs</w:t>
      </w:r>
      <w:r w:rsidRPr="005108BF">
        <w:t xml:space="preserve">, </w:t>
      </w:r>
      <w:r w:rsidR="00631440">
        <w:t xml:space="preserve">welches eine Liste </w:t>
      </w:r>
      <w:r w:rsidRPr="005108BF">
        <w:t>vom</w:t>
      </w:r>
      <w:r w:rsidR="00E64C42">
        <w:t xml:space="preserve"> </w:t>
      </w:r>
      <w:r w:rsidRPr="005108BF">
        <w:t xml:space="preserve">Typ </w:t>
      </w:r>
      <w:r w:rsidR="00631440">
        <w:t>Programm ist</w:t>
      </w:r>
      <w:r w:rsidRPr="005108BF">
        <w:t xml:space="preserve">, </w:t>
      </w:r>
      <w:r w:rsidR="00631440">
        <w:t xml:space="preserve">speicher die neuen Programm </w:t>
      </w:r>
      <w:r w:rsidR="00E64C42">
        <w:t>O</w:t>
      </w:r>
      <w:r w:rsidR="00631440">
        <w:t xml:space="preserve">bjekte. </w:t>
      </w:r>
    </w:p>
    <w:p w14:paraId="5D2A6383" w14:textId="77777777" w:rsidR="00B02CF5" w:rsidRDefault="0068739F" w:rsidP="00B36BAA">
      <w:pPr>
        <w:spacing w:line="360" w:lineRule="auto"/>
        <w:jc w:val="both"/>
      </w:pPr>
      <w:r w:rsidRPr="005108BF">
        <w:t>Das Attribut</w:t>
      </w:r>
      <w:r w:rsidR="00B02CF5">
        <w:t xml:space="preserve"> modules</w:t>
      </w:r>
      <w:r w:rsidRPr="005108BF">
        <w:t xml:space="preserve">, </w:t>
      </w:r>
      <w:r w:rsidR="00B02CF5">
        <w:t xml:space="preserve">welches eine Array-Liste </w:t>
      </w:r>
      <w:r w:rsidRPr="005108BF">
        <w:t xml:space="preserve">vom Typ </w:t>
      </w:r>
      <w:r w:rsidR="00B02CF5">
        <w:t>String ist</w:t>
      </w:r>
      <w:r w:rsidRPr="005108BF">
        <w:t xml:space="preserve">, speichert </w:t>
      </w:r>
      <w:r w:rsidR="00B02CF5">
        <w:t>die generierten Module.</w:t>
      </w:r>
    </w:p>
    <w:p w14:paraId="0CD8E467" w14:textId="2D09F71C" w:rsidR="0068739F" w:rsidRDefault="00B02CF5" w:rsidP="00B36BAA">
      <w:pPr>
        <w:spacing w:line="360" w:lineRule="auto"/>
        <w:jc w:val="both"/>
      </w:pPr>
      <w:r>
        <w:t xml:space="preserve">Das Attribut moduleFacts, welches eine HashMap-Liste vom Typ Integer-String ist, ordnet die Fakten einem Modul ein. </w:t>
      </w:r>
    </w:p>
    <w:p w14:paraId="16D888A6" w14:textId="019E0BE5" w:rsidR="009A4D8C" w:rsidRDefault="00B02CF5" w:rsidP="00B36BAA">
      <w:pPr>
        <w:spacing w:after="160" w:line="360" w:lineRule="auto"/>
        <w:jc w:val="both"/>
      </w:pPr>
      <w:r>
        <w:t xml:space="preserve">Das Attribut countModule, welches vom Typ int ist, </w:t>
      </w:r>
      <w:r w:rsidR="00676984">
        <w:t xml:space="preserve">zählt die generierten Module. </w:t>
      </w:r>
    </w:p>
    <w:p w14:paraId="273AF2A9" w14:textId="77777777" w:rsidR="00457127" w:rsidRDefault="00457127" w:rsidP="00B36BAA">
      <w:pPr>
        <w:spacing w:after="160" w:line="360" w:lineRule="auto"/>
        <w:jc w:val="both"/>
      </w:pPr>
    </w:p>
    <w:p w14:paraId="5EEE87D9" w14:textId="08BA5E3D" w:rsidR="00152920" w:rsidRDefault="00152920" w:rsidP="00B36BAA">
      <w:pPr>
        <w:spacing w:line="360" w:lineRule="auto"/>
        <w:jc w:val="both"/>
      </w:pPr>
      <w:r w:rsidRPr="0080724B">
        <w:t>Weiters</w:t>
      </w:r>
      <w:r w:rsidR="009A4D8C" w:rsidRPr="0080724B">
        <w:t xml:space="preserve"> enthält </w:t>
      </w:r>
      <w:r w:rsidRPr="0080724B">
        <w:t xml:space="preserve">die Klasse </w:t>
      </w:r>
      <w:r w:rsidRPr="0080724B">
        <w:rPr>
          <w:b/>
        </w:rPr>
        <w:t>GeneratorRuleModellInheritance.java</w:t>
      </w:r>
      <w:r w:rsidRPr="0080724B">
        <w:t xml:space="preserve"> </w:t>
      </w:r>
      <w:r w:rsidR="009A4D8C" w:rsidRPr="0080724B">
        <w:t>verschiedene Methoden, die einen Meta-Code ohne Logik generieren. Dementsprechend wurde damit nur die Synta</w:t>
      </w:r>
      <w:r w:rsidRPr="0080724B">
        <w:t>x</w:t>
      </w:r>
      <w:r w:rsidR="009A4D8C" w:rsidRPr="0080724B">
        <w:t xml:space="preserve"> im Yupiter getestet. Es wurde die Syntax von Regeln, (nicht) relationalen Atomen, Annotationen und Terms getestet.</w:t>
      </w:r>
      <w:r w:rsidRPr="0080724B">
        <w:t xml:space="preserve"> Rund um diese Klasse wurden im Nachhinein andere Klassen erstellt, die für den logisch basierten Meta-Code zuständig sind. Die neuen Klassen haben den Code einiger Methoden kopiert und für den eigenen Gebrauch entsprechend adaptiert. </w:t>
      </w:r>
    </w:p>
    <w:p w14:paraId="3A71DCE6" w14:textId="3DDCAD84" w:rsidR="001F4B3C" w:rsidRDefault="00257ED8" w:rsidP="00B36BAA">
      <w:pPr>
        <w:spacing w:line="360" w:lineRule="auto"/>
        <w:jc w:val="both"/>
      </w:pPr>
      <w:r>
        <w:t>Ansonsten finden sich in der Klasse noch die Get und Set Methoden für die Attribute sowie Methoden um neue Werte zu den Listen hinzuzufügen.</w:t>
      </w:r>
    </w:p>
    <w:p w14:paraId="454A0011" w14:textId="42F1535C" w:rsidR="0080724B" w:rsidRDefault="0080724B" w:rsidP="00B36BAA">
      <w:pPr>
        <w:spacing w:line="360" w:lineRule="auto"/>
        <w:jc w:val="both"/>
      </w:pPr>
    </w:p>
    <w:p w14:paraId="56C045AE" w14:textId="53311146" w:rsidR="00BF320A" w:rsidRPr="00BF320A" w:rsidRDefault="0080724B" w:rsidP="00B36BAA">
      <w:pPr>
        <w:pStyle w:val="berschrift3"/>
        <w:spacing w:line="360" w:lineRule="auto"/>
        <w:jc w:val="both"/>
      </w:pPr>
      <w:bookmarkStart w:id="42" w:name="_Toc112615"/>
      <w:r>
        <w:t>NonRelationalAtom</w:t>
      </w:r>
      <w:bookmarkEnd w:id="42"/>
    </w:p>
    <w:p w14:paraId="7FAF3585" w14:textId="4AA194F5" w:rsidR="00BF320A" w:rsidRDefault="00BF320A" w:rsidP="00B36BAA">
      <w:pPr>
        <w:spacing w:line="360" w:lineRule="auto"/>
        <w:jc w:val="both"/>
      </w:pPr>
      <w:r w:rsidRPr="00AB32BF">
        <w:t xml:space="preserve">Die Klasse </w:t>
      </w:r>
      <w:r>
        <w:rPr>
          <w:b/>
        </w:rPr>
        <w:t>NonRelationalAtom</w:t>
      </w:r>
      <w:r w:rsidRPr="00AB32BF">
        <w:rPr>
          <w:b/>
        </w:rPr>
        <w:t>.java</w:t>
      </w:r>
      <w:r w:rsidRPr="00AB32BF">
        <w:t xml:space="preserve"> wurde zum Testen vom generierten Meta-Code im Yupiter benutzt. </w:t>
      </w:r>
    </w:p>
    <w:p w14:paraId="47913D63" w14:textId="5D436FDE" w:rsidR="00BF320A" w:rsidRDefault="00BF320A" w:rsidP="00B36BAA">
      <w:pPr>
        <w:spacing w:line="360" w:lineRule="auto"/>
        <w:jc w:val="both"/>
      </w:pPr>
      <w:r>
        <w:t>Die Klasse hat folgendes Attribut:</w:t>
      </w:r>
    </w:p>
    <w:p w14:paraId="7F278F61" w14:textId="77777777" w:rsidR="00E76621" w:rsidRDefault="00E76621" w:rsidP="00B36BAA">
      <w:pPr>
        <w:spacing w:line="360" w:lineRule="auto"/>
        <w:jc w:val="both"/>
      </w:pPr>
    </w:p>
    <w:p w14:paraId="492FBA9F" w14:textId="584497AB" w:rsidR="00BF320A" w:rsidRDefault="00BF320A"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56D2D229" w14:textId="7BDF042E" w:rsidR="00BF320A" w:rsidRDefault="00BF320A" w:rsidP="00B36BAA">
      <w:pPr>
        <w:spacing w:line="360" w:lineRule="auto"/>
        <w:jc w:val="both"/>
      </w:pPr>
    </w:p>
    <w:p w14:paraId="35B05804" w14:textId="5FC8ED04" w:rsidR="00BF320A" w:rsidRDefault="00BF320A" w:rsidP="00B36BAA">
      <w:pPr>
        <w:spacing w:line="360" w:lineRule="auto"/>
        <w:jc w:val="both"/>
      </w:pPr>
      <w:r>
        <w:t xml:space="preserve">Das Attribut name, welches vom Typ String ist, wurde für die Speicherung des Namens </w:t>
      </w:r>
      <w:r w:rsidR="009E4A1B">
        <w:t>benutzt.</w:t>
      </w:r>
      <w:r w:rsidR="003C7961">
        <w:t xml:space="preserve"> </w:t>
      </w:r>
    </w:p>
    <w:p w14:paraId="3A39973B" w14:textId="2AECDEC5" w:rsidR="003C7961" w:rsidRDefault="003C7961" w:rsidP="00B36BAA">
      <w:pPr>
        <w:spacing w:line="360" w:lineRule="auto"/>
        <w:jc w:val="both"/>
      </w:pPr>
      <w:r>
        <w:t xml:space="preserve">Diese Klasse wurde in Kombination mit GeneratorRuleModelInheritance benutzt, um einen Meta-Code ohne Logik zu generieren. </w:t>
      </w:r>
    </w:p>
    <w:p w14:paraId="79D73450" w14:textId="1C7D727E" w:rsidR="00293D99" w:rsidRDefault="00293D99" w:rsidP="00B36BAA">
      <w:pPr>
        <w:spacing w:line="360" w:lineRule="auto"/>
        <w:jc w:val="both"/>
      </w:pPr>
      <w:r>
        <w:t>Ansonsten finden sich in der Klasse noch die Get und Set Methoden für die Attribute</w:t>
      </w:r>
      <w:r w:rsidR="007C5978">
        <w:t>.</w:t>
      </w:r>
    </w:p>
    <w:p w14:paraId="312F1109" w14:textId="77777777" w:rsidR="00457127" w:rsidRDefault="00457127" w:rsidP="00B36BAA">
      <w:pPr>
        <w:spacing w:line="360" w:lineRule="auto"/>
        <w:jc w:val="both"/>
      </w:pPr>
    </w:p>
    <w:p w14:paraId="3B978878" w14:textId="6F08C0E3" w:rsidR="00412E1C" w:rsidRDefault="009807B2" w:rsidP="00B36BAA">
      <w:pPr>
        <w:pStyle w:val="berschrift3"/>
        <w:spacing w:line="360" w:lineRule="auto"/>
        <w:jc w:val="both"/>
      </w:pPr>
      <w:bookmarkStart w:id="43" w:name="_Toc112616"/>
      <w:r>
        <w:lastRenderedPageBreak/>
        <w:t>RMIModule</w:t>
      </w:r>
      <w:bookmarkEnd w:id="43"/>
    </w:p>
    <w:p w14:paraId="2D3FD930" w14:textId="77777777" w:rsidR="00412E1C" w:rsidRPr="00412E1C" w:rsidRDefault="00412E1C" w:rsidP="00B36BAA">
      <w:pPr>
        <w:spacing w:line="360" w:lineRule="auto"/>
        <w:jc w:val="both"/>
      </w:pPr>
      <w:r w:rsidRPr="00412E1C">
        <w:t xml:space="preserve">Die Klasse </w:t>
      </w:r>
      <w:r w:rsidRPr="00412E1C">
        <w:rPr>
          <w:b/>
        </w:rPr>
        <w:t>RMIModule.java</w:t>
      </w:r>
      <w:r w:rsidRPr="00412E1C">
        <w:t xml:space="preserve"> ist die zentrale Klasse des Programms. Sie vereint alle anderen Klassen, die einen Teil des Moduls darstellen, und generiert dadurch einen logisch basierten Meta-Code. </w:t>
      </w:r>
    </w:p>
    <w:p w14:paraId="271D61DB" w14:textId="2FBE44B3" w:rsidR="00412E1C" w:rsidRDefault="00412E1C" w:rsidP="00B36BAA">
      <w:pPr>
        <w:spacing w:line="360" w:lineRule="auto"/>
        <w:jc w:val="both"/>
      </w:pPr>
      <w:r>
        <w:t>Sie enthält folgende Attribute:</w:t>
      </w:r>
    </w:p>
    <w:p w14:paraId="315E59AD" w14:textId="77777777" w:rsidR="00412E1C" w:rsidRDefault="00412E1C" w:rsidP="00B36BAA">
      <w:pPr>
        <w:spacing w:line="360" w:lineRule="auto"/>
        <w:jc w:val="both"/>
      </w:pPr>
    </w:p>
    <w:p w14:paraId="774294BD" w14:textId="792ED4F7" w:rsidR="00412E1C" w:rsidRPr="00412E1C" w:rsidRDefault="00412E1C" w:rsidP="00B36BAA">
      <w:pPr>
        <w:spacing w:line="360" w:lineRule="auto"/>
        <w:jc w:val="both"/>
        <w:rPr>
          <w:rFonts w:ascii="Consolas" w:hAnsi="Consolas" w:cs="Consolas"/>
          <w:b/>
          <w:bCs/>
          <w:color w:val="7F0055"/>
          <w:sz w:val="20"/>
          <w:szCs w:val="20"/>
          <w:highlight w:val="blue"/>
          <w:lang w:val="de-DE"/>
        </w:rPr>
      </w:pPr>
      <w:r>
        <w:t xml:space="preserve">           </w:t>
      </w:r>
      <w:r w:rsidRPr="00412E1C">
        <w:rPr>
          <w:rFonts w:ascii="Consolas" w:hAnsi="Consolas" w:cs="Consolas"/>
          <w:b/>
          <w:bCs/>
          <w:color w:val="7F0055"/>
          <w:sz w:val="20"/>
          <w:szCs w:val="20"/>
          <w:lang w:val="de-DE"/>
        </w:rPr>
        <w:t>static String var</w:t>
      </w:r>
      <w:r>
        <w:rPr>
          <w:rFonts w:ascii="Consolas" w:hAnsi="Consolas" w:cs="Consolas"/>
          <w:b/>
          <w:bCs/>
          <w:color w:val="7F0055"/>
          <w:sz w:val="20"/>
          <w:szCs w:val="20"/>
          <w:lang w:val="de-DE"/>
        </w:rPr>
        <w:t>;</w:t>
      </w:r>
      <w:r>
        <w:rPr>
          <w:rFonts w:ascii="Consolas" w:hAnsi="Consolas" w:cs="Consolas"/>
          <w:b/>
          <w:bCs/>
          <w:color w:val="7F0055"/>
          <w:sz w:val="20"/>
          <w:szCs w:val="20"/>
          <w:highlight w:val="blue"/>
          <w:lang w:val="de-DE"/>
        </w:rPr>
        <w:t xml:space="preserve">   </w:t>
      </w:r>
    </w:p>
    <w:p w14:paraId="1E2F34CF" w14:textId="14AD05D6" w:rsidR="00412E1C" w:rsidRDefault="00412E1C" w:rsidP="00B36BAA">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Module </w:t>
      </w:r>
      <w:r>
        <w:rPr>
          <w:rFonts w:ascii="Consolas" w:hAnsi="Consolas" w:cs="Consolas"/>
          <w:color w:val="0000C0"/>
          <w:sz w:val="20"/>
          <w:szCs w:val="20"/>
          <w:lang w:val="de-DE"/>
        </w:rPr>
        <w:t>m1</w:t>
      </w:r>
      <w:r>
        <w:rPr>
          <w:rFonts w:ascii="Consolas" w:hAnsi="Consolas" w:cs="Consolas"/>
          <w:color w:val="000000"/>
          <w:sz w:val="20"/>
          <w:szCs w:val="20"/>
          <w:lang w:val="de-DE"/>
        </w:rPr>
        <w:t>;</w:t>
      </w:r>
    </w:p>
    <w:p w14:paraId="4CC5B131" w14:textId="572B8575" w:rsidR="00412E1C" w:rsidRDefault="00412E1C" w:rsidP="00B36BAA">
      <w:pPr>
        <w:spacing w:line="360" w:lineRule="auto"/>
        <w:jc w:val="both"/>
      </w:pPr>
    </w:p>
    <w:p w14:paraId="3BABBF7B" w14:textId="3FFABBF0" w:rsidR="00412E1C" w:rsidRDefault="00412E1C" w:rsidP="00B36BAA">
      <w:pPr>
        <w:spacing w:line="360" w:lineRule="auto"/>
        <w:jc w:val="both"/>
      </w:pPr>
      <w:r>
        <w:t>Das Attribut var, welches vom Typ String ist, wird für die Speicherung einer Variable benutzt.</w:t>
      </w:r>
    </w:p>
    <w:p w14:paraId="1108CB58" w14:textId="65AD4DD2" w:rsidR="00412E1C" w:rsidRPr="00412E1C" w:rsidRDefault="00412E1C" w:rsidP="00B36BAA">
      <w:pPr>
        <w:spacing w:line="360" w:lineRule="auto"/>
        <w:jc w:val="both"/>
      </w:pPr>
      <w:r>
        <w:t xml:space="preserve">Das Attribut m1, welches vom Typ Module ist, wird für die Speicherung eines Moduls benutzt. </w:t>
      </w:r>
    </w:p>
    <w:p w14:paraId="47630CA1" w14:textId="3EBD2C6E" w:rsidR="007B418F" w:rsidRDefault="00B77E07" w:rsidP="00B36BAA">
      <w:pPr>
        <w:spacing w:after="160" w:line="360" w:lineRule="auto"/>
        <w:jc w:val="both"/>
      </w:pPr>
      <w:r>
        <w:t>Sie enthält u.a. folgende zentrale Methoden:</w:t>
      </w:r>
    </w:p>
    <w:p w14:paraId="7A5E3EC4" w14:textId="77777777" w:rsidR="007B418F" w:rsidRDefault="007B418F" w:rsidP="00B36BAA">
      <w:pPr>
        <w:spacing w:after="160" w:line="360" w:lineRule="auto"/>
        <w:jc w:val="both"/>
      </w:pPr>
    </w:p>
    <w:p w14:paraId="03123253" w14:textId="5539FDB8" w:rsidR="007B418F" w:rsidRPr="00D264B9" w:rsidRDefault="001C766A" w:rsidP="00B36BAA">
      <w:pPr>
        <w:spacing w:after="160" w:line="360" w:lineRule="auto"/>
        <w:jc w:val="both"/>
        <w:rPr>
          <w:lang w:val="en-US"/>
        </w:rPr>
      </w:pPr>
      <w:r>
        <w:t xml:space="preserve">            </w:t>
      </w:r>
      <w:r w:rsidR="007B418F" w:rsidRPr="00D264B9">
        <w:rPr>
          <w:lang w:val="en-US"/>
        </w:rPr>
        <w:t>public String generateRMIModule(int rules, int facts, int in, int out);</w:t>
      </w:r>
    </w:p>
    <w:p w14:paraId="0000EE28" w14:textId="77777777" w:rsidR="007B418F" w:rsidRPr="00D264B9" w:rsidRDefault="007B418F" w:rsidP="00B36BAA">
      <w:pPr>
        <w:spacing w:after="160" w:line="360" w:lineRule="auto"/>
        <w:jc w:val="both"/>
        <w:rPr>
          <w:lang w:val="en-US"/>
        </w:rPr>
      </w:pPr>
    </w:p>
    <w:p w14:paraId="56965131" w14:textId="77777777" w:rsidR="007B418F" w:rsidRPr="007B418F" w:rsidRDefault="007B418F" w:rsidP="00B36BAA">
      <w:pPr>
        <w:spacing w:line="360" w:lineRule="auto"/>
        <w:jc w:val="both"/>
      </w:pPr>
      <w:r w:rsidRPr="007B418F">
        <w:t xml:space="preserve">Diese Methode generiert den Meta-Code vom RMI Modul basierend auf der eingegebenen Anzahl der Regeln, Fakten, Input- und Outputparameter. Das RMI Modul wird so erstellt, dass zuerst ein neues Objekt der Klasse Modul erstellt wird. Dieses wird anschließend mit Objekten der Anderen Klassen (Program, RelationalAtom, Annotation, Term) befüllt. Die angesprochenen Objekte werden mithilfe von verschiedenen Hilfsmethoden zur Verfügung gestellt.  </w:t>
      </w:r>
    </w:p>
    <w:p w14:paraId="56826084" w14:textId="77777777" w:rsidR="007B418F" w:rsidRPr="007B418F" w:rsidRDefault="007B418F" w:rsidP="00B36BAA">
      <w:pPr>
        <w:spacing w:line="360" w:lineRule="auto"/>
        <w:jc w:val="both"/>
      </w:pPr>
    </w:p>
    <w:p w14:paraId="4E15AF65" w14:textId="4853CD42" w:rsidR="007B418F" w:rsidRPr="00D264B9" w:rsidRDefault="001C766A" w:rsidP="00B36BAA">
      <w:pPr>
        <w:spacing w:line="360" w:lineRule="auto"/>
        <w:jc w:val="both"/>
        <w:rPr>
          <w:lang w:val="en-US"/>
        </w:rPr>
      </w:pPr>
      <w:r>
        <w:t xml:space="preserve">            </w:t>
      </w:r>
      <w:r w:rsidR="007B418F" w:rsidRPr="00D264B9">
        <w:rPr>
          <w:lang w:val="en-US"/>
        </w:rPr>
        <w:t>public String generateRMIModule(int rules, int facts, int in, int out, Module myModule)</w:t>
      </w:r>
    </w:p>
    <w:p w14:paraId="1B9375A3" w14:textId="0314A238" w:rsidR="007B418F" w:rsidRPr="00D264B9" w:rsidRDefault="007B418F" w:rsidP="00B36BAA">
      <w:pPr>
        <w:spacing w:line="360" w:lineRule="auto"/>
        <w:jc w:val="both"/>
        <w:rPr>
          <w:lang w:val="en-US"/>
        </w:rPr>
      </w:pPr>
    </w:p>
    <w:p w14:paraId="1B4111DD" w14:textId="77777777" w:rsidR="007B418F" w:rsidRPr="007B418F" w:rsidRDefault="007B418F" w:rsidP="00B36BAA">
      <w:pPr>
        <w:spacing w:line="360" w:lineRule="auto"/>
        <w:jc w:val="both"/>
      </w:pPr>
      <w:r w:rsidRPr="007B418F">
        <w:t xml:space="preserve">Diese Methode generiert den Meta-Code eines geerbten RMI Moduls basierend auf der eingegebenen Anzahl der Regeln, Fakten, Input- und Outputparameter und der Superklasse. Das RMI Modul wird so erstellt, dass zuerst ein neues Objekt der Klasse Modul erstellt wird. Dieses wird anschließend mit Objekten der Anderen Klassen (Program, RelationalAtom, Annotation, Term) befüllt. Die angesprochenen Objekte werden mithilfe von verschiedenen Hilfsmethoden zur Verfügung gestellt. Im Unterschied zur oberen Methode wird hier noch zusätzlich die Verbindung zwischen der Superklasse und der Subklasse generiert. </w:t>
      </w:r>
    </w:p>
    <w:p w14:paraId="2A5710BF" w14:textId="77777777" w:rsidR="007B418F" w:rsidRPr="007B418F" w:rsidRDefault="007B418F" w:rsidP="00B36BAA">
      <w:pPr>
        <w:spacing w:line="360" w:lineRule="auto"/>
        <w:jc w:val="both"/>
      </w:pPr>
    </w:p>
    <w:p w14:paraId="499FF411" w14:textId="7E7928AD" w:rsidR="007B418F" w:rsidRDefault="007B418F" w:rsidP="00B36BAA">
      <w:pPr>
        <w:spacing w:line="360" w:lineRule="auto"/>
        <w:jc w:val="both"/>
      </w:pPr>
      <w:r w:rsidRPr="007B418F">
        <w:t xml:space="preserve">Die Restlichen größeren Methoden in der Klasse </w:t>
      </w:r>
      <w:r w:rsidR="00F52B64" w:rsidRPr="00F52B64">
        <w:rPr>
          <w:b/>
        </w:rPr>
        <w:t>RMIModule.java</w:t>
      </w:r>
      <w:r w:rsidRPr="007B418F">
        <w:t xml:space="preserve"> haben ähnliche Algorithmen deren Bedeutung aus dem Code herausgelesen werden kann</w:t>
      </w:r>
      <w:r w:rsidR="00E72614">
        <w:t>.</w:t>
      </w:r>
    </w:p>
    <w:p w14:paraId="538E2D8F" w14:textId="1C751993" w:rsidR="00E72614" w:rsidRDefault="00E72614" w:rsidP="00B36BAA">
      <w:pPr>
        <w:spacing w:line="360" w:lineRule="auto"/>
        <w:jc w:val="both"/>
      </w:pPr>
      <w:r>
        <w:t>Ansonsten finden sich in der Klasse noch die Get und Set Methoden für die Attribute</w:t>
      </w:r>
      <w:r w:rsidR="00424B37">
        <w:t>.</w:t>
      </w:r>
    </w:p>
    <w:p w14:paraId="281F1D55" w14:textId="77777777" w:rsidR="00D97AA2" w:rsidRDefault="00D97AA2" w:rsidP="00B36BAA">
      <w:pPr>
        <w:spacing w:after="160" w:line="360" w:lineRule="auto"/>
        <w:jc w:val="both"/>
      </w:pPr>
    </w:p>
    <w:p w14:paraId="25413C98" w14:textId="56E96F11" w:rsidR="00425B19" w:rsidRDefault="00D97AA2" w:rsidP="00B36BAA">
      <w:pPr>
        <w:pStyle w:val="berschrift3"/>
        <w:spacing w:after="160" w:line="360" w:lineRule="auto"/>
        <w:jc w:val="both"/>
      </w:pPr>
      <w:bookmarkStart w:id="44" w:name="_Toc112617"/>
      <w:r>
        <w:lastRenderedPageBreak/>
        <w:t>Module</w:t>
      </w:r>
      <w:bookmarkEnd w:id="44"/>
    </w:p>
    <w:p w14:paraId="72D7A582" w14:textId="0657F5FE" w:rsidR="00425B19" w:rsidRDefault="00425B19" w:rsidP="00B36BAA">
      <w:pPr>
        <w:spacing w:line="360" w:lineRule="auto"/>
        <w:jc w:val="both"/>
      </w:pPr>
      <w:r>
        <w:t xml:space="preserve">Die Klasse </w:t>
      </w:r>
      <w:r w:rsidRPr="00425B19">
        <w:rPr>
          <w:b/>
        </w:rPr>
        <w:t>Module.java</w:t>
      </w:r>
      <w:r>
        <w:t xml:space="preserve"> dient als Basis für das RMI Modul.</w:t>
      </w:r>
    </w:p>
    <w:p w14:paraId="4392869B" w14:textId="7784B935" w:rsidR="00425B19" w:rsidRDefault="008E5403" w:rsidP="00B36BAA">
      <w:pPr>
        <w:spacing w:line="360" w:lineRule="auto"/>
        <w:jc w:val="both"/>
        <w:rPr>
          <w:lang w:val="de-DE"/>
        </w:rPr>
      </w:pPr>
      <w:r>
        <w:rPr>
          <w:lang w:val="de-DE"/>
        </w:rPr>
        <w:t>Diese Klasse enthält folgende Attribute:</w:t>
      </w:r>
    </w:p>
    <w:p w14:paraId="39C21F57" w14:textId="77777777" w:rsidR="008E5403" w:rsidRPr="00425B19" w:rsidRDefault="008E5403" w:rsidP="00B36BAA">
      <w:pPr>
        <w:spacing w:line="360" w:lineRule="auto"/>
        <w:jc w:val="both"/>
      </w:pPr>
    </w:p>
    <w:p w14:paraId="44BA9DEB" w14:textId="5DC445B9"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7B09D79C" w14:textId="736E8B99"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static</w:t>
      </w: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int</w:t>
      </w:r>
      <w:r w:rsidRPr="00D264B9">
        <w:rPr>
          <w:rFonts w:ascii="Consolas" w:hAnsi="Consolas" w:cs="Consolas"/>
          <w:color w:val="000000"/>
          <w:sz w:val="20"/>
          <w:szCs w:val="20"/>
          <w:lang w:val="en-US"/>
        </w:rPr>
        <w:t xml:space="preserve"> </w:t>
      </w:r>
      <w:r w:rsidRPr="00D264B9">
        <w:rPr>
          <w:rFonts w:ascii="Consolas" w:hAnsi="Consolas" w:cs="Consolas"/>
          <w:i/>
          <w:iCs/>
          <w:color w:val="0000C0"/>
          <w:sz w:val="20"/>
          <w:szCs w:val="20"/>
          <w:lang w:val="en-US"/>
        </w:rPr>
        <w:t>nrOfModule</w:t>
      </w:r>
      <w:r w:rsidRPr="00D264B9">
        <w:rPr>
          <w:rFonts w:ascii="Consolas" w:hAnsi="Consolas" w:cs="Consolas"/>
          <w:color w:val="000000"/>
          <w:sz w:val="20"/>
          <w:szCs w:val="20"/>
          <w:lang w:val="en-US"/>
        </w:rPr>
        <w:t xml:space="preserve"> = 1;</w:t>
      </w:r>
    </w:p>
    <w:p w14:paraId="43A16938" w14:textId="77777777"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ab/>
      </w:r>
    </w:p>
    <w:p w14:paraId="224E5267" w14:textId="6A7B435F"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List&lt;Rule&gt; </w:t>
      </w:r>
      <w:r w:rsidRPr="00D264B9">
        <w:rPr>
          <w:rFonts w:ascii="Consolas" w:hAnsi="Consolas" w:cs="Consolas"/>
          <w:color w:val="0000C0"/>
          <w:sz w:val="20"/>
          <w:szCs w:val="20"/>
          <w:lang w:val="en-US"/>
        </w:rPr>
        <w:t>rules</w:t>
      </w:r>
      <w:r w:rsidRPr="00D264B9">
        <w:rPr>
          <w:rFonts w:ascii="Consolas" w:hAnsi="Consolas" w:cs="Consolas"/>
          <w:color w:val="000000"/>
          <w:sz w:val="20"/>
          <w:szCs w:val="20"/>
          <w:lang w:val="en-US"/>
        </w:rPr>
        <w:t>;</w:t>
      </w:r>
    </w:p>
    <w:p w14:paraId="31BBF0B7" w14:textId="3ED01BDA"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List&lt;RelationalAtoms&gt; </w:t>
      </w:r>
      <w:r w:rsidRPr="00D264B9">
        <w:rPr>
          <w:rFonts w:ascii="Consolas" w:hAnsi="Consolas" w:cs="Consolas"/>
          <w:color w:val="0000C0"/>
          <w:sz w:val="20"/>
          <w:szCs w:val="20"/>
          <w:lang w:val="en-US"/>
        </w:rPr>
        <w:t>facts</w:t>
      </w:r>
      <w:r w:rsidRPr="00D264B9">
        <w:rPr>
          <w:rFonts w:ascii="Consolas" w:hAnsi="Consolas" w:cs="Consolas"/>
          <w:color w:val="000000"/>
          <w:sz w:val="20"/>
          <w:szCs w:val="20"/>
          <w:lang w:val="en-US"/>
        </w:rPr>
        <w:t>;</w:t>
      </w:r>
    </w:p>
    <w:p w14:paraId="120E7845" w14:textId="5E8E1DB5" w:rsidR="00425B19" w:rsidRPr="006A21B2" w:rsidRDefault="00425B19" w:rsidP="00B36BAA">
      <w:pPr>
        <w:autoSpaceDE w:val="0"/>
        <w:autoSpaceDN w:val="0"/>
        <w:adjustRightInd w:val="0"/>
        <w:spacing w:line="360" w:lineRule="auto"/>
        <w:jc w:val="both"/>
        <w:rPr>
          <w:rFonts w:ascii="Consolas" w:hAnsi="Consolas" w:cs="Consolas"/>
          <w:sz w:val="20"/>
          <w:szCs w:val="20"/>
          <w:lang w:val="en-GB"/>
        </w:rPr>
      </w:pPr>
      <w:r w:rsidRPr="00D264B9">
        <w:rPr>
          <w:rFonts w:ascii="Consolas" w:hAnsi="Consolas" w:cs="Consolas"/>
          <w:color w:val="000000"/>
          <w:sz w:val="20"/>
          <w:szCs w:val="20"/>
          <w:lang w:val="en-US"/>
        </w:rPr>
        <w:t xml:space="preserve">      </w:t>
      </w:r>
      <w:r w:rsidRPr="006A21B2">
        <w:rPr>
          <w:rFonts w:ascii="Consolas" w:hAnsi="Consolas" w:cs="Consolas"/>
          <w:color w:val="000000"/>
          <w:sz w:val="20"/>
          <w:szCs w:val="20"/>
          <w:lang w:val="en-GB"/>
        </w:rPr>
        <w:t xml:space="preserve">List&lt;String&gt; </w:t>
      </w:r>
      <w:r w:rsidRPr="006A21B2">
        <w:rPr>
          <w:rFonts w:ascii="Consolas" w:hAnsi="Consolas" w:cs="Consolas"/>
          <w:color w:val="0000C0"/>
          <w:sz w:val="20"/>
          <w:szCs w:val="20"/>
          <w:lang w:val="en-GB"/>
        </w:rPr>
        <w:t>inputPredicate</w:t>
      </w:r>
      <w:r w:rsidRPr="006A21B2">
        <w:rPr>
          <w:rFonts w:ascii="Consolas" w:hAnsi="Consolas" w:cs="Consolas"/>
          <w:color w:val="000000"/>
          <w:sz w:val="20"/>
          <w:szCs w:val="20"/>
          <w:lang w:val="en-GB"/>
        </w:rPr>
        <w:t>;</w:t>
      </w:r>
    </w:p>
    <w:p w14:paraId="7B5D3F01" w14:textId="2E1219F4" w:rsidR="00425B19" w:rsidRPr="006A21B2" w:rsidRDefault="00425B19" w:rsidP="00B36BAA">
      <w:pPr>
        <w:autoSpaceDE w:val="0"/>
        <w:autoSpaceDN w:val="0"/>
        <w:adjustRightInd w:val="0"/>
        <w:spacing w:line="360" w:lineRule="auto"/>
        <w:jc w:val="both"/>
        <w:rPr>
          <w:rFonts w:ascii="Consolas" w:hAnsi="Consolas" w:cs="Consolas"/>
          <w:color w:val="000000"/>
          <w:sz w:val="20"/>
          <w:szCs w:val="20"/>
          <w:lang w:val="en-US"/>
        </w:rPr>
      </w:pPr>
      <w:r w:rsidRPr="006A21B2">
        <w:rPr>
          <w:rFonts w:ascii="Consolas" w:hAnsi="Consolas" w:cs="Consolas"/>
          <w:color w:val="000000"/>
          <w:sz w:val="20"/>
          <w:szCs w:val="20"/>
          <w:lang w:val="en-US"/>
        </w:rPr>
        <w:t xml:space="preserve">      List&lt;String&gt;</w:t>
      </w:r>
      <w:r w:rsidRPr="006A21B2">
        <w:rPr>
          <w:rFonts w:ascii="Consolas" w:hAnsi="Consolas" w:cs="Consolas"/>
          <w:color w:val="0000C0"/>
          <w:sz w:val="20"/>
          <w:szCs w:val="20"/>
          <w:lang w:val="en-GB"/>
        </w:rPr>
        <w:t>outputPredicate</w:t>
      </w:r>
      <w:r w:rsidRPr="006A21B2">
        <w:rPr>
          <w:rFonts w:ascii="Consolas" w:hAnsi="Consolas" w:cs="Consolas"/>
          <w:color w:val="000000"/>
          <w:sz w:val="20"/>
          <w:szCs w:val="20"/>
          <w:lang w:val="en-US"/>
        </w:rPr>
        <w:t>;</w:t>
      </w:r>
    </w:p>
    <w:p w14:paraId="077A6CFA" w14:textId="7EB3634C" w:rsidR="00425B19" w:rsidRPr="006A21B2" w:rsidRDefault="00425B19" w:rsidP="00B36BAA">
      <w:pPr>
        <w:spacing w:line="360" w:lineRule="auto"/>
        <w:jc w:val="both"/>
        <w:rPr>
          <w:lang w:val="en-GB"/>
        </w:rPr>
      </w:pPr>
    </w:p>
    <w:p w14:paraId="42F54874" w14:textId="7EEFEAAC" w:rsidR="00425B19" w:rsidRDefault="008E5403" w:rsidP="00B36BAA">
      <w:pPr>
        <w:spacing w:line="360" w:lineRule="auto"/>
        <w:jc w:val="both"/>
        <w:rPr>
          <w:lang w:val="de-DE"/>
        </w:rPr>
      </w:pPr>
      <w:r>
        <w:rPr>
          <w:lang w:val="de-DE"/>
        </w:rPr>
        <w:t>Das Attribut name, welches vom Typ String ist, wird für die Speicherung des Namens benutzt.</w:t>
      </w:r>
    </w:p>
    <w:p w14:paraId="550AB9ED" w14:textId="7FC21613" w:rsidR="008E5403" w:rsidRDefault="00FA37C9" w:rsidP="00B36BAA">
      <w:pPr>
        <w:spacing w:line="360" w:lineRule="auto"/>
        <w:jc w:val="both"/>
        <w:rPr>
          <w:lang w:val="de-DE"/>
        </w:rPr>
      </w:pPr>
      <w:r>
        <w:rPr>
          <w:lang w:val="de-DE"/>
        </w:rPr>
        <w:t>Das Attribut nrOfModule, welches vom Type int ist, wird für die Zählung von den erzeugten Modulen benutzt.</w:t>
      </w:r>
    </w:p>
    <w:p w14:paraId="53D5E63D" w14:textId="3C18AC1B" w:rsidR="00DD4703" w:rsidRDefault="00DD4703" w:rsidP="00B36BAA">
      <w:pPr>
        <w:spacing w:line="360" w:lineRule="auto"/>
        <w:jc w:val="both"/>
        <w:rPr>
          <w:lang w:val="de-DE"/>
        </w:rPr>
      </w:pPr>
      <w:r>
        <w:rPr>
          <w:lang w:val="de-DE"/>
        </w:rPr>
        <w:t>Das Attribut rules, welches eine Liste vom Typ Rule ist, wird für die Speicherung der Regeln benutzt.</w:t>
      </w:r>
    </w:p>
    <w:p w14:paraId="198F6EC3" w14:textId="02FFE997" w:rsidR="00DD4703" w:rsidRDefault="00DD4703" w:rsidP="00B36BAA">
      <w:pPr>
        <w:spacing w:line="360" w:lineRule="auto"/>
        <w:jc w:val="both"/>
        <w:rPr>
          <w:lang w:val="de-DE"/>
        </w:rPr>
      </w:pPr>
      <w:r>
        <w:rPr>
          <w:lang w:val="de-DE"/>
        </w:rPr>
        <w:t>Das Attribut facts, welches eine Liste vom Typ RelationalAtom ist, wird für die Speicherung der Fakten benutzt.</w:t>
      </w:r>
    </w:p>
    <w:p w14:paraId="2EB0E6AD" w14:textId="27D58050" w:rsidR="00DD4703" w:rsidRDefault="00DD4703" w:rsidP="00B36BAA">
      <w:pPr>
        <w:spacing w:line="360" w:lineRule="auto"/>
        <w:jc w:val="both"/>
        <w:rPr>
          <w:lang w:val="de-DE"/>
        </w:rPr>
      </w:pPr>
      <w:r>
        <w:rPr>
          <w:lang w:val="de-DE"/>
        </w:rPr>
        <w:t>Das Attribut inputPredicate, welches eine Liste vom Typ String ist, wird für die Speicherung der Input-Prädikate benutzt.</w:t>
      </w:r>
    </w:p>
    <w:p w14:paraId="44A85182" w14:textId="31507B35" w:rsidR="00DD4703" w:rsidRDefault="00DD4703" w:rsidP="00B36BAA">
      <w:pPr>
        <w:spacing w:line="360" w:lineRule="auto"/>
        <w:jc w:val="both"/>
        <w:rPr>
          <w:lang w:val="de-DE"/>
        </w:rPr>
      </w:pPr>
      <w:r>
        <w:rPr>
          <w:lang w:val="de-DE"/>
        </w:rPr>
        <w:t xml:space="preserve">Das Attribut outputPredicate, welches eine Liste vom Type String ist, wird für die Speicherung der Output-Prädikate benutzt. </w:t>
      </w:r>
    </w:p>
    <w:p w14:paraId="626EC59C" w14:textId="55F96DE7" w:rsidR="00064035" w:rsidRDefault="004071FC" w:rsidP="00B36BAA">
      <w:pPr>
        <w:spacing w:line="360" w:lineRule="auto"/>
        <w:jc w:val="both"/>
      </w:pPr>
      <w:r>
        <w:t>Ansonsten finden sich in der Klasse noch die Get und Set Methoden für die Attribute sowie Methoden um neue Werte zu den Listen hinzuzufügen.</w:t>
      </w:r>
    </w:p>
    <w:p w14:paraId="5CFA25A9" w14:textId="77777777" w:rsidR="000E6664" w:rsidRPr="00C32CF7" w:rsidRDefault="000E6664" w:rsidP="00B36BAA">
      <w:pPr>
        <w:spacing w:line="360" w:lineRule="auto"/>
        <w:jc w:val="both"/>
      </w:pPr>
    </w:p>
    <w:p w14:paraId="4E545A43" w14:textId="34C8C908" w:rsidR="003B1F2F" w:rsidRPr="00C32CF7" w:rsidRDefault="003E1F8B" w:rsidP="00B36BAA">
      <w:pPr>
        <w:pStyle w:val="berschrift3"/>
        <w:spacing w:line="360" w:lineRule="auto"/>
        <w:jc w:val="both"/>
        <w:rPr>
          <w:lang w:val="de-DE"/>
        </w:rPr>
      </w:pPr>
      <w:bookmarkStart w:id="45" w:name="_Toc112618"/>
      <w:r>
        <w:rPr>
          <w:lang w:val="de-DE"/>
        </w:rPr>
        <w:t>Rule</w:t>
      </w:r>
      <w:bookmarkEnd w:id="45"/>
    </w:p>
    <w:p w14:paraId="466A630E" w14:textId="53E8D1D9" w:rsidR="003B1F2F" w:rsidRDefault="003B1F2F" w:rsidP="00B36BAA">
      <w:pPr>
        <w:spacing w:line="360" w:lineRule="auto"/>
        <w:jc w:val="both"/>
        <w:rPr>
          <w:lang w:val="de-DE"/>
        </w:rPr>
      </w:pPr>
      <w:r>
        <w:rPr>
          <w:lang w:val="de-DE"/>
        </w:rPr>
        <w:t xml:space="preserve">Die Klasse </w:t>
      </w:r>
      <w:r w:rsidRPr="00BA683A">
        <w:rPr>
          <w:b/>
          <w:lang w:val="de-DE"/>
        </w:rPr>
        <w:t>Rule.java</w:t>
      </w:r>
      <w:r>
        <w:rPr>
          <w:lang w:val="de-DE"/>
        </w:rPr>
        <w:t xml:space="preserve"> dient zur Erstellung von Regeln eines Moduls.</w:t>
      </w:r>
    </w:p>
    <w:p w14:paraId="25C74BAC" w14:textId="55E7C016" w:rsidR="00BA683A" w:rsidRDefault="00BA683A" w:rsidP="00B36BAA">
      <w:pPr>
        <w:spacing w:line="360" w:lineRule="auto"/>
        <w:jc w:val="both"/>
        <w:rPr>
          <w:lang w:val="de-DE"/>
        </w:rPr>
      </w:pPr>
      <w:r>
        <w:rPr>
          <w:lang w:val="de-DE"/>
        </w:rPr>
        <w:t>Sie enthält folgende Attribute:</w:t>
      </w:r>
    </w:p>
    <w:p w14:paraId="36C0EF20" w14:textId="77777777" w:rsidR="00567E70" w:rsidRDefault="00567E70" w:rsidP="00B36BAA">
      <w:pPr>
        <w:spacing w:line="360" w:lineRule="auto"/>
        <w:jc w:val="both"/>
        <w:rPr>
          <w:lang w:val="de-DE"/>
        </w:rPr>
      </w:pPr>
    </w:p>
    <w:p w14:paraId="092A498F" w14:textId="3F2F959D" w:rsidR="00567E70" w:rsidRDefault="00567E70"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36549D96" w14:textId="24662EA1" w:rsidR="00567E70" w:rsidRPr="00D264B9" w:rsidRDefault="00567E70"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RelationalAtoms </w:t>
      </w:r>
      <w:r w:rsidRPr="00D264B9">
        <w:rPr>
          <w:rFonts w:ascii="Consolas" w:hAnsi="Consolas" w:cs="Consolas"/>
          <w:color w:val="0000C0"/>
          <w:sz w:val="20"/>
          <w:szCs w:val="20"/>
          <w:lang w:val="en-US"/>
        </w:rPr>
        <w:t>head</w:t>
      </w:r>
      <w:r w:rsidRPr="00D264B9">
        <w:rPr>
          <w:rFonts w:ascii="Consolas" w:hAnsi="Consolas" w:cs="Consolas"/>
          <w:color w:val="000000"/>
          <w:sz w:val="20"/>
          <w:szCs w:val="20"/>
          <w:lang w:val="en-US"/>
        </w:rPr>
        <w:t>;</w:t>
      </w:r>
    </w:p>
    <w:p w14:paraId="672E4487" w14:textId="4C35CF0E" w:rsidR="00567E70" w:rsidRPr="00D264B9" w:rsidRDefault="00567E70"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List&lt;RelationalAtoms&gt; </w:t>
      </w:r>
      <w:r w:rsidRPr="00D264B9">
        <w:rPr>
          <w:rFonts w:ascii="Consolas" w:hAnsi="Consolas" w:cs="Consolas"/>
          <w:color w:val="0000C0"/>
          <w:sz w:val="20"/>
          <w:szCs w:val="20"/>
          <w:lang w:val="en-US"/>
        </w:rPr>
        <w:t>relationalAtomsBody</w:t>
      </w:r>
      <w:r w:rsidRPr="00D264B9">
        <w:rPr>
          <w:rFonts w:ascii="Consolas" w:hAnsi="Consolas" w:cs="Consolas"/>
          <w:color w:val="000000"/>
          <w:sz w:val="20"/>
          <w:szCs w:val="20"/>
          <w:lang w:val="en-US"/>
        </w:rPr>
        <w:t>;</w:t>
      </w:r>
    </w:p>
    <w:p w14:paraId="0A06BC63" w14:textId="74A415DD" w:rsidR="00567E70" w:rsidRPr="003B1F2F" w:rsidRDefault="00567E70" w:rsidP="00B36BAA">
      <w:pPr>
        <w:spacing w:line="360" w:lineRule="auto"/>
        <w:jc w:val="both"/>
        <w:rPr>
          <w:lang w:val="de-DE"/>
        </w:rPr>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annotation</w:t>
      </w:r>
      <w:r>
        <w:rPr>
          <w:rFonts w:ascii="Consolas" w:hAnsi="Consolas" w:cs="Consolas"/>
          <w:color w:val="000000"/>
          <w:sz w:val="20"/>
          <w:szCs w:val="20"/>
          <w:lang w:val="de-DE"/>
        </w:rPr>
        <w:t>;</w:t>
      </w:r>
    </w:p>
    <w:p w14:paraId="673FB4FC" w14:textId="693E72A5" w:rsidR="008E5403" w:rsidRDefault="008E5403" w:rsidP="00B36BAA">
      <w:pPr>
        <w:spacing w:line="360" w:lineRule="auto"/>
        <w:jc w:val="both"/>
        <w:rPr>
          <w:lang w:val="de-DE"/>
        </w:rPr>
      </w:pPr>
    </w:p>
    <w:p w14:paraId="5693A08F" w14:textId="0C3F2CDF" w:rsidR="004C62AE" w:rsidRPr="0029447E" w:rsidRDefault="004C62AE" w:rsidP="00B36BAA">
      <w:pPr>
        <w:spacing w:line="360" w:lineRule="auto"/>
        <w:jc w:val="both"/>
      </w:pPr>
      <w:r w:rsidRPr="0029447E">
        <w:t>Das Attribut name, welches vom Typ String ist, wird für die Speicherung des Namens der Regel benutzt.</w:t>
      </w:r>
    </w:p>
    <w:p w14:paraId="670E2EBA" w14:textId="562D36D2" w:rsidR="00E75F05" w:rsidRPr="0029447E" w:rsidRDefault="00E75F05" w:rsidP="00B36BAA">
      <w:pPr>
        <w:spacing w:line="360" w:lineRule="auto"/>
        <w:jc w:val="both"/>
      </w:pPr>
      <w:r w:rsidRPr="0029447E">
        <w:t>Das Attribut head, welches vom Typ RelationalAtom ist, wird für die Speich</w:t>
      </w:r>
      <w:r w:rsidR="005C6AF8" w:rsidRPr="0029447E">
        <w:t xml:space="preserve">erung des Head-Atoms benutzt. </w:t>
      </w:r>
    </w:p>
    <w:p w14:paraId="1BFFEA80" w14:textId="69CBEEF9" w:rsidR="00EE7F7B" w:rsidRPr="0029447E" w:rsidRDefault="00EE7F7B" w:rsidP="00B36BAA">
      <w:pPr>
        <w:spacing w:line="360" w:lineRule="auto"/>
        <w:jc w:val="both"/>
        <w:rPr>
          <w:lang w:val="de-DE"/>
        </w:rPr>
      </w:pPr>
      <w:r w:rsidRPr="0029447E">
        <w:rPr>
          <w:lang w:val="de-DE"/>
        </w:rPr>
        <w:lastRenderedPageBreak/>
        <w:t xml:space="preserve">Das Attribut </w:t>
      </w:r>
      <w:r w:rsidR="00825B90" w:rsidRPr="0029447E">
        <w:rPr>
          <w:lang w:val="de-DE"/>
        </w:rPr>
        <w:t>relationalAtomsBody</w:t>
      </w:r>
      <w:r w:rsidRPr="0029447E">
        <w:rPr>
          <w:lang w:val="de-DE"/>
        </w:rPr>
        <w:t xml:space="preserve">, welches eine Liste vom Typ </w:t>
      </w:r>
      <w:r w:rsidR="00825B90" w:rsidRPr="0029447E">
        <w:rPr>
          <w:lang w:val="de-DE"/>
        </w:rPr>
        <w:t>RelationalAtom</w:t>
      </w:r>
      <w:r w:rsidRPr="0029447E">
        <w:rPr>
          <w:lang w:val="de-DE"/>
        </w:rPr>
        <w:t xml:space="preserve"> ist, wird für die Speicherung der </w:t>
      </w:r>
      <w:r w:rsidR="00F444DB" w:rsidRPr="0029447E">
        <w:rPr>
          <w:lang w:val="de-DE"/>
        </w:rPr>
        <w:t xml:space="preserve">Body-Atome benutzt. </w:t>
      </w:r>
    </w:p>
    <w:p w14:paraId="54608979" w14:textId="71B5C8B2" w:rsidR="00070EC9" w:rsidRPr="0029447E" w:rsidRDefault="00070EC9" w:rsidP="00B36BAA">
      <w:pPr>
        <w:spacing w:line="360" w:lineRule="auto"/>
        <w:jc w:val="both"/>
      </w:pPr>
      <w:r w:rsidRPr="0029447E">
        <w:t>Das Attribut annotation, welches vom Typ String ist, wird für die Speicherung de</w:t>
      </w:r>
      <w:r w:rsidR="00555579" w:rsidRPr="0029447E">
        <w:t xml:space="preserve">r Annotation einer Regel benutzt. </w:t>
      </w:r>
    </w:p>
    <w:p w14:paraId="1F9CE8CA" w14:textId="5F2F23CD" w:rsidR="00EE7F7B" w:rsidRPr="0029447E" w:rsidRDefault="00EE7F7B" w:rsidP="00B36BAA">
      <w:pPr>
        <w:spacing w:line="360" w:lineRule="auto"/>
        <w:jc w:val="both"/>
      </w:pPr>
    </w:p>
    <w:p w14:paraId="739B243B" w14:textId="290EEC54" w:rsidR="00D86E39" w:rsidRDefault="00612B43" w:rsidP="00B36BAA">
      <w:pPr>
        <w:jc w:val="both"/>
      </w:pPr>
      <w:r w:rsidRPr="0029447E">
        <w:t>Weiters enthält diese Klasse die folgende (wichtigere) Methode:</w:t>
      </w:r>
    </w:p>
    <w:p w14:paraId="3C8D18E0" w14:textId="77777777" w:rsidR="00D86E39" w:rsidRDefault="00D86E39" w:rsidP="00B36BAA">
      <w:pPr>
        <w:jc w:val="both"/>
        <w:rPr>
          <w:b/>
        </w:rPr>
      </w:pPr>
    </w:p>
    <w:p w14:paraId="6E030DCD" w14:textId="519EE593" w:rsidR="00612B43" w:rsidRPr="00D86E39" w:rsidRDefault="00D86E39" w:rsidP="00B36BAA">
      <w:pPr>
        <w:jc w:val="both"/>
        <w:rPr>
          <w:rFonts w:cstheme="majorBidi"/>
          <w:b/>
          <w:lang w:val="en-GB"/>
        </w:rPr>
      </w:pPr>
      <w:r w:rsidRPr="006A21B2">
        <w:rPr>
          <w:bCs/>
          <w:color w:val="7F0055"/>
        </w:rPr>
        <w:tab/>
      </w:r>
      <w:r w:rsidR="00612B43" w:rsidRPr="00D264B9">
        <w:rPr>
          <w:bCs/>
          <w:color w:val="7F0055"/>
          <w:lang w:val="en-US"/>
        </w:rPr>
        <w:t>public</w:t>
      </w:r>
      <w:r w:rsidR="00612B43" w:rsidRPr="00D264B9">
        <w:rPr>
          <w:lang w:val="en-US"/>
        </w:rPr>
        <w:t xml:space="preserve"> String generateOnlyRules(</w:t>
      </w:r>
      <w:r w:rsidR="00612B43" w:rsidRPr="00D264B9">
        <w:rPr>
          <w:bCs/>
          <w:color w:val="7F0055"/>
          <w:lang w:val="en-US"/>
        </w:rPr>
        <w:t>int</w:t>
      </w:r>
      <w:r w:rsidR="00612B43" w:rsidRPr="00D264B9">
        <w:rPr>
          <w:lang w:val="en-US"/>
        </w:rPr>
        <w:t xml:space="preserve"> </w:t>
      </w:r>
      <w:r w:rsidR="00612B43" w:rsidRPr="00D264B9">
        <w:rPr>
          <w:color w:val="6A3E3E"/>
          <w:lang w:val="en-US"/>
        </w:rPr>
        <w:t>rulesCount</w:t>
      </w:r>
      <w:r w:rsidR="00612B43" w:rsidRPr="00D264B9">
        <w:rPr>
          <w:lang w:val="en-US"/>
        </w:rPr>
        <w:t xml:space="preserve">, Program </w:t>
      </w:r>
      <w:r w:rsidR="00612B43" w:rsidRPr="00D264B9">
        <w:rPr>
          <w:color w:val="6A3E3E"/>
          <w:lang w:val="en-US"/>
        </w:rPr>
        <w:t>pr</w:t>
      </w:r>
      <w:r w:rsidR="00612B43" w:rsidRPr="00D264B9">
        <w:rPr>
          <w:lang w:val="en-US"/>
        </w:rPr>
        <w:t>);</w:t>
      </w:r>
    </w:p>
    <w:p w14:paraId="5E022300" w14:textId="77777777" w:rsidR="00CA622B" w:rsidRPr="006A21B2" w:rsidRDefault="00CA622B" w:rsidP="00B36BAA">
      <w:pPr>
        <w:spacing w:line="360" w:lineRule="auto"/>
        <w:jc w:val="both"/>
        <w:rPr>
          <w:lang w:val="en-GB"/>
        </w:rPr>
      </w:pPr>
    </w:p>
    <w:p w14:paraId="45CD8722" w14:textId="7D03E688" w:rsidR="008A76BC" w:rsidRPr="006A21B2" w:rsidRDefault="00612B43" w:rsidP="00B36BAA">
      <w:pPr>
        <w:spacing w:line="360" w:lineRule="auto"/>
        <w:jc w:val="both"/>
      </w:pPr>
      <w:r w:rsidRPr="006A21B2">
        <w:t xml:space="preserve">Diese Methode dient zur Meta-Code Darstellung einer Regel. </w:t>
      </w:r>
    </w:p>
    <w:p w14:paraId="3F09AF61" w14:textId="77777777" w:rsidR="00C57D7C" w:rsidRDefault="00C57D7C" w:rsidP="00B36BAA">
      <w:pPr>
        <w:spacing w:line="360" w:lineRule="auto"/>
        <w:jc w:val="both"/>
      </w:pPr>
      <w:r>
        <w:t>Ansonsten finden sich in der Klasse noch die Get und Set Methoden für die Attribute sowie Methoden um neue Werte zu den Listen hinzuzufügen.</w:t>
      </w:r>
    </w:p>
    <w:p w14:paraId="19AFE160" w14:textId="77777777" w:rsidR="00CA622B" w:rsidRPr="00CA622B" w:rsidRDefault="00CA622B" w:rsidP="00B36BAA">
      <w:pPr>
        <w:spacing w:line="360" w:lineRule="auto"/>
        <w:jc w:val="both"/>
      </w:pPr>
    </w:p>
    <w:p w14:paraId="56AF56DC" w14:textId="5C1D4621" w:rsidR="004A573D" w:rsidRDefault="004A573D" w:rsidP="00B36BAA">
      <w:pPr>
        <w:pStyle w:val="berschrift3"/>
        <w:spacing w:after="160" w:line="360" w:lineRule="auto"/>
        <w:jc w:val="both"/>
      </w:pPr>
      <w:bookmarkStart w:id="46" w:name="_Toc112619"/>
      <w:r>
        <w:t>Program</w:t>
      </w:r>
      <w:bookmarkEnd w:id="46"/>
    </w:p>
    <w:p w14:paraId="3A638A64" w14:textId="022D6A56" w:rsidR="004A573D" w:rsidRDefault="004A573D" w:rsidP="00B36BAA">
      <w:pPr>
        <w:spacing w:line="360" w:lineRule="auto"/>
        <w:jc w:val="both"/>
      </w:pPr>
      <w:r w:rsidRPr="004A573D">
        <w:t xml:space="preserve">Die Klasse </w:t>
      </w:r>
      <w:r w:rsidRPr="004A573D">
        <w:rPr>
          <w:b/>
        </w:rPr>
        <w:t>Program.java</w:t>
      </w:r>
      <w:r w:rsidRPr="004A573D">
        <w:t xml:space="preserve"> dient </w:t>
      </w:r>
      <w:r w:rsidR="00737233">
        <w:t>zur Erstellung vom Programm eines Moduls.</w:t>
      </w:r>
    </w:p>
    <w:p w14:paraId="307E11F5" w14:textId="6AF3543C" w:rsidR="00737233" w:rsidRDefault="00737233" w:rsidP="00B36BAA">
      <w:pPr>
        <w:spacing w:line="360" w:lineRule="auto"/>
        <w:jc w:val="both"/>
      </w:pPr>
      <w:r>
        <w:t>Sie enthält folgende Attribute:</w:t>
      </w:r>
    </w:p>
    <w:p w14:paraId="13F380F4" w14:textId="77777777" w:rsidR="008468F0" w:rsidRDefault="008468F0" w:rsidP="00B36BAA">
      <w:pPr>
        <w:spacing w:line="360" w:lineRule="auto"/>
        <w:jc w:val="both"/>
      </w:pPr>
    </w:p>
    <w:p w14:paraId="5409B36D" w14:textId="0812B713" w:rsidR="0007587A" w:rsidRDefault="0007587A"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5633036C" w14:textId="1CEE37D3" w:rsidR="00854D89" w:rsidRDefault="0007587A" w:rsidP="00B36BAA">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w:t>
      </w:r>
      <w:r>
        <w:rPr>
          <w:rFonts w:ascii="Consolas" w:hAnsi="Consolas" w:cs="Consolas"/>
          <w:b/>
          <w:bCs/>
          <w:color w:val="7F0055"/>
          <w:sz w:val="20"/>
          <w:szCs w:val="20"/>
          <w:lang w:val="de-DE"/>
        </w:rPr>
        <w:t>static</w:t>
      </w:r>
      <w:r>
        <w:rPr>
          <w:rFonts w:ascii="Consolas" w:hAnsi="Consolas" w:cs="Consolas"/>
          <w:color w:val="000000"/>
          <w:sz w:val="20"/>
          <w:szCs w:val="20"/>
          <w:lang w:val="de-DE"/>
        </w:rPr>
        <w:t xml:space="preserve"> </w:t>
      </w:r>
      <w:r>
        <w:rPr>
          <w:rFonts w:ascii="Consolas" w:hAnsi="Consolas" w:cs="Consolas"/>
          <w:b/>
          <w:bCs/>
          <w:color w:val="7F0055"/>
          <w:sz w:val="20"/>
          <w:szCs w:val="20"/>
          <w:lang w:val="de-DE"/>
        </w:rPr>
        <w:t>int</w:t>
      </w:r>
      <w:r>
        <w:rPr>
          <w:rFonts w:ascii="Consolas" w:hAnsi="Consolas" w:cs="Consolas"/>
          <w:color w:val="000000"/>
          <w:sz w:val="20"/>
          <w:szCs w:val="20"/>
          <w:lang w:val="de-DE"/>
        </w:rPr>
        <w:t xml:space="preserve"> </w:t>
      </w:r>
      <w:r>
        <w:rPr>
          <w:rFonts w:ascii="Consolas" w:hAnsi="Consolas" w:cs="Consolas"/>
          <w:i/>
          <w:iCs/>
          <w:color w:val="0000C0"/>
          <w:sz w:val="20"/>
          <w:szCs w:val="20"/>
          <w:lang w:val="de-DE"/>
        </w:rPr>
        <w:t>nrOfPr</w:t>
      </w:r>
      <w:r>
        <w:rPr>
          <w:rFonts w:ascii="Consolas" w:hAnsi="Consolas" w:cs="Consolas"/>
          <w:color w:val="000000"/>
          <w:sz w:val="20"/>
          <w:szCs w:val="20"/>
          <w:lang w:val="de-DE"/>
        </w:rPr>
        <w:t xml:space="preserve"> = 1;</w:t>
      </w:r>
    </w:p>
    <w:p w14:paraId="79E0518C" w14:textId="2DA55508" w:rsidR="008468F0" w:rsidRDefault="008468F0" w:rsidP="00B36BAA">
      <w:pPr>
        <w:spacing w:line="360" w:lineRule="auto"/>
        <w:jc w:val="both"/>
      </w:pPr>
    </w:p>
    <w:p w14:paraId="5598FA50" w14:textId="1A6DF68C" w:rsidR="009F1546" w:rsidRDefault="009F1546" w:rsidP="00B36BAA">
      <w:pPr>
        <w:spacing w:line="360" w:lineRule="auto"/>
        <w:jc w:val="both"/>
      </w:pPr>
      <w:r>
        <w:t>Das Attribut name, welches vom Typ String ist, wird für die Speicherung des Namens vom Programm benutzt.</w:t>
      </w:r>
    </w:p>
    <w:p w14:paraId="68C7C4B0" w14:textId="549C077B" w:rsidR="009F1546" w:rsidRDefault="009F1546" w:rsidP="00B36BAA">
      <w:pPr>
        <w:spacing w:line="360" w:lineRule="auto"/>
        <w:jc w:val="both"/>
      </w:pPr>
      <w:r>
        <w:t>Das Attribut nrOfPr, welches vom Type int ist, wird für die</w:t>
      </w:r>
      <w:r w:rsidR="008A27F9">
        <w:t xml:space="preserve"> Zählung der Nummer eines Programms benutzt. </w:t>
      </w:r>
    </w:p>
    <w:p w14:paraId="654F3449" w14:textId="3E26CEB1" w:rsidR="00F521A8" w:rsidRDefault="00F521A8" w:rsidP="00B36BAA">
      <w:pPr>
        <w:spacing w:line="360" w:lineRule="auto"/>
        <w:jc w:val="both"/>
      </w:pPr>
      <w:r>
        <w:t>Ansonsten finden sich in der Klasse noch die Get und Set Methoden für die Attribute</w:t>
      </w:r>
      <w:r w:rsidR="001750FF">
        <w:t>.</w:t>
      </w:r>
    </w:p>
    <w:p w14:paraId="3ABBE069" w14:textId="549CE114" w:rsidR="008468F0" w:rsidRDefault="008468F0" w:rsidP="00B36BAA">
      <w:pPr>
        <w:spacing w:line="360" w:lineRule="auto"/>
        <w:jc w:val="both"/>
      </w:pPr>
    </w:p>
    <w:p w14:paraId="21739A4E" w14:textId="77777777" w:rsidR="008468F0" w:rsidRDefault="008468F0" w:rsidP="00B36BAA">
      <w:pPr>
        <w:spacing w:line="360" w:lineRule="auto"/>
        <w:jc w:val="both"/>
      </w:pPr>
    </w:p>
    <w:p w14:paraId="7F78D7E7" w14:textId="4C8A202D" w:rsidR="00746C77" w:rsidRDefault="00854D89" w:rsidP="00B36BAA">
      <w:pPr>
        <w:pStyle w:val="berschrift3"/>
        <w:spacing w:line="360" w:lineRule="auto"/>
        <w:jc w:val="both"/>
      </w:pPr>
      <w:bookmarkStart w:id="47" w:name="_Toc112620"/>
      <w:r>
        <w:t>RelationalAtom</w:t>
      </w:r>
      <w:bookmarkEnd w:id="47"/>
    </w:p>
    <w:p w14:paraId="448733E6" w14:textId="68E2FD7C" w:rsidR="00746C77" w:rsidRPr="000C776B" w:rsidRDefault="000C776B" w:rsidP="00B36BAA">
      <w:pPr>
        <w:spacing w:line="360" w:lineRule="auto"/>
        <w:jc w:val="both"/>
        <w:rPr>
          <w:sz w:val="20"/>
        </w:rPr>
      </w:pPr>
      <w:r w:rsidRPr="000C776B">
        <w:t xml:space="preserve">Die Klasse </w:t>
      </w:r>
      <w:r w:rsidRPr="000C776B">
        <w:rPr>
          <w:b/>
        </w:rPr>
        <w:t>RelationalAtom.java</w:t>
      </w:r>
      <w:r w:rsidRPr="000C776B">
        <w:t xml:space="preserve"> dient zur Erstellung von relationalen Atomen.</w:t>
      </w:r>
    </w:p>
    <w:p w14:paraId="76E03C46" w14:textId="51A3C64B" w:rsidR="004A573D" w:rsidRDefault="000C776B" w:rsidP="00B36BAA">
      <w:pPr>
        <w:spacing w:line="360" w:lineRule="auto"/>
        <w:jc w:val="both"/>
      </w:pPr>
      <w:r>
        <w:t>Sie enthält folgende Attribute:</w:t>
      </w:r>
    </w:p>
    <w:p w14:paraId="12FB03E4" w14:textId="42D0F0BC" w:rsidR="0005766C" w:rsidRDefault="0005766C" w:rsidP="00B36BAA">
      <w:pPr>
        <w:spacing w:line="360" w:lineRule="auto"/>
        <w:jc w:val="both"/>
      </w:pPr>
    </w:p>
    <w:p w14:paraId="759A6512" w14:textId="35EC7F29" w:rsidR="0005766C" w:rsidRDefault="0005766C"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color w:val="000000"/>
          <w:sz w:val="20"/>
          <w:szCs w:val="20"/>
          <w:lang w:val="de-DE"/>
        </w:rPr>
        <w:t xml:space="preserve">       List&lt;Term&gt; </w:t>
      </w:r>
      <w:r>
        <w:rPr>
          <w:rFonts w:ascii="Consolas" w:hAnsi="Consolas" w:cs="Consolas"/>
          <w:color w:val="0000C0"/>
          <w:sz w:val="20"/>
          <w:szCs w:val="20"/>
          <w:lang w:val="de-DE"/>
        </w:rPr>
        <w:t>t</w:t>
      </w:r>
      <w:r>
        <w:rPr>
          <w:rFonts w:ascii="Consolas" w:hAnsi="Consolas" w:cs="Consolas"/>
          <w:color w:val="000000"/>
          <w:sz w:val="20"/>
          <w:szCs w:val="20"/>
          <w:lang w:val="de-DE"/>
        </w:rPr>
        <w:t>;</w:t>
      </w:r>
    </w:p>
    <w:p w14:paraId="3F24532F" w14:textId="31C72D65" w:rsidR="0005766C" w:rsidRPr="00D264B9" w:rsidRDefault="0005766C"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6F97FE6C" w14:textId="7465B812" w:rsidR="0005766C" w:rsidRPr="00D264B9" w:rsidRDefault="0005766C"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id</w:t>
      </w:r>
      <w:r w:rsidRPr="00D264B9">
        <w:rPr>
          <w:rFonts w:ascii="Consolas" w:hAnsi="Consolas" w:cs="Consolas"/>
          <w:color w:val="000000"/>
          <w:sz w:val="20"/>
          <w:szCs w:val="20"/>
          <w:lang w:val="en-US"/>
        </w:rPr>
        <w:t>;</w:t>
      </w:r>
    </w:p>
    <w:p w14:paraId="64B02AE5" w14:textId="7EE6E195" w:rsidR="0005766C" w:rsidRPr="004A573D" w:rsidRDefault="0005766C" w:rsidP="00B36BAA">
      <w:pPr>
        <w:spacing w:line="360" w:lineRule="auto"/>
        <w:jc w:val="both"/>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r w:rsidRPr="0005766C">
        <w:rPr>
          <w:rFonts w:ascii="Consolas" w:hAnsi="Consolas" w:cs="Consolas"/>
          <w:color w:val="0000C0"/>
          <w:sz w:val="20"/>
          <w:szCs w:val="20"/>
          <w:lang w:val="de-DE"/>
        </w:rPr>
        <w:t>predicate</w:t>
      </w:r>
      <w:r>
        <w:rPr>
          <w:rFonts w:ascii="Consolas" w:hAnsi="Consolas" w:cs="Consolas"/>
          <w:color w:val="000000"/>
          <w:sz w:val="20"/>
          <w:szCs w:val="20"/>
          <w:lang w:val="de-DE"/>
        </w:rPr>
        <w:t>;</w:t>
      </w:r>
    </w:p>
    <w:p w14:paraId="2F11C7DB" w14:textId="582CF247" w:rsidR="003E31C0" w:rsidRDefault="003E31C0" w:rsidP="00B36BAA">
      <w:pPr>
        <w:spacing w:line="360" w:lineRule="auto"/>
        <w:jc w:val="both"/>
        <w:rPr>
          <w:rFonts w:eastAsiaTheme="majorEastAsia" w:cstheme="majorBidi"/>
          <w:b/>
          <w:sz w:val="24"/>
          <w:szCs w:val="24"/>
        </w:rPr>
      </w:pPr>
    </w:p>
    <w:p w14:paraId="4F575FD7" w14:textId="03880492" w:rsidR="003E31C0" w:rsidRPr="0029447E" w:rsidRDefault="003E31C0" w:rsidP="00B36BAA">
      <w:pPr>
        <w:spacing w:line="360" w:lineRule="auto"/>
        <w:jc w:val="both"/>
      </w:pPr>
      <w:r w:rsidRPr="0029447E">
        <w:t>Das Attribut t, welches eine Liste vom Typ Term ist, wird für die Speicherung der Terms eine Atoms benutzt.</w:t>
      </w:r>
    </w:p>
    <w:p w14:paraId="142406A5" w14:textId="7880B91F" w:rsidR="003E31C0" w:rsidRPr="0029447E" w:rsidRDefault="003E31C0" w:rsidP="00B36BAA">
      <w:pPr>
        <w:spacing w:line="360" w:lineRule="auto"/>
        <w:jc w:val="both"/>
      </w:pPr>
      <w:r w:rsidRPr="0029447E">
        <w:lastRenderedPageBreak/>
        <w:t>Das Attribut name, welches vom Typ String ist, wird für die Speicherung des Namens eines Atoms benutzt.</w:t>
      </w:r>
    </w:p>
    <w:p w14:paraId="7D4ACFAC" w14:textId="0455273B" w:rsidR="003E31C0" w:rsidRPr="0029447E" w:rsidRDefault="003E31C0" w:rsidP="00B36BAA">
      <w:pPr>
        <w:spacing w:line="360" w:lineRule="auto"/>
        <w:jc w:val="both"/>
      </w:pPr>
      <w:r w:rsidRPr="0029447E">
        <w:t>Das Attribut id, welches vom Typ String ist, wird für die Speicherung der Objekt-ID eines Atoms benutzt.</w:t>
      </w:r>
    </w:p>
    <w:p w14:paraId="3A806CB9" w14:textId="4AC44765" w:rsidR="00364794" w:rsidRDefault="003E31C0" w:rsidP="00B36BAA">
      <w:pPr>
        <w:spacing w:line="360" w:lineRule="auto"/>
        <w:jc w:val="both"/>
      </w:pPr>
      <w:r w:rsidRPr="0029447E">
        <w:t xml:space="preserve">Das Attribut predicate, welches vom Typ String ist, wird für die Speicherung vom Prädikat eins Atoms benutzt. </w:t>
      </w:r>
    </w:p>
    <w:p w14:paraId="66F3CEF2" w14:textId="77777777" w:rsidR="000E6664" w:rsidRPr="0029447E" w:rsidRDefault="000E6664" w:rsidP="00B36BAA">
      <w:pPr>
        <w:spacing w:line="360" w:lineRule="auto"/>
        <w:jc w:val="both"/>
      </w:pPr>
    </w:p>
    <w:p w14:paraId="76CB00EC" w14:textId="77777777" w:rsidR="00C56348" w:rsidRPr="0029447E" w:rsidRDefault="00364794" w:rsidP="00B36BAA">
      <w:pPr>
        <w:jc w:val="both"/>
        <w:rPr>
          <w:b/>
        </w:rPr>
      </w:pPr>
      <w:r w:rsidRPr="0029447E">
        <w:t xml:space="preserve">Weiters enthält diese Klasse die folgende </w:t>
      </w:r>
      <w:r w:rsidR="00C56348" w:rsidRPr="0029447E">
        <w:t xml:space="preserve">(wichtigere) </w:t>
      </w:r>
      <w:r w:rsidRPr="0029447E">
        <w:t>Methode:</w:t>
      </w:r>
    </w:p>
    <w:p w14:paraId="4AA0B837" w14:textId="77777777" w:rsidR="00C56348" w:rsidRPr="0029447E" w:rsidRDefault="00C56348" w:rsidP="00B36BAA">
      <w:pPr>
        <w:jc w:val="both"/>
      </w:pPr>
    </w:p>
    <w:p w14:paraId="14E54D5E" w14:textId="4CAEB151" w:rsidR="00C56348" w:rsidRPr="00D264B9" w:rsidRDefault="00C56348" w:rsidP="00B36BAA">
      <w:pPr>
        <w:jc w:val="both"/>
        <w:rPr>
          <w:b/>
          <w:lang w:val="en-US"/>
        </w:rPr>
      </w:pPr>
      <w:r w:rsidRPr="0029447E">
        <w:rPr>
          <w:bCs/>
          <w:color w:val="7F0055"/>
          <w:lang w:val="de-DE"/>
        </w:rPr>
        <w:t xml:space="preserve">        </w:t>
      </w:r>
      <w:r w:rsidRPr="00D264B9">
        <w:rPr>
          <w:bCs/>
          <w:color w:val="7F0055"/>
          <w:lang w:val="en-US"/>
        </w:rPr>
        <w:t>public</w:t>
      </w:r>
      <w:r w:rsidRPr="00D264B9">
        <w:rPr>
          <w:lang w:val="en-US"/>
        </w:rPr>
        <w:t xml:space="preserve"> String generateOnlyFacts(</w:t>
      </w:r>
      <w:r w:rsidRPr="00D264B9">
        <w:rPr>
          <w:bCs/>
          <w:color w:val="7F0055"/>
          <w:lang w:val="en-US"/>
        </w:rPr>
        <w:t>int</w:t>
      </w:r>
      <w:r w:rsidRPr="00D264B9">
        <w:rPr>
          <w:lang w:val="en-US"/>
        </w:rPr>
        <w:t xml:space="preserve"> </w:t>
      </w:r>
      <w:r w:rsidRPr="00D264B9">
        <w:rPr>
          <w:color w:val="6A3E3E"/>
          <w:lang w:val="en-US"/>
        </w:rPr>
        <w:t>factsNum</w:t>
      </w:r>
      <w:r w:rsidRPr="00D264B9">
        <w:rPr>
          <w:lang w:val="en-US"/>
        </w:rPr>
        <w:t xml:space="preserve">, Program </w:t>
      </w:r>
      <w:r w:rsidRPr="00D264B9">
        <w:rPr>
          <w:color w:val="6A3E3E"/>
          <w:lang w:val="en-US"/>
        </w:rPr>
        <w:t>pr</w:t>
      </w:r>
      <w:r w:rsidRPr="00D264B9">
        <w:rPr>
          <w:lang w:val="en-US"/>
        </w:rPr>
        <w:t>);</w:t>
      </w:r>
    </w:p>
    <w:p w14:paraId="64D53B94" w14:textId="77777777" w:rsidR="00746D8B" w:rsidRPr="00D264B9" w:rsidRDefault="00746D8B" w:rsidP="00B36BAA">
      <w:pPr>
        <w:spacing w:line="360" w:lineRule="auto"/>
        <w:jc w:val="both"/>
        <w:rPr>
          <w:lang w:val="en-US"/>
        </w:rPr>
      </w:pPr>
    </w:p>
    <w:p w14:paraId="47F2FDB2" w14:textId="798EFEDD" w:rsidR="00746D8B" w:rsidRDefault="00C56348" w:rsidP="00B36BAA">
      <w:pPr>
        <w:jc w:val="both"/>
      </w:pPr>
      <w:r w:rsidRPr="0029447E">
        <w:t xml:space="preserve">Diese Methode dient zur Meta-Code Darstellung eine Atoms. </w:t>
      </w:r>
    </w:p>
    <w:p w14:paraId="7DD45B1E" w14:textId="77777777" w:rsidR="000A0372" w:rsidRPr="0029447E" w:rsidRDefault="000A0372" w:rsidP="00B36BAA">
      <w:pPr>
        <w:jc w:val="both"/>
        <w:rPr>
          <w:b/>
        </w:rPr>
      </w:pPr>
    </w:p>
    <w:p w14:paraId="7AB267E3" w14:textId="1314E7CA" w:rsidR="00746D8B" w:rsidRDefault="006610E8" w:rsidP="00B36BAA">
      <w:pPr>
        <w:spacing w:line="360" w:lineRule="auto"/>
        <w:jc w:val="both"/>
      </w:pPr>
      <w:r>
        <w:t>Ansonsten finden sich in der Klasse noch die Get und Set Methoden für die Attribute sowie Methoden um neue Werte zu den Listen hinzuzufügen.</w:t>
      </w:r>
    </w:p>
    <w:p w14:paraId="6B13BDA5" w14:textId="77777777" w:rsidR="00D35CB3" w:rsidRPr="00D35CB3" w:rsidRDefault="00D35CB3" w:rsidP="00B36BAA">
      <w:pPr>
        <w:spacing w:line="360" w:lineRule="auto"/>
        <w:jc w:val="both"/>
      </w:pPr>
    </w:p>
    <w:p w14:paraId="53EF4CC3" w14:textId="6E6E53D1" w:rsidR="00746D8B" w:rsidRDefault="00746D8B" w:rsidP="00B36BAA">
      <w:pPr>
        <w:pStyle w:val="berschrift3"/>
        <w:spacing w:after="160" w:line="360" w:lineRule="auto"/>
        <w:jc w:val="both"/>
      </w:pPr>
      <w:bookmarkStart w:id="48" w:name="_Toc112621"/>
      <w:r w:rsidRPr="00746D8B">
        <w:t>Annotation</w:t>
      </w:r>
      <w:bookmarkEnd w:id="48"/>
    </w:p>
    <w:p w14:paraId="01F12EA8" w14:textId="539C6E47" w:rsidR="00746D8B" w:rsidRPr="00746D8B" w:rsidRDefault="00746D8B" w:rsidP="00B36BAA">
      <w:pPr>
        <w:spacing w:line="360" w:lineRule="auto"/>
        <w:jc w:val="both"/>
      </w:pPr>
      <w:r>
        <w:t xml:space="preserve">Die Klasse </w:t>
      </w:r>
      <w:r w:rsidRPr="006A21B2">
        <w:t>Annotation.java</w:t>
      </w:r>
      <w:r>
        <w:t xml:space="preserve"> dient zur E</w:t>
      </w:r>
      <w:r w:rsidR="00E33491">
        <w:t>r</w:t>
      </w:r>
      <w:r>
        <w:t>stellung von Annotationen.</w:t>
      </w:r>
    </w:p>
    <w:p w14:paraId="29B60CC1" w14:textId="429BE208" w:rsidR="00757844" w:rsidRPr="006A21B2" w:rsidRDefault="00757844" w:rsidP="00B36BAA">
      <w:pPr>
        <w:spacing w:line="360" w:lineRule="auto"/>
        <w:jc w:val="both"/>
      </w:pPr>
      <w:r>
        <w:t xml:space="preserve">Sie enthält folgende Attribute: </w:t>
      </w:r>
    </w:p>
    <w:p w14:paraId="63FA2EA5" w14:textId="17DC90A2" w:rsidR="00757844" w:rsidRDefault="00757844"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0FDC601D" w14:textId="076E7C23" w:rsidR="00757844" w:rsidRPr="00D264B9" w:rsidRDefault="00757844"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term</w:t>
      </w:r>
      <w:r w:rsidRPr="00D264B9">
        <w:rPr>
          <w:rFonts w:ascii="Consolas" w:hAnsi="Consolas" w:cs="Consolas"/>
          <w:color w:val="000000"/>
          <w:sz w:val="20"/>
          <w:szCs w:val="20"/>
          <w:lang w:val="en-US"/>
        </w:rPr>
        <w:t>;</w:t>
      </w:r>
    </w:p>
    <w:p w14:paraId="145FE8CB" w14:textId="73554E1E" w:rsidR="00757844" w:rsidRPr="00D264B9" w:rsidRDefault="00757844"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List&lt;String&gt; </w:t>
      </w:r>
      <w:r w:rsidRPr="00D264B9">
        <w:rPr>
          <w:rFonts w:ascii="Consolas" w:hAnsi="Consolas" w:cs="Consolas"/>
          <w:color w:val="0000C0"/>
          <w:sz w:val="20"/>
          <w:szCs w:val="20"/>
          <w:lang w:val="en-US"/>
        </w:rPr>
        <w:t>inputPredicate</w:t>
      </w:r>
      <w:r w:rsidRPr="00D264B9">
        <w:rPr>
          <w:rFonts w:ascii="Consolas" w:hAnsi="Consolas" w:cs="Consolas"/>
          <w:color w:val="000000"/>
          <w:sz w:val="20"/>
          <w:szCs w:val="20"/>
          <w:lang w:val="en-US"/>
        </w:rPr>
        <w:t>;</w:t>
      </w:r>
    </w:p>
    <w:p w14:paraId="713B2C4A" w14:textId="6CAE2ECD" w:rsidR="00757844" w:rsidRPr="00757844" w:rsidRDefault="00757844" w:rsidP="00B36BAA">
      <w:pPr>
        <w:spacing w:line="360" w:lineRule="auto"/>
        <w:jc w:val="both"/>
      </w:pPr>
      <w:r w:rsidRPr="00D264B9">
        <w:rPr>
          <w:rFonts w:ascii="Consolas" w:hAnsi="Consolas" w:cs="Consolas"/>
          <w:color w:val="000000"/>
          <w:sz w:val="20"/>
          <w:szCs w:val="20"/>
          <w:lang w:val="en-US"/>
        </w:rPr>
        <w:t xml:space="preserve">       </w:t>
      </w:r>
      <w:r>
        <w:rPr>
          <w:rFonts w:ascii="Consolas" w:hAnsi="Consolas" w:cs="Consolas"/>
          <w:color w:val="000000"/>
          <w:sz w:val="20"/>
          <w:szCs w:val="20"/>
          <w:lang w:val="de-DE"/>
        </w:rPr>
        <w:t xml:space="preserve">List&lt;String&gt; </w:t>
      </w:r>
      <w:r>
        <w:rPr>
          <w:rFonts w:ascii="Consolas" w:hAnsi="Consolas" w:cs="Consolas"/>
          <w:color w:val="0000C0"/>
          <w:sz w:val="20"/>
          <w:szCs w:val="20"/>
          <w:lang w:val="de-DE"/>
        </w:rPr>
        <w:t>outputPredicate</w:t>
      </w:r>
      <w:r>
        <w:rPr>
          <w:rFonts w:ascii="Consolas" w:hAnsi="Consolas" w:cs="Consolas"/>
          <w:color w:val="000000"/>
          <w:sz w:val="20"/>
          <w:szCs w:val="20"/>
          <w:lang w:val="de-DE"/>
        </w:rPr>
        <w:t>;</w:t>
      </w:r>
    </w:p>
    <w:p w14:paraId="4F229B46" w14:textId="77777777" w:rsidR="00872896" w:rsidRDefault="00872896" w:rsidP="00B36BAA">
      <w:pPr>
        <w:spacing w:line="360" w:lineRule="auto"/>
        <w:jc w:val="both"/>
      </w:pPr>
    </w:p>
    <w:p w14:paraId="30E65D9A" w14:textId="79799D56" w:rsidR="00872896" w:rsidRDefault="00390813" w:rsidP="00B36BAA">
      <w:pPr>
        <w:spacing w:line="360" w:lineRule="auto"/>
        <w:jc w:val="both"/>
      </w:pPr>
      <w:r>
        <w:t>Das Attribut name, welches vom Typ String ist, wird für die Speicherung des Namens vom Term benutzt.</w:t>
      </w:r>
    </w:p>
    <w:p w14:paraId="4995E9BF" w14:textId="29C09123" w:rsidR="00390813" w:rsidRDefault="00390813" w:rsidP="00B36BAA">
      <w:pPr>
        <w:spacing w:line="360" w:lineRule="auto"/>
        <w:jc w:val="both"/>
      </w:pPr>
      <w:r>
        <w:t>Das Attribut term, welches vom Type String ist, wird für die Speicherung der Objekt-ID vom Term benutzt.</w:t>
      </w:r>
    </w:p>
    <w:p w14:paraId="5B8CB598" w14:textId="66CC0911" w:rsidR="00390813" w:rsidRDefault="00390813" w:rsidP="00B36BAA">
      <w:pPr>
        <w:spacing w:line="360" w:lineRule="auto"/>
        <w:jc w:val="both"/>
      </w:pPr>
      <w:r>
        <w:t xml:space="preserve">Das Attribut inputPredicate, welches eine Liste vom Typ String ist, wird für die Speicherung </w:t>
      </w:r>
      <w:r w:rsidR="009B1013">
        <w:t>von Input-Prädikaten benutzt</w:t>
      </w:r>
      <w:r w:rsidR="00461349">
        <w:t xml:space="preserve">. </w:t>
      </w:r>
    </w:p>
    <w:p w14:paraId="3CBFC6F6" w14:textId="11A8302D" w:rsidR="00461349" w:rsidRDefault="00461349" w:rsidP="00B36BAA">
      <w:pPr>
        <w:spacing w:line="360" w:lineRule="auto"/>
        <w:jc w:val="both"/>
      </w:pPr>
      <w:r>
        <w:t xml:space="preserve">Das Attribut outputPredicate, welches eine Liste vom Typ String ist, wird für die Speicherung von </w:t>
      </w:r>
      <w:r w:rsidR="0097382D">
        <w:t>Output</w:t>
      </w:r>
      <w:r>
        <w:t xml:space="preserve">-Prädikaten benutzt. </w:t>
      </w:r>
    </w:p>
    <w:p w14:paraId="3A21F5CE" w14:textId="3A23CF64" w:rsidR="00AB32BF" w:rsidRPr="00AB32BF" w:rsidRDefault="00AB32BF" w:rsidP="00B36BAA">
      <w:pPr>
        <w:spacing w:line="360" w:lineRule="auto"/>
        <w:jc w:val="both"/>
      </w:pPr>
    </w:p>
    <w:p w14:paraId="6C2A5BD6" w14:textId="77777777" w:rsidR="00322256" w:rsidRPr="006A21B2" w:rsidRDefault="00322256" w:rsidP="00B36BAA">
      <w:pPr>
        <w:jc w:val="both"/>
        <w:rPr>
          <w:b/>
        </w:rPr>
      </w:pPr>
      <w:r w:rsidRPr="006A21B2">
        <w:t>Weiters enthält diese Klasse die folgende (wichtigere) Methode:</w:t>
      </w:r>
    </w:p>
    <w:p w14:paraId="30121ED9" w14:textId="77777777" w:rsidR="00322256" w:rsidRPr="006A21B2" w:rsidRDefault="00322256" w:rsidP="00B36BAA">
      <w:pPr>
        <w:jc w:val="both"/>
      </w:pPr>
    </w:p>
    <w:p w14:paraId="42363948" w14:textId="73F13088" w:rsidR="00322256" w:rsidRPr="006A21B2" w:rsidRDefault="00322256" w:rsidP="00B36BAA">
      <w:pPr>
        <w:autoSpaceDE w:val="0"/>
        <w:autoSpaceDN w:val="0"/>
        <w:adjustRightInd w:val="0"/>
        <w:spacing w:line="360" w:lineRule="auto"/>
        <w:jc w:val="both"/>
        <w:rPr>
          <w:rFonts w:ascii="Consolas" w:hAnsi="Consolas" w:cs="Consolas"/>
          <w:color w:val="000000"/>
          <w:sz w:val="20"/>
          <w:szCs w:val="20"/>
          <w:lang w:val="en-US"/>
        </w:rPr>
      </w:pPr>
      <w:r w:rsidRPr="006A21B2">
        <w:rPr>
          <w:rFonts w:ascii="Consolas" w:hAnsi="Consolas" w:cs="Consolas"/>
          <w:color w:val="000000"/>
          <w:sz w:val="20"/>
          <w:szCs w:val="20"/>
        </w:rPr>
        <w:t xml:space="preserve">        </w:t>
      </w:r>
      <w:r w:rsidRPr="006A21B2">
        <w:rPr>
          <w:rFonts w:ascii="Consolas" w:hAnsi="Consolas" w:cs="Consolas"/>
          <w:color w:val="000000"/>
          <w:sz w:val="20"/>
          <w:szCs w:val="20"/>
          <w:lang w:val="en-US"/>
        </w:rPr>
        <w:t>public</w:t>
      </w:r>
      <w:r w:rsidRPr="00D264B9">
        <w:rPr>
          <w:rFonts w:ascii="Consolas" w:hAnsi="Consolas" w:cs="Consolas"/>
          <w:color w:val="000000"/>
          <w:sz w:val="20"/>
          <w:szCs w:val="20"/>
          <w:lang w:val="en-US"/>
        </w:rPr>
        <w:t xml:space="preserve"> String generate</w:t>
      </w:r>
      <w:r w:rsidR="002C30E9" w:rsidRPr="00D264B9">
        <w:rPr>
          <w:rFonts w:ascii="Consolas" w:hAnsi="Consolas" w:cs="Consolas"/>
          <w:color w:val="000000"/>
          <w:sz w:val="20"/>
          <w:szCs w:val="20"/>
          <w:lang w:val="en-US"/>
        </w:rPr>
        <w:t xml:space="preserve">AnnotationsModule </w:t>
      </w:r>
      <w:r w:rsidRPr="00D264B9">
        <w:rPr>
          <w:rFonts w:ascii="Consolas" w:hAnsi="Consolas" w:cs="Consolas"/>
          <w:color w:val="000000"/>
          <w:sz w:val="20"/>
          <w:szCs w:val="20"/>
          <w:lang w:val="en-US"/>
        </w:rPr>
        <w:t xml:space="preserve">(Program </w:t>
      </w:r>
      <w:r w:rsidRPr="006A21B2">
        <w:rPr>
          <w:rFonts w:ascii="Consolas" w:hAnsi="Consolas" w:cs="Consolas"/>
          <w:color w:val="000000"/>
          <w:sz w:val="20"/>
          <w:szCs w:val="20"/>
          <w:lang w:val="en-US"/>
        </w:rPr>
        <w:t>pr</w:t>
      </w:r>
      <w:r w:rsidRPr="00D264B9">
        <w:rPr>
          <w:rFonts w:ascii="Consolas" w:hAnsi="Consolas" w:cs="Consolas"/>
          <w:color w:val="000000"/>
          <w:sz w:val="20"/>
          <w:szCs w:val="20"/>
          <w:lang w:val="en-US"/>
        </w:rPr>
        <w:t>);</w:t>
      </w:r>
    </w:p>
    <w:p w14:paraId="35405FD1" w14:textId="77777777" w:rsidR="00322256" w:rsidRPr="00D264B9" w:rsidRDefault="00322256" w:rsidP="00B36BAA">
      <w:pPr>
        <w:spacing w:line="360" w:lineRule="auto"/>
        <w:jc w:val="both"/>
        <w:rPr>
          <w:lang w:val="en-US"/>
        </w:rPr>
      </w:pPr>
    </w:p>
    <w:p w14:paraId="01A8948B" w14:textId="7B4C5971" w:rsidR="00322256" w:rsidRPr="006A21B2" w:rsidRDefault="00322256" w:rsidP="00B36BAA">
      <w:pPr>
        <w:spacing w:line="360" w:lineRule="auto"/>
        <w:jc w:val="both"/>
      </w:pPr>
      <w:r w:rsidRPr="0029447E">
        <w:t xml:space="preserve">Diese Methode dient zur Meta-Code Darstellung </w:t>
      </w:r>
      <w:r w:rsidR="0050094D" w:rsidRPr="0029447E">
        <w:t>einer Annotation.</w:t>
      </w:r>
    </w:p>
    <w:p w14:paraId="6F5F597A" w14:textId="77777777" w:rsidR="00D35CB3" w:rsidRDefault="00D35CB3" w:rsidP="00B36BAA">
      <w:pPr>
        <w:spacing w:line="360" w:lineRule="auto"/>
        <w:jc w:val="both"/>
      </w:pPr>
      <w:r>
        <w:t>Ansonsten finden sich in der Klasse noch die Get und Set Methoden für die Attribute sowie Methoden um neue Werte zu den Listen hinzuzufügen.</w:t>
      </w:r>
    </w:p>
    <w:p w14:paraId="3B104CF2" w14:textId="7B64B45B" w:rsidR="006C3E05" w:rsidRDefault="006C3E05" w:rsidP="00B36BAA">
      <w:pPr>
        <w:spacing w:line="360" w:lineRule="auto"/>
        <w:jc w:val="both"/>
      </w:pPr>
    </w:p>
    <w:p w14:paraId="0970250C" w14:textId="20BBCF9F" w:rsidR="00895E2E" w:rsidRPr="00895E2E" w:rsidRDefault="00EB1A79" w:rsidP="00B36BAA">
      <w:pPr>
        <w:pStyle w:val="berschrift3"/>
        <w:spacing w:line="360" w:lineRule="auto"/>
        <w:jc w:val="both"/>
      </w:pPr>
      <w:bookmarkStart w:id="49" w:name="_Toc112622"/>
      <w:r>
        <w:lastRenderedPageBreak/>
        <w:t>Term</w:t>
      </w:r>
      <w:bookmarkEnd w:id="49"/>
    </w:p>
    <w:p w14:paraId="5D1A71EF" w14:textId="52AD53ED" w:rsidR="00EB1A79" w:rsidRDefault="00EB1A79" w:rsidP="00B36BAA">
      <w:pPr>
        <w:spacing w:line="360" w:lineRule="auto"/>
        <w:jc w:val="both"/>
      </w:pPr>
      <w:r>
        <w:t xml:space="preserve">Die Klasse </w:t>
      </w:r>
      <w:r w:rsidRPr="00BE105F">
        <w:rPr>
          <w:b/>
        </w:rPr>
        <w:t>Term.java</w:t>
      </w:r>
      <w:r>
        <w:t xml:space="preserve"> dient zur Erstellung von Terms.</w:t>
      </w:r>
    </w:p>
    <w:p w14:paraId="26F3B3F4" w14:textId="499D1AFA" w:rsidR="00BE105F" w:rsidRDefault="00BE105F" w:rsidP="00B36BAA">
      <w:pPr>
        <w:spacing w:line="360" w:lineRule="auto"/>
        <w:jc w:val="both"/>
      </w:pPr>
      <w:r>
        <w:t>Sie enthält folgende Attribute:</w:t>
      </w:r>
    </w:p>
    <w:p w14:paraId="263B502E" w14:textId="4C7FC6C2" w:rsidR="00BE105F" w:rsidRDefault="00BE105F" w:rsidP="00B36BAA">
      <w:pPr>
        <w:spacing w:line="360" w:lineRule="auto"/>
        <w:jc w:val="both"/>
      </w:pPr>
    </w:p>
    <w:p w14:paraId="3140D744" w14:textId="7276E1E6" w:rsidR="00BE105F" w:rsidRDefault="00BE105F"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5CF8D658" w14:textId="4740A95D" w:rsidR="00BE105F" w:rsidRDefault="00BE105F" w:rsidP="00B36BAA">
      <w:pPr>
        <w:spacing w:line="360" w:lineRule="auto"/>
        <w:jc w:val="both"/>
        <w:rPr>
          <w:rFonts w:ascii="Consolas" w:hAnsi="Consolas" w:cs="Consolas"/>
          <w:color w:val="000000"/>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serialization</w:t>
      </w:r>
      <w:r>
        <w:rPr>
          <w:rFonts w:ascii="Consolas" w:hAnsi="Consolas" w:cs="Consolas"/>
          <w:color w:val="000000"/>
          <w:sz w:val="20"/>
          <w:szCs w:val="20"/>
          <w:lang w:val="de-DE"/>
        </w:rPr>
        <w:t>;</w:t>
      </w:r>
    </w:p>
    <w:p w14:paraId="16AE3F43" w14:textId="35BDA516" w:rsidR="00A955BC" w:rsidRDefault="00A955BC" w:rsidP="00B36BAA">
      <w:pPr>
        <w:spacing w:line="360" w:lineRule="auto"/>
        <w:jc w:val="both"/>
      </w:pPr>
    </w:p>
    <w:p w14:paraId="47731C3A" w14:textId="0CFF7E54" w:rsidR="00A955BC" w:rsidRDefault="00A955BC" w:rsidP="00B36BAA">
      <w:pPr>
        <w:spacing w:line="360" w:lineRule="auto"/>
        <w:jc w:val="both"/>
      </w:pPr>
      <w:r>
        <w:t>Das Attribut name, welches vom Typ String ist, wird für die Speicherung des Namens eines Terms benutzt.</w:t>
      </w:r>
    </w:p>
    <w:p w14:paraId="409E2413" w14:textId="7426F390" w:rsidR="00A955BC" w:rsidRPr="00EB1A79" w:rsidRDefault="00A955BC" w:rsidP="00B36BAA">
      <w:pPr>
        <w:spacing w:line="360" w:lineRule="auto"/>
        <w:jc w:val="both"/>
      </w:pPr>
      <w:r>
        <w:t xml:space="preserve">Das Attribut serialization, welches vom Typ String ist, wird für die Speicherung der Serialization eines Terms benutzt. </w:t>
      </w:r>
    </w:p>
    <w:p w14:paraId="0128FB85" w14:textId="3F9E13F1" w:rsidR="00713A2D" w:rsidRDefault="00713A2D" w:rsidP="00B36BAA">
      <w:pPr>
        <w:spacing w:line="360" w:lineRule="auto"/>
        <w:jc w:val="both"/>
      </w:pPr>
      <w:r>
        <w:t>Ansonsten finden sich in der Klasse noch die Get und Set Methoden für die Attribute.</w:t>
      </w:r>
    </w:p>
    <w:p w14:paraId="0C84860A" w14:textId="77777777" w:rsidR="00EF0BCA" w:rsidRDefault="00EF0BCA" w:rsidP="00B36BAA">
      <w:pPr>
        <w:jc w:val="both"/>
      </w:pPr>
    </w:p>
    <w:p w14:paraId="396909C7" w14:textId="194D6396" w:rsidR="00607617" w:rsidRDefault="00607617" w:rsidP="00B36BAA">
      <w:pPr>
        <w:pStyle w:val="berschrift2"/>
        <w:jc w:val="both"/>
      </w:pPr>
      <w:bookmarkStart w:id="50" w:name="_Toc112623"/>
      <w:r>
        <w:t>DB</w:t>
      </w:r>
      <w:bookmarkEnd w:id="50"/>
    </w:p>
    <w:p w14:paraId="574BEC69" w14:textId="35AEB18F" w:rsidR="00E72834" w:rsidRPr="00BA533B" w:rsidRDefault="000E6664" w:rsidP="00B36BAA">
      <w:pPr>
        <w:jc w:val="both"/>
      </w:pPr>
      <w:r>
        <w:rPr>
          <w:noProof/>
        </w:rPr>
        <mc:AlternateContent>
          <mc:Choice Requires="wps">
            <w:drawing>
              <wp:anchor distT="0" distB="0" distL="114300" distR="114300" simplePos="0" relativeHeight="251706368" behindDoc="1" locked="0" layoutInCell="1" allowOverlap="1" wp14:anchorId="09DE8B93" wp14:editId="7BE19339">
                <wp:simplePos x="0" y="0"/>
                <wp:positionH relativeFrom="column">
                  <wp:posOffset>2404110</wp:posOffset>
                </wp:positionH>
                <wp:positionV relativeFrom="paragraph">
                  <wp:posOffset>593090</wp:posOffset>
                </wp:positionV>
                <wp:extent cx="148780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487805" cy="635"/>
                        </a:xfrm>
                        <a:prstGeom prst="rect">
                          <a:avLst/>
                        </a:prstGeom>
                        <a:solidFill>
                          <a:prstClr val="white"/>
                        </a:solidFill>
                        <a:ln>
                          <a:noFill/>
                        </a:ln>
                      </wps:spPr>
                      <wps:txbx>
                        <w:txbxContent>
                          <w:p w14:paraId="3724597F" w14:textId="20A056F1" w:rsidR="00236911" w:rsidRPr="004547FF" w:rsidRDefault="00236911" w:rsidP="000E6664">
                            <w:pPr>
                              <w:pStyle w:val="Beschriftung"/>
                              <w:rPr>
                                <w:noProof/>
                              </w:rPr>
                            </w:pPr>
                            <w:bookmarkStart w:id="51" w:name="_Toc112566"/>
                            <w:r>
                              <w:t xml:space="preserve">Abbildung </w:t>
                            </w:r>
                            <w:fldSimple w:instr=" SEQ Abbildung \* ARABIC ">
                              <w:r w:rsidR="00FC65E9">
                                <w:rPr>
                                  <w:noProof/>
                                </w:rPr>
                                <w:t>6</w:t>
                              </w:r>
                            </w:fldSimple>
                            <w:r>
                              <w:t>: Package DB</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E8B93" id="Textfeld 46" o:spid="_x0000_s1033" type="#_x0000_t202" style="position:absolute;left:0;text-align:left;margin-left:189.3pt;margin-top:46.7pt;width:117.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" stroked="f">
                <v:textbox style="mso-fit-shape-to-text:t" inset="0,0,0,0">
                  <w:txbxContent>
                    <w:p w14:paraId="3724597F" w14:textId="20A056F1" w:rsidR="00236911" w:rsidRPr="004547FF" w:rsidRDefault="00236911" w:rsidP="000E6664">
                      <w:pPr>
                        <w:pStyle w:val="Beschriftung"/>
                        <w:rPr>
                          <w:noProof/>
                        </w:rPr>
                      </w:pPr>
                      <w:bookmarkStart w:id="52" w:name="_Toc112566"/>
                      <w:r>
                        <w:t xml:space="preserve">Abbildung </w:t>
                      </w:r>
                      <w:fldSimple w:instr=" SEQ Abbildung \* ARABIC ">
                        <w:r w:rsidR="00FC65E9">
                          <w:rPr>
                            <w:noProof/>
                          </w:rPr>
                          <w:t>6</w:t>
                        </w:r>
                      </w:fldSimple>
                      <w:r>
                        <w:t>: Package DB</w:t>
                      </w:r>
                      <w:bookmarkEnd w:id="52"/>
                    </w:p>
                  </w:txbxContent>
                </v:textbox>
                <w10:wrap type="tight"/>
              </v:shape>
            </w:pict>
          </mc:Fallback>
        </mc:AlternateContent>
      </w:r>
      <w:r w:rsidR="00E72834">
        <w:rPr>
          <w:noProof/>
        </w:rPr>
        <w:drawing>
          <wp:anchor distT="0" distB="0" distL="114300" distR="114300" simplePos="0" relativeHeight="251693056" behindDoc="1" locked="0" layoutInCell="1" allowOverlap="1" wp14:anchorId="6866F57E" wp14:editId="5D2A361D">
            <wp:simplePos x="0" y="0"/>
            <wp:positionH relativeFrom="column">
              <wp:posOffset>2404110</wp:posOffset>
            </wp:positionH>
            <wp:positionV relativeFrom="paragraph">
              <wp:posOffset>24130</wp:posOffset>
            </wp:positionV>
            <wp:extent cx="1487805" cy="511810"/>
            <wp:effectExtent l="0" t="0" r="0" b="2540"/>
            <wp:wrapTight wrapText="bothSides">
              <wp:wrapPolygon edited="0">
                <wp:start x="0" y="0"/>
                <wp:lineTo x="0" y="20903"/>
                <wp:lineTo x="21296" y="20903"/>
                <wp:lineTo x="21296"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7805" cy="511810"/>
                    </a:xfrm>
                    <a:prstGeom prst="rect">
                      <a:avLst/>
                    </a:prstGeom>
                    <a:noFill/>
                  </pic:spPr>
                </pic:pic>
              </a:graphicData>
            </a:graphic>
          </wp:anchor>
        </w:drawing>
      </w:r>
    </w:p>
    <w:p w14:paraId="16B952D0" w14:textId="235BCB4A" w:rsidR="00E72834" w:rsidRDefault="00E72834" w:rsidP="00B36BAA">
      <w:pPr>
        <w:jc w:val="both"/>
      </w:pPr>
    </w:p>
    <w:p w14:paraId="5EAAA0CB" w14:textId="77777777" w:rsidR="00E72834" w:rsidRDefault="00E72834" w:rsidP="00B36BAA">
      <w:pPr>
        <w:jc w:val="both"/>
      </w:pPr>
    </w:p>
    <w:p w14:paraId="283AF5FB" w14:textId="77777777" w:rsidR="000E6664" w:rsidRDefault="000E6664" w:rsidP="00B36BAA">
      <w:pPr>
        <w:jc w:val="both"/>
      </w:pPr>
    </w:p>
    <w:p w14:paraId="5F07F494" w14:textId="77777777" w:rsidR="000E6664" w:rsidRDefault="000E6664" w:rsidP="00B36BAA">
      <w:pPr>
        <w:jc w:val="both"/>
      </w:pPr>
    </w:p>
    <w:p w14:paraId="16D427C1" w14:textId="6E5ECF34" w:rsidR="00E72834" w:rsidRDefault="00E72834" w:rsidP="00B36BAA">
      <w:pPr>
        <w:jc w:val="both"/>
      </w:pPr>
      <w:r>
        <w:t>Das Package DB umfasst zwei Klassen, welche die Verbindung zur Datenbank, sowie Operationen an der Datenbank handel</w:t>
      </w:r>
      <w:r w:rsidR="000E6664">
        <w:t xml:space="preserve">n, dies ist in Abbildung 6 zu sehen. </w:t>
      </w:r>
    </w:p>
    <w:p w14:paraId="6405E27D" w14:textId="77777777" w:rsidR="00E72834" w:rsidRDefault="00E72834" w:rsidP="00B36BAA">
      <w:pPr>
        <w:jc w:val="both"/>
      </w:pPr>
    </w:p>
    <w:p w14:paraId="50CECB46" w14:textId="77777777" w:rsidR="00E72834" w:rsidRDefault="00E72834" w:rsidP="00B36BAA">
      <w:pPr>
        <w:pStyle w:val="berschrift3"/>
        <w:jc w:val="both"/>
      </w:pPr>
      <w:bookmarkStart w:id="53" w:name="_Toc112624"/>
      <w:r>
        <w:t>Connector</w:t>
      </w:r>
      <w:bookmarkEnd w:id="53"/>
    </w:p>
    <w:p w14:paraId="28590B8E" w14:textId="77777777" w:rsidR="00E72834" w:rsidRPr="00E72834" w:rsidRDefault="00E72834" w:rsidP="00B36BAA">
      <w:pPr>
        <w:jc w:val="both"/>
        <w:rPr>
          <w:lang w:val="en-GB"/>
        </w:rPr>
      </w:pPr>
      <w:r>
        <w:t xml:space="preserve">Die Klasse </w:t>
      </w:r>
      <w:r w:rsidRPr="006B20D5">
        <w:rPr>
          <w:b/>
        </w:rPr>
        <w:t>Connector.java</w:t>
      </w:r>
      <w:r>
        <w:rPr>
          <w:b/>
        </w:rPr>
        <w:t xml:space="preserve"> </w:t>
      </w:r>
      <w:r>
        <w:t xml:space="preserve">dient dem Hauptprogramm zur Erstellung einer Verbindung zur Datenbank. </w:t>
      </w:r>
      <w:r w:rsidRPr="00E72834">
        <w:rPr>
          <w:lang w:val="en-GB"/>
        </w:rPr>
        <w:t>Sie enthält folgende Attribute:</w:t>
      </w:r>
    </w:p>
    <w:p w14:paraId="7B1D193B" w14:textId="77777777" w:rsidR="00E72834" w:rsidRPr="00E72834" w:rsidRDefault="00E72834" w:rsidP="00B36BAA">
      <w:pPr>
        <w:jc w:val="both"/>
        <w:rPr>
          <w:lang w:val="en-GB"/>
        </w:rPr>
      </w:pPr>
    </w:p>
    <w:p w14:paraId="265DD3B0" w14:textId="77777777" w:rsidR="00E72834" w:rsidRPr="006B20D5" w:rsidRDefault="00E72834" w:rsidP="00B36BAA">
      <w:pPr>
        <w:autoSpaceDE w:val="0"/>
        <w:autoSpaceDN w:val="0"/>
        <w:adjustRightInd w:val="0"/>
        <w:spacing w:line="240" w:lineRule="auto"/>
        <w:jc w:val="both"/>
        <w:rPr>
          <w:rFonts w:ascii="Consolas" w:hAnsi="Consolas" w:cs="Consolas"/>
          <w:sz w:val="20"/>
          <w:szCs w:val="20"/>
          <w:lang w:val="en-GB"/>
        </w:rPr>
      </w:pPr>
      <w:r w:rsidRPr="00E72834">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url</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w:t>
      </w:r>
      <w:r w:rsidRPr="006B20D5">
        <w:rPr>
          <w:rFonts w:ascii="Consolas" w:hAnsi="Consolas" w:cs="Consolas"/>
          <w:color w:val="2A00FF"/>
          <w:sz w:val="14"/>
          <w:szCs w:val="20"/>
          <w:lang w:val="en-GB"/>
        </w:rPr>
        <w:t>jdbc:mysql://e42776-mysql.services.easyname.eu:3306/u48005db23?useSSL=false</w:t>
      </w:r>
      <w:r w:rsidRPr="006B20D5">
        <w:rPr>
          <w:rFonts w:ascii="Consolas" w:hAnsi="Consolas" w:cs="Consolas"/>
          <w:color w:val="2A00FF"/>
          <w:sz w:val="20"/>
          <w:szCs w:val="20"/>
          <w:lang w:val="en-GB"/>
        </w:rPr>
        <w:t>"</w:t>
      </w:r>
      <w:r w:rsidRPr="006B20D5">
        <w:rPr>
          <w:rFonts w:ascii="Consolas" w:hAnsi="Consolas" w:cs="Consolas"/>
          <w:color w:val="000000"/>
          <w:sz w:val="20"/>
          <w:szCs w:val="20"/>
          <w:lang w:val="en-GB"/>
        </w:rPr>
        <w:t>;</w:t>
      </w:r>
    </w:p>
    <w:p w14:paraId="788EC619" w14:textId="77777777" w:rsidR="00E72834" w:rsidRPr="006B20D5" w:rsidRDefault="00E72834" w:rsidP="00B36BAA">
      <w:pPr>
        <w:autoSpaceDE w:val="0"/>
        <w:autoSpaceDN w:val="0"/>
        <w:adjustRightInd w:val="0"/>
        <w:spacing w:line="240" w:lineRule="auto"/>
        <w:jc w:val="both"/>
        <w:rPr>
          <w:rFonts w:ascii="Consolas" w:hAnsi="Consolas" w:cs="Consolas"/>
          <w:sz w:val="20"/>
          <w:szCs w:val="20"/>
          <w:lang w:val="en-GB"/>
        </w:rPr>
      </w:pPr>
      <w:r w:rsidRPr="006B20D5">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username</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"u48005db23"</w:t>
      </w:r>
      <w:r w:rsidRPr="006B20D5">
        <w:rPr>
          <w:rFonts w:ascii="Consolas" w:hAnsi="Consolas" w:cs="Consolas"/>
          <w:color w:val="000000"/>
          <w:sz w:val="20"/>
          <w:szCs w:val="20"/>
          <w:lang w:val="en-GB"/>
        </w:rPr>
        <w:t>;</w:t>
      </w:r>
    </w:p>
    <w:p w14:paraId="1852B202" w14:textId="77777777" w:rsidR="00E72834" w:rsidRPr="006B20D5" w:rsidRDefault="00E72834" w:rsidP="00B36BAA">
      <w:pPr>
        <w:jc w:val="both"/>
        <w:rPr>
          <w:lang w:val="en-GB"/>
        </w:rPr>
      </w:pPr>
      <w:r w:rsidRPr="006B20D5">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password</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"prdke2018"</w:t>
      </w:r>
      <w:r w:rsidRPr="006B20D5">
        <w:rPr>
          <w:rFonts w:ascii="Consolas" w:hAnsi="Consolas" w:cs="Consolas"/>
          <w:color w:val="000000"/>
          <w:sz w:val="20"/>
          <w:szCs w:val="20"/>
          <w:lang w:val="en-GB"/>
        </w:rPr>
        <w:t>;</w:t>
      </w:r>
    </w:p>
    <w:p w14:paraId="3783B332" w14:textId="77777777" w:rsidR="00E72834" w:rsidRDefault="00E72834" w:rsidP="00B36BAA">
      <w:pPr>
        <w:jc w:val="both"/>
        <w:rPr>
          <w:lang w:val="en-GB"/>
        </w:rPr>
      </w:pPr>
    </w:p>
    <w:p w14:paraId="527E4F0B" w14:textId="77777777" w:rsidR="00E72834" w:rsidRDefault="00E72834" w:rsidP="00B36BAA">
      <w:pPr>
        <w:jc w:val="both"/>
      </w:pPr>
      <w:r w:rsidRPr="006B20D5">
        <w:t>Das Attribut url, welche</w:t>
      </w:r>
      <w:r>
        <w:t>s</w:t>
      </w:r>
      <w:r w:rsidRPr="006B20D5">
        <w:t xml:space="preserve"> v</w:t>
      </w:r>
      <w:r>
        <w:t>om Typ String ist, beinhaltet die für die Verbindung notwenige Server-URL. Es wird, aufgrund des fehlenden SSL-Zertifikats seitens des Serveranbieters, eine ungesicherte Verbindung hergestellt (useSSL=false).</w:t>
      </w:r>
    </w:p>
    <w:p w14:paraId="52AB3695" w14:textId="77777777" w:rsidR="00E72834" w:rsidRPr="006B20D5" w:rsidRDefault="00E72834" w:rsidP="00B36BAA">
      <w:pPr>
        <w:jc w:val="both"/>
      </w:pPr>
      <w:r>
        <w:t>Das Attribut username, welches vom Typ String ist, beinhaltet den Benutzername für den Login der Datenbank.</w:t>
      </w:r>
    </w:p>
    <w:p w14:paraId="0D59C6F3" w14:textId="77777777" w:rsidR="00E72834" w:rsidRDefault="00E72834" w:rsidP="00B36BAA">
      <w:pPr>
        <w:jc w:val="both"/>
      </w:pPr>
      <w:r>
        <w:t>Das Attribut password, welches vom Typ String ist, beinhaltet das Passwort für den Login der Datenbank.</w:t>
      </w:r>
    </w:p>
    <w:p w14:paraId="4832236E" w14:textId="77777777" w:rsidR="00E72834" w:rsidRDefault="00E72834" w:rsidP="00B36BAA">
      <w:pPr>
        <w:jc w:val="both"/>
      </w:pPr>
    </w:p>
    <w:p w14:paraId="468613EB" w14:textId="77777777" w:rsidR="00E72834" w:rsidRDefault="00E72834" w:rsidP="00B36BAA">
      <w:pPr>
        <w:pStyle w:val="berschrift3"/>
        <w:jc w:val="both"/>
      </w:pPr>
      <w:bookmarkStart w:id="54" w:name="_Toc112625"/>
      <w:r>
        <w:t>SaveEntry</w:t>
      </w:r>
      <w:bookmarkEnd w:id="54"/>
    </w:p>
    <w:p w14:paraId="20B6F9DC" w14:textId="77777777" w:rsidR="00E72834" w:rsidRDefault="00E72834" w:rsidP="00B36BAA">
      <w:pPr>
        <w:jc w:val="both"/>
      </w:pPr>
      <w:r>
        <w:t xml:space="preserve">Die Klasse </w:t>
      </w:r>
      <w:r w:rsidRPr="00416844">
        <w:rPr>
          <w:b/>
        </w:rPr>
        <w:t>SaveEntry.java</w:t>
      </w:r>
      <w:r>
        <w:rPr>
          <w:b/>
        </w:rPr>
        <w:t xml:space="preserve"> </w:t>
      </w:r>
      <w:r>
        <w:t>dient dem Hauptproramm, unter Zuhilfenahme des Connectors, zur Speicherung der relevanten Daten. Sie enthält folgende Attribute, in diesem Fall anhand von CBR. Der Aufbau für RMI ist analog gestaltet:</w:t>
      </w:r>
    </w:p>
    <w:p w14:paraId="269C3E72" w14:textId="77777777" w:rsidR="00E72834" w:rsidRDefault="00E72834" w:rsidP="00B36BAA">
      <w:pPr>
        <w:jc w:val="both"/>
      </w:pPr>
    </w:p>
    <w:p w14:paraId="531466DE" w14:textId="77777777" w:rsidR="00E72834" w:rsidRPr="00410B38" w:rsidRDefault="00E72834"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410B38">
        <w:rPr>
          <w:rFonts w:ascii="Consolas" w:hAnsi="Consolas" w:cs="Consolas"/>
          <w:color w:val="000000"/>
          <w:sz w:val="20"/>
          <w:szCs w:val="20"/>
          <w:lang w:val="en-GB"/>
        </w:rPr>
        <w:t xml:space="preserve">String </w:t>
      </w:r>
      <w:r w:rsidRPr="00410B38">
        <w:rPr>
          <w:rFonts w:ascii="Consolas" w:hAnsi="Consolas" w:cs="Consolas"/>
          <w:color w:val="6A3E3E"/>
          <w:sz w:val="20"/>
          <w:szCs w:val="20"/>
          <w:lang w:val="en-GB"/>
        </w:rPr>
        <w:t>queryInsertCBR</w:t>
      </w:r>
      <w:r w:rsidRPr="00410B38">
        <w:rPr>
          <w:rFonts w:ascii="Consolas" w:hAnsi="Consolas" w:cs="Consolas"/>
          <w:color w:val="000000"/>
          <w:sz w:val="20"/>
          <w:szCs w:val="20"/>
          <w:lang w:val="en-GB"/>
        </w:rPr>
        <w:t xml:space="preserve"> = </w:t>
      </w:r>
      <w:r w:rsidRPr="00410B38">
        <w:rPr>
          <w:rFonts w:ascii="Consolas" w:hAnsi="Consolas" w:cs="Consolas"/>
          <w:color w:val="2A00FF"/>
          <w:sz w:val="20"/>
          <w:szCs w:val="20"/>
          <w:lang w:val="en-GB"/>
        </w:rPr>
        <w:t>"</w:t>
      </w:r>
      <w:r w:rsidRPr="00410B38">
        <w:rPr>
          <w:rFonts w:ascii="Consolas" w:hAnsi="Consolas" w:cs="Consolas"/>
          <w:color w:val="2A00FF"/>
          <w:sz w:val="8"/>
          <w:szCs w:val="20"/>
          <w:lang w:val="en-GB"/>
        </w:rPr>
        <w:t>INSERT INTO cbr (date, time, noParm, noParmVal, noBusCase, exTime, errors, cpuUsage) VALUES (?, ?, ?, ?, ?, ?, ?, ?)</w:t>
      </w:r>
      <w:r w:rsidRPr="00410B38">
        <w:rPr>
          <w:rFonts w:ascii="Consolas" w:hAnsi="Consolas" w:cs="Consolas"/>
          <w:color w:val="2A00FF"/>
          <w:sz w:val="20"/>
          <w:szCs w:val="20"/>
          <w:lang w:val="en-GB"/>
        </w:rPr>
        <w:t>"</w:t>
      </w:r>
      <w:r w:rsidRPr="00410B38">
        <w:rPr>
          <w:rFonts w:ascii="Consolas" w:hAnsi="Consolas" w:cs="Consolas"/>
          <w:color w:val="000000"/>
          <w:sz w:val="20"/>
          <w:szCs w:val="20"/>
          <w:lang w:val="en-GB"/>
        </w:rPr>
        <w:t>;</w:t>
      </w:r>
    </w:p>
    <w:p w14:paraId="50BB291D" w14:textId="77777777" w:rsidR="00E72834" w:rsidRPr="00416844" w:rsidRDefault="00E72834" w:rsidP="00B36BAA">
      <w:pPr>
        <w:autoSpaceDE w:val="0"/>
        <w:autoSpaceDN w:val="0"/>
        <w:adjustRightInd w:val="0"/>
        <w:spacing w:line="240" w:lineRule="auto"/>
        <w:jc w:val="both"/>
        <w:rPr>
          <w:rFonts w:ascii="Consolas" w:hAnsi="Consolas" w:cs="Consolas"/>
          <w:sz w:val="20"/>
          <w:szCs w:val="20"/>
          <w:lang w:val="en-GB"/>
        </w:rPr>
      </w:pPr>
      <w:r w:rsidRPr="00410B38">
        <w:rPr>
          <w:rFonts w:ascii="Consolas" w:hAnsi="Consolas" w:cs="Consolas"/>
          <w:color w:val="000000"/>
          <w:sz w:val="20"/>
          <w:szCs w:val="20"/>
          <w:lang w:val="en-GB"/>
        </w:rPr>
        <w:tab/>
      </w:r>
      <w:r w:rsidRPr="00416844">
        <w:rPr>
          <w:rFonts w:ascii="Consolas" w:hAnsi="Consolas" w:cs="Consolas"/>
          <w:color w:val="000000"/>
          <w:sz w:val="20"/>
          <w:szCs w:val="20"/>
          <w:lang w:val="en-GB"/>
        </w:rPr>
        <w:t xml:space="preserve">PreparedStatement </w:t>
      </w:r>
      <w:r w:rsidRPr="00416844">
        <w:rPr>
          <w:rFonts w:ascii="Consolas" w:hAnsi="Consolas" w:cs="Consolas"/>
          <w:color w:val="6A3E3E"/>
          <w:sz w:val="20"/>
          <w:szCs w:val="20"/>
          <w:lang w:val="en-GB"/>
        </w:rPr>
        <w:t>insertCBR</w:t>
      </w:r>
      <w:r w:rsidRPr="00416844">
        <w:rPr>
          <w:rFonts w:ascii="Consolas" w:hAnsi="Consolas" w:cs="Consolas"/>
          <w:color w:val="000000"/>
          <w:sz w:val="20"/>
          <w:szCs w:val="20"/>
          <w:lang w:val="en-GB"/>
        </w:rPr>
        <w:t xml:space="preserve"> = </w:t>
      </w:r>
      <w:r w:rsidRPr="00416844">
        <w:rPr>
          <w:rFonts w:ascii="Consolas" w:hAnsi="Consolas" w:cs="Consolas"/>
          <w:b/>
          <w:bCs/>
          <w:color w:val="7F0055"/>
          <w:sz w:val="20"/>
          <w:szCs w:val="20"/>
          <w:lang w:val="en-GB"/>
        </w:rPr>
        <w:t>null</w:t>
      </w:r>
      <w:r w:rsidRPr="00416844">
        <w:rPr>
          <w:rFonts w:ascii="Consolas" w:hAnsi="Consolas" w:cs="Consolas"/>
          <w:color w:val="000000"/>
          <w:sz w:val="20"/>
          <w:szCs w:val="20"/>
          <w:lang w:val="en-GB"/>
        </w:rPr>
        <w:t>;</w:t>
      </w:r>
    </w:p>
    <w:p w14:paraId="37252EE7" w14:textId="77777777" w:rsidR="00E72834" w:rsidRDefault="00E72834" w:rsidP="00B36BAA">
      <w:pPr>
        <w:jc w:val="both"/>
        <w:rPr>
          <w:rFonts w:ascii="Consolas" w:hAnsi="Consolas" w:cs="Consolas"/>
          <w:color w:val="000000"/>
          <w:sz w:val="20"/>
          <w:szCs w:val="20"/>
          <w:lang w:val="en-GB"/>
        </w:rPr>
      </w:pPr>
      <w:r w:rsidRPr="00416844">
        <w:rPr>
          <w:rFonts w:ascii="Consolas" w:hAnsi="Consolas" w:cs="Consolas"/>
          <w:color w:val="000000"/>
          <w:sz w:val="20"/>
          <w:szCs w:val="20"/>
          <w:lang w:val="en-GB"/>
        </w:rPr>
        <w:tab/>
        <w:t xml:space="preserve">Connection </w:t>
      </w:r>
      <w:r w:rsidRPr="00416844">
        <w:rPr>
          <w:rFonts w:ascii="Consolas" w:hAnsi="Consolas" w:cs="Consolas"/>
          <w:color w:val="6A3E3E"/>
          <w:sz w:val="20"/>
          <w:szCs w:val="20"/>
          <w:lang w:val="en-GB"/>
        </w:rPr>
        <w:t>connection</w:t>
      </w:r>
      <w:r w:rsidRPr="00416844">
        <w:rPr>
          <w:rFonts w:ascii="Consolas" w:hAnsi="Consolas" w:cs="Consolas"/>
          <w:color w:val="000000"/>
          <w:sz w:val="20"/>
          <w:szCs w:val="20"/>
          <w:lang w:val="en-GB"/>
        </w:rPr>
        <w:t xml:space="preserve"> = </w:t>
      </w:r>
      <w:r w:rsidRPr="00416844">
        <w:rPr>
          <w:rFonts w:ascii="Consolas" w:hAnsi="Consolas" w:cs="Consolas"/>
          <w:b/>
          <w:bCs/>
          <w:color w:val="7F0055"/>
          <w:sz w:val="20"/>
          <w:szCs w:val="20"/>
          <w:lang w:val="en-GB"/>
        </w:rPr>
        <w:t>null</w:t>
      </w:r>
      <w:r w:rsidRPr="00416844">
        <w:rPr>
          <w:rFonts w:ascii="Consolas" w:hAnsi="Consolas" w:cs="Consolas"/>
          <w:color w:val="000000"/>
          <w:sz w:val="20"/>
          <w:szCs w:val="20"/>
          <w:lang w:val="en-GB"/>
        </w:rPr>
        <w:t>;</w:t>
      </w:r>
    </w:p>
    <w:p w14:paraId="288526F1" w14:textId="77777777" w:rsidR="00E72834" w:rsidRPr="00416844" w:rsidRDefault="00E72834" w:rsidP="00B36BAA">
      <w:pPr>
        <w:jc w:val="both"/>
        <w:rPr>
          <w:lang w:val="en-GB"/>
        </w:rPr>
      </w:pPr>
    </w:p>
    <w:p w14:paraId="1733A8EB" w14:textId="77777777" w:rsidR="00E72834" w:rsidRDefault="00E72834" w:rsidP="00B36BAA">
      <w:pPr>
        <w:jc w:val="both"/>
      </w:pPr>
      <w:r w:rsidRPr="00B66078">
        <w:t>Das Attribut queryInsertCBR, welches vom Typ String ist</w:t>
      </w:r>
      <w:r>
        <w:t>, beinhaltet das Insert Statement, wodurc die richtigen Spalten in der Datenbank angesprochen werden, sowie Platzhalter für die Inhalte bereitgestellt werden.</w:t>
      </w:r>
    </w:p>
    <w:p w14:paraId="33E41025" w14:textId="77777777" w:rsidR="00E72834" w:rsidRDefault="00E72834" w:rsidP="00B36BAA">
      <w:pPr>
        <w:jc w:val="both"/>
      </w:pPr>
      <w:r w:rsidRPr="00B66078">
        <w:t>Das Attribut insertCBR, vom Typ PreparedStatement, dient im weiteren Ve</w:t>
      </w:r>
      <w:r>
        <w:t>rlauf als Prepared Statement für die Speicherung der Daten.</w:t>
      </w:r>
    </w:p>
    <w:p w14:paraId="4F4C2DF0" w14:textId="77777777" w:rsidR="00E72834" w:rsidRPr="00BF07E8" w:rsidRDefault="00E72834" w:rsidP="00B36BAA">
      <w:pPr>
        <w:jc w:val="both"/>
      </w:pPr>
      <w:r w:rsidRPr="00BF07E8">
        <w:t>Das Attribut connection, vom Typ Connection, dient zum Verbindungsaufbau mit der Datenbank.</w:t>
      </w:r>
    </w:p>
    <w:p w14:paraId="388B2981" w14:textId="77777777" w:rsidR="00E72834" w:rsidRDefault="00E72834" w:rsidP="00B36BAA">
      <w:pPr>
        <w:jc w:val="both"/>
      </w:pPr>
    </w:p>
    <w:p w14:paraId="4DC4011F" w14:textId="77777777" w:rsidR="00E72834" w:rsidRPr="00BF07E8" w:rsidRDefault="00E72834" w:rsidP="00B36BAA">
      <w:pPr>
        <w:jc w:val="both"/>
      </w:pPr>
      <w:r>
        <w:t>Im Verlauf der Klasse werden die konkreten Daten den Platzhaltern zugeordnet, sodass diese dann in die richtige Spalte der Tabelle gespeichert werden. Abschließend wird noch die Fehlerbehandlung durchgeführt.</w:t>
      </w:r>
    </w:p>
    <w:p w14:paraId="70B9D238" w14:textId="23C2ABDA" w:rsidR="00607617" w:rsidRDefault="00607617" w:rsidP="00B36BAA">
      <w:pPr>
        <w:jc w:val="both"/>
      </w:pPr>
    </w:p>
    <w:p w14:paraId="7E478742" w14:textId="2A989B14" w:rsidR="00607617" w:rsidRDefault="000E6664" w:rsidP="00B36BAA">
      <w:pPr>
        <w:pStyle w:val="berschrift2"/>
        <w:jc w:val="both"/>
      </w:pPr>
      <w:bookmarkStart w:id="55" w:name="_Toc112626"/>
      <w:r>
        <w:rPr>
          <w:noProof/>
        </w:rPr>
        <mc:AlternateContent>
          <mc:Choice Requires="wps">
            <w:drawing>
              <wp:anchor distT="0" distB="0" distL="114300" distR="114300" simplePos="0" relativeHeight="251708416" behindDoc="0" locked="0" layoutInCell="1" allowOverlap="1" wp14:anchorId="3B821AD8" wp14:editId="1765016E">
                <wp:simplePos x="0" y="0"/>
                <wp:positionH relativeFrom="column">
                  <wp:posOffset>1802765</wp:posOffset>
                </wp:positionH>
                <wp:positionV relativeFrom="paragraph">
                  <wp:posOffset>1037590</wp:posOffset>
                </wp:positionV>
                <wp:extent cx="2514600"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4D0A98E6" w14:textId="0E82EDD6" w:rsidR="00236911" w:rsidRPr="00940EEA" w:rsidRDefault="00236911" w:rsidP="000E6664">
                            <w:pPr>
                              <w:pStyle w:val="Beschriftung"/>
                              <w:rPr>
                                <w:b/>
                                <w:noProof/>
                                <w:color w:val="auto"/>
                                <w:sz w:val="28"/>
                                <w:szCs w:val="28"/>
                              </w:rPr>
                            </w:pPr>
                            <w:bookmarkStart w:id="56" w:name="_Toc112567"/>
                            <w:r>
                              <w:t xml:space="preserve">Abbildung </w:t>
                            </w:r>
                            <w:fldSimple w:instr=" SEQ Abbildung \* ARABIC ">
                              <w:r w:rsidR="00FC65E9">
                                <w:rPr>
                                  <w:noProof/>
                                </w:rPr>
                                <w:t>7</w:t>
                              </w:r>
                            </w:fldSimple>
                            <w:r>
                              <w:t>: Package Evaluation Framework</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21AD8" id="Textfeld 47" o:spid="_x0000_s1034" type="#_x0000_t202" style="position:absolute;left:0;text-align:left;margin-left:141.95pt;margin-top:81.7pt;width:19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WMMA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OYTJZYZ&#10;1GgnuiiFrgm6kJ/WhRLTtg4TY/cZOtR58Ad0Jtid9CZ9ERDBODJ9vrKL1QhH5/R2cjMbY4hjbPbx&#10;Nt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" stroked="f">
                <v:textbox style="mso-fit-shape-to-text:t" inset="0,0,0,0">
                  <w:txbxContent>
                    <w:p w14:paraId="4D0A98E6" w14:textId="0E82EDD6" w:rsidR="00236911" w:rsidRPr="00940EEA" w:rsidRDefault="00236911" w:rsidP="000E6664">
                      <w:pPr>
                        <w:pStyle w:val="Beschriftung"/>
                        <w:rPr>
                          <w:b/>
                          <w:noProof/>
                          <w:color w:val="auto"/>
                          <w:sz w:val="28"/>
                          <w:szCs w:val="28"/>
                        </w:rPr>
                      </w:pPr>
                      <w:bookmarkStart w:id="57" w:name="_Toc112567"/>
                      <w:r>
                        <w:t xml:space="preserve">Abbildung </w:t>
                      </w:r>
                      <w:fldSimple w:instr=" SEQ Abbildung \* ARABIC ">
                        <w:r w:rsidR="00FC65E9">
                          <w:rPr>
                            <w:noProof/>
                          </w:rPr>
                          <w:t>7</w:t>
                        </w:r>
                      </w:fldSimple>
                      <w:r>
                        <w:t>: Package Evaluation Framework</w:t>
                      </w:r>
                      <w:bookmarkEnd w:id="57"/>
                    </w:p>
                  </w:txbxContent>
                </v:textbox>
                <w10:wrap type="topAndBottom"/>
              </v:shape>
            </w:pict>
          </mc:Fallback>
        </mc:AlternateContent>
      </w:r>
      <w:r w:rsidR="001F7D24">
        <w:rPr>
          <w:noProof/>
          <w:lang w:eastAsia="de-AT"/>
        </w:rPr>
        <w:drawing>
          <wp:anchor distT="0" distB="0" distL="114300" distR="114300" simplePos="0" relativeHeight="251670528" behindDoc="0" locked="0" layoutInCell="1" allowOverlap="1" wp14:anchorId="3F83E54C" wp14:editId="352A09E0">
            <wp:simplePos x="0" y="0"/>
            <wp:positionH relativeFrom="page">
              <wp:align>center</wp:align>
            </wp:positionH>
            <wp:positionV relativeFrom="paragraph">
              <wp:posOffset>618490</wp:posOffset>
            </wp:positionV>
            <wp:extent cx="2514600" cy="3619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4600" cy="361950"/>
                    </a:xfrm>
                    <a:prstGeom prst="rect">
                      <a:avLst/>
                    </a:prstGeom>
                  </pic:spPr>
                </pic:pic>
              </a:graphicData>
            </a:graphic>
            <wp14:sizeRelH relativeFrom="page">
              <wp14:pctWidth>0</wp14:pctWidth>
            </wp14:sizeRelH>
            <wp14:sizeRelV relativeFrom="page">
              <wp14:pctHeight>0</wp14:pctHeight>
            </wp14:sizeRelV>
          </wp:anchor>
        </w:drawing>
      </w:r>
      <w:r w:rsidR="00607617">
        <w:t>EvaluationFramework</w:t>
      </w:r>
      <w:bookmarkEnd w:id="55"/>
    </w:p>
    <w:p w14:paraId="169069E0" w14:textId="711C14A8" w:rsidR="001F7D24" w:rsidRDefault="001F7D24" w:rsidP="00B36BAA">
      <w:pPr>
        <w:jc w:val="both"/>
      </w:pPr>
    </w:p>
    <w:p w14:paraId="1ED8BDEB" w14:textId="0B7A9D2B" w:rsidR="000E6664" w:rsidRDefault="001F7D24" w:rsidP="00B36BAA">
      <w:pPr>
        <w:jc w:val="both"/>
      </w:pPr>
      <w:r w:rsidRPr="001F7D24">
        <w:t>In dem Package EvaluationFramework befindet</w:t>
      </w:r>
      <w:r>
        <w:t xml:space="preserve"> sich nur eine Klasse, die </w:t>
      </w:r>
      <w:r w:rsidRPr="001F7D24">
        <w:rPr>
          <w:b/>
        </w:rPr>
        <w:t>EvaluationFrameworkApp.java</w:t>
      </w:r>
      <w:r w:rsidR="000E6664">
        <w:t>, zu sehen in Abbildung 7.</w:t>
      </w:r>
    </w:p>
    <w:p w14:paraId="0662F1B5" w14:textId="53E118D0" w:rsidR="001F7D24" w:rsidRDefault="001F7D24" w:rsidP="00B36BAA">
      <w:pPr>
        <w:jc w:val="both"/>
      </w:pPr>
      <w:r>
        <w:t xml:space="preserve"> Diese Klasse beinhaltet die Main Methode des Programmes und ist somit die ausführbare Hauptklasse des Programmes. Die Funktionalität des Programmes befindet sich in dieser Klasse und aus dieser Klasse werden die alle Methoden, die hinter der Funktionalität hinter den in der Systemarchitektur beschriebenen </w:t>
      </w:r>
      <w:r w:rsidR="000E6664">
        <w:t>Komponenten</w:t>
      </w:r>
      <w:r>
        <w:t xml:space="preserve">, aufruft und ausführt. </w:t>
      </w:r>
    </w:p>
    <w:p w14:paraId="39AED194" w14:textId="75012D73" w:rsidR="001F7D24" w:rsidRDefault="001F7D24" w:rsidP="00B36BAA">
      <w:pPr>
        <w:jc w:val="both"/>
      </w:pPr>
      <w:r>
        <w:t xml:space="preserve">Die User Interaktion erfolgt ebenfalls über diese Klasse. Wenn das Programm gestartet wird, wird der User über die </w:t>
      </w:r>
      <w:r w:rsidR="000E6664">
        <w:t>Konsole</w:t>
      </w:r>
      <w:r>
        <w:t xml:space="preserve"> aufgefordert eine Test Art, CBR oder RMI, auszuwählen. </w:t>
      </w:r>
      <w:r w:rsidR="00897D71">
        <w:t xml:space="preserve">Die Auswahl erfolgt über die Konsole, über die Eingabe der Zahl des gewünschten Tests. </w:t>
      </w:r>
    </w:p>
    <w:p w14:paraId="0D83F376" w14:textId="18F13B85" w:rsidR="009D068C" w:rsidRDefault="009D068C" w:rsidP="00B36BAA">
      <w:pPr>
        <w:jc w:val="both"/>
      </w:pPr>
      <w:r>
        <w:t>Die nachfolgende Abbildung</w:t>
      </w:r>
      <w:r w:rsidR="000E6664">
        <w:t xml:space="preserve"> 8</w:t>
      </w:r>
      <w:r>
        <w:t xml:space="preserve"> zeigt die Konsolenausgabe beim Start des Programmes. </w:t>
      </w:r>
    </w:p>
    <w:p w14:paraId="16403463" w14:textId="6CA01FB9" w:rsidR="009D068C" w:rsidRDefault="000E6664" w:rsidP="00B36BAA">
      <w:pPr>
        <w:jc w:val="both"/>
      </w:pPr>
      <w:r>
        <w:rPr>
          <w:noProof/>
        </w:rPr>
        <mc:AlternateContent>
          <mc:Choice Requires="wps">
            <w:drawing>
              <wp:anchor distT="0" distB="0" distL="114300" distR="114300" simplePos="0" relativeHeight="251710464" behindDoc="0" locked="0" layoutInCell="1" allowOverlap="1" wp14:anchorId="55EDE04F" wp14:editId="6C32240B">
                <wp:simplePos x="0" y="0"/>
                <wp:positionH relativeFrom="column">
                  <wp:posOffset>1840865</wp:posOffset>
                </wp:positionH>
                <wp:positionV relativeFrom="paragraph">
                  <wp:posOffset>954405</wp:posOffset>
                </wp:positionV>
                <wp:extent cx="243840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313580EF" w14:textId="7F105EE9" w:rsidR="00236911" w:rsidRPr="00A20DF0" w:rsidRDefault="00236911" w:rsidP="000E6664">
                            <w:pPr>
                              <w:pStyle w:val="Beschriftung"/>
                              <w:rPr>
                                <w:noProof/>
                              </w:rPr>
                            </w:pPr>
                            <w:bookmarkStart w:id="58" w:name="_Toc112568"/>
                            <w:r>
                              <w:t xml:space="preserve">Abbildung </w:t>
                            </w:r>
                            <w:fldSimple w:instr=" SEQ Abbildung \* ARABIC ">
                              <w:r w:rsidR="00FC65E9">
                                <w:rPr>
                                  <w:noProof/>
                                </w:rPr>
                                <w:t>8</w:t>
                              </w:r>
                            </w:fldSimple>
                            <w:r>
                              <w:t>: Konsolenausgabe Programmstart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DE04F" id="Textfeld 48" o:spid="_x0000_s1035" type="#_x0000_t202" style="position:absolute;left:0;text-align:left;margin-left:144.95pt;margin-top:75.15pt;width:19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HJMAIAAGYEAAAOAAAAZHJzL2Uyb0RvYy54bWysVFFv2yAQfp+0/4B4X5ykWd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" stroked="f">
                <v:textbox style="mso-fit-shape-to-text:t" inset="0,0,0,0">
                  <w:txbxContent>
                    <w:p w14:paraId="313580EF" w14:textId="7F105EE9" w:rsidR="00236911" w:rsidRPr="00A20DF0" w:rsidRDefault="00236911" w:rsidP="000E6664">
                      <w:pPr>
                        <w:pStyle w:val="Beschriftung"/>
                        <w:rPr>
                          <w:noProof/>
                        </w:rPr>
                      </w:pPr>
                      <w:bookmarkStart w:id="59" w:name="_Toc112568"/>
                      <w:r>
                        <w:t xml:space="preserve">Abbildung </w:t>
                      </w:r>
                      <w:fldSimple w:instr=" SEQ Abbildung \* ARABIC ">
                        <w:r w:rsidR="00FC65E9">
                          <w:rPr>
                            <w:noProof/>
                          </w:rPr>
                          <w:t>8</w:t>
                        </w:r>
                      </w:fldSimple>
                      <w:r>
                        <w:t>: Konsolenausgabe Programmstart</w:t>
                      </w:r>
                      <w:bookmarkEnd w:id="59"/>
                    </w:p>
                  </w:txbxContent>
                </v:textbox>
                <w10:wrap type="topAndBottom"/>
              </v:shape>
            </w:pict>
          </mc:Fallback>
        </mc:AlternateContent>
      </w:r>
      <w:r w:rsidR="009D068C" w:rsidRPr="009D068C">
        <w:rPr>
          <w:noProof/>
          <w:lang w:eastAsia="de-AT"/>
        </w:rPr>
        <w:drawing>
          <wp:anchor distT="0" distB="0" distL="114300" distR="114300" simplePos="0" relativeHeight="251673600" behindDoc="0" locked="0" layoutInCell="1" allowOverlap="1" wp14:anchorId="50096C92" wp14:editId="3FD3416A">
            <wp:simplePos x="0" y="0"/>
            <wp:positionH relativeFrom="page">
              <wp:align>center</wp:align>
            </wp:positionH>
            <wp:positionV relativeFrom="paragraph">
              <wp:posOffset>268605</wp:posOffset>
            </wp:positionV>
            <wp:extent cx="2438400" cy="628650"/>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38400" cy="628650"/>
                    </a:xfrm>
                    <a:prstGeom prst="rect">
                      <a:avLst/>
                    </a:prstGeom>
                  </pic:spPr>
                </pic:pic>
              </a:graphicData>
            </a:graphic>
            <wp14:sizeRelH relativeFrom="page">
              <wp14:pctWidth>0</wp14:pctWidth>
            </wp14:sizeRelH>
            <wp14:sizeRelV relativeFrom="page">
              <wp14:pctHeight>0</wp14:pctHeight>
            </wp14:sizeRelV>
          </wp:anchor>
        </w:drawing>
      </w:r>
    </w:p>
    <w:p w14:paraId="4B37AC12" w14:textId="77777777" w:rsidR="009D068C" w:rsidRDefault="009D068C" w:rsidP="00B36BAA">
      <w:pPr>
        <w:jc w:val="both"/>
      </w:pPr>
    </w:p>
    <w:p w14:paraId="07938F07" w14:textId="578F834D" w:rsidR="001F7D24" w:rsidRDefault="001F7D24" w:rsidP="00B36BAA">
      <w:pPr>
        <w:jc w:val="both"/>
      </w:pPr>
      <w:r>
        <w:t xml:space="preserve">Die Funktionalität der Klasse EvaluationFrameworkApp.java wird in den beiden nachfolgenden Abschnitten beschrieben anhand der Code Generierung von CBR und RMI. </w:t>
      </w:r>
    </w:p>
    <w:p w14:paraId="37AD01C8" w14:textId="77777777" w:rsidR="001F7D24" w:rsidRPr="001F7D24" w:rsidRDefault="001F7D24" w:rsidP="00B36BAA">
      <w:pPr>
        <w:jc w:val="both"/>
      </w:pPr>
    </w:p>
    <w:p w14:paraId="353964B6" w14:textId="70399F44" w:rsidR="00607617" w:rsidRDefault="001B1EA8" w:rsidP="00B36BAA">
      <w:pPr>
        <w:pStyle w:val="berschrift3"/>
        <w:jc w:val="both"/>
      </w:pPr>
      <w:bookmarkStart w:id="60" w:name="_Toc112627"/>
      <w:r>
        <w:lastRenderedPageBreak/>
        <w:t>CBR Code Generierung</w:t>
      </w:r>
      <w:bookmarkEnd w:id="60"/>
      <w:r>
        <w:t xml:space="preserve"> </w:t>
      </w:r>
    </w:p>
    <w:p w14:paraId="433208F5" w14:textId="5EAAFB57" w:rsidR="001B1EA8" w:rsidRDefault="00897D71" w:rsidP="00B36BAA">
      <w:pPr>
        <w:jc w:val="both"/>
      </w:pPr>
      <w:r>
        <w:t xml:space="preserve">Nachdem die Testart CBR ausgewählt wurde, wird der Benutzer aufgefordert, die Input Parameter einzugeben. Dies kann anhand der folgenden Grafik, </w:t>
      </w:r>
      <w:r w:rsidR="008968D4">
        <w:t xml:space="preserve">Abbildung 9, </w:t>
      </w:r>
      <w:r>
        <w:t xml:space="preserve">der Konsolenausgabe, gesehen werden. </w:t>
      </w:r>
    </w:p>
    <w:p w14:paraId="33290BFD" w14:textId="6FD1FD2E" w:rsidR="00897D71" w:rsidRDefault="000E6664" w:rsidP="00B36BAA">
      <w:pPr>
        <w:jc w:val="both"/>
      </w:pPr>
      <w:r>
        <w:rPr>
          <w:noProof/>
        </w:rPr>
        <mc:AlternateContent>
          <mc:Choice Requires="wps">
            <w:drawing>
              <wp:anchor distT="0" distB="0" distL="114300" distR="114300" simplePos="0" relativeHeight="251712512" behindDoc="0" locked="0" layoutInCell="1" allowOverlap="1" wp14:anchorId="65EABE07" wp14:editId="763F4673">
                <wp:simplePos x="0" y="0"/>
                <wp:positionH relativeFrom="column">
                  <wp:posOffset>1040765</wp:posOffset>
                </wp:positionH>
                <wp:positionV relativeFrom="paragraph">
                  <wp:posOffset>1495425</wp:posOffset>
                </wp:positionV>
                <wp:extent cx="403860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42A5DB11" w14:textId="0BF74E2A" w:rsidR="00236911" w:rsidRPr="007473DB" w:rsidRDefault="00236911" w:rsidP="000E6664">
                            <w:pPr>
                              <w:pStyle w:val="Beschriftung"/>
                              <w:rPr>
                                <w:noProof/>
                              </w:rPr>
                            </w:pPr>
                            <w:bookmarkStart w:id="61" w:name="_Toc112569"/>
                            <w:r>
                              <w:t xml:space="preserve">Abbildung </w:t>
                            </w:r>
                            <w:fldSimple w:instr=" SEQ Abbildung \* ARABIC ">
                              <w:r w:rsidR="00FC65E9">
                                <w:rPr>
                                  <w:noProof/>
                                </w:rPr>
                                <w:t>9</w:t>
                              </w:r>
                            </w:fldSimple>
                            <w:r>
                              <w:t xml:space="preserve">: </w:t>
                            </w:r>
                            <w:r w:rsidRPr="00AC493E">
                              <w:t>Konsolenausgabe Input Parameter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ABE07" id="Textfeld 49" o:spid="_x0000_s1036" type="#_x0000_t202" style="position:absolute;left:0;text-align:left;margin-left:81.95pt;margin-top:117.75pt;width:31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" stroked="f">
                <v:textbox style="mso-fit-shape-to-text:t" inset="0,0,0,0">
                  <w:txbxContent>
                    <w:p w14:paraId="42A5DB11" w14:textId="0BF74E2A" w:rsidR="00236911" w:rsidRPr="007473DB" w:rsidRDefault="00236911" w:rsidP="000E6664">
                      <w:pPr>
                        <w:pStyle w:val="Beschriftung"/>
                        <w:rPr>
                          <w:noProof/>
                        </w:rPr>
                      </w:pPr>
                      <w:bookmarkStart w:id="62" w:name="_Toc112569"/>
                      <w:r>
                        <w:t xml:space="preserve">Abbildung </w:t>
                      </w:r>
                      <w:fldSimple w:instr=" SEQ Abbildung \* ARABIC ">
                        <w:r w:rsidR="00FC65E9">
                          <w:rPr>
                            <w:noProof/>
                          </w:rPr>
                          <w:t>9</w:t>
                        </w:r>
                      </w:fldSimple>
                      <w:r>
                        <w:t xml:space="preserve">: </w:t>
                      </w:r>
                      <w:r w:rsidRPr="00AC493E">
                        <w:t>Konsolenausgabe Input Parameter</w:t>
                      </w:r>
                      <w:bookmarkEnd w:id="62"/>
                    </w:p>
                  </w:txbxContent>
                </v:textbox>
                <w10:wrap type="topAndBottom"/>
              </v:shape>
            </w:pict>
          </mc:Fallback>
        </mc:AlternateContent>
      </w:r>
      <w:r w:rsidR="00897D71" w:rsidRPr="00897D71">
        <w:rPr>
          <w:noProof/>
          <w:lang w:eastAsia="de-AT"/>
        </w:rPr>
        <w:drawing>
          <wp:anchor distT="0" distB="0" distL="114300" distR="114300" simplePos="0" relativeHeight="251676672" behindDoc="0" locked="0" layoutInCell="1" allowOverlap="1" wp14:anchorId="5ADAB9CA" wp14:editId="736EEDF8">
            <wp:simplePos x="0" y="0"/>
            <wp:positionH relativeFrom="page">
              <wp:align>center</wp:align>
            </wp:positionH>
            <wp:positionV relativeFrom="paragraph">
              <wp:posOffset>276225</wp:posOffset>
            </wp:positionV>
            <wp:extent cx="4038600" cy="116205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8600" cy="1162050"/>
                    </a:xfrm>
                    <a:prstGeom prst="rect">
                      <a:avLst/>
                    </a:prstGeom>
                  </pic:spPr>
                </pic:pic>
              </a:graphicData>
            </a:graphic>
            <wp14:sizeRelH relativeFrom="page">
              <wp14:pctWidth>0</wp14:pctWidth>
            </wp14:sizeRelH>
            <wp14:sizeRelV relativeFrom="page">
              <wp14:pctHeight>0</wp14:pctHeight>
            </wp14:sizeRelV>
          </wp:anchor>
        </w:drawing>
      </w:r>
    </w:p>
    <w:p w14:paraId="2F5B9A29" w14:textId="2C66C82C" w:rsidR="00897D71" w:rsidRDefault="00897D71" w:rsidP="00B36BAA">
      <w:pPr>
        <w:jc w:val="both"/>
      </w:pPr>
    </w:p>
    <w:p w14:paraId="7761597A" w14:textId="2B0D2A3A" w:rsidR="00897D71" w:rsidRDefault="00897D71" w:rsidP="00B36BAA">
      <w:pPr>
        <w:jc w:val="both"/>
      </w:pPr>
      <w:r>
        <w:t xml:space="preserve">Der User gibt die Anzahl der Parameter, die Anzahl der Parameter Values und die Anzahl der Business Cases an, die generiert werden sollen. Ebenso bestimmt der User, wie oft diese Art von Test mit diesen Input Werten durchgeführt werden soll. </w:t>
      </w:r>
    </w:p>
    <w:p w14:paraId="3319B5C2" w14:textId="7C5EA046" w:rsidR="00BD5CF0" w:rsidRDefault="00BD5CF0" w:rsidP="00B36BAA">
      <w:pPr>
        <w:jc w:val="both"/>
      </w:pPr>
    </w:p>
    <w:p w14:paraId="5537A499" w14:textId="36158521" w:rsidR="00BD5CF0" w:rsidRDefault="00BD5CF0" w:rsidP="00B36BAA">
      <w:pPr>
        <w:jc w:val="both"/>
      </w:pPr>
      <w:r>
        <w:t xml:space="preserve">Nun beginnt das Programm, den Code zu generieren. Die Input Werte werden an die folgende Methode </w:t>
      </w:r>
    </w:p>
    <w:p w14:paraId="72A104B3" w14:textId="77777777" w:rsidR="00BD5CF0" w:rsidRDefault="00BD5CF0" w:rsidP="00B36BAA">
      <w:pPr>
        <w:jc w:val="both"/>
      </w:pPr>
    </w:p>
    <w:p w14:paraId="029BFC33" w14:textId="306787A4" w:rsidR="00BD5CF0" w:rsidRDefault="00BD5CF0" w:rsidP="00B36BAA">
      <w:pPr>
        <w:jc w:val="both"/>
        <w:rPr>
          <w:rFonts w:ascii="Consolas" w:hAnsi="Consolas" w:cs="Consolas"/>
          <w:color w:val="000000"/>
          <w:sz w:val="20"/>
          <w:szCs w:val="20"/>
          <w:lang w:val="en-GB"/>
        </w:rPr>
      </w:pPr>
      <w:r w:rsidRPr="005108BF">
        <w:rPr>
          <w:rFonts w:ascii="Consolas" w:hAnsi="Consolas" w:cs="Consolas"/>
          <w:b/>
          <w:bCs/>
          <w:color w:val="7F0055"/>
          <w:sz w:val="20"/>
          <w:szCs w:val="20"/>
          <w:lang w:val="en-GB"/>
        </w:rPr>
        <w:t>public</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generateCBRCode(</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paramValues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businessCases</w:t>
      </w:r>
      <w:r w:rsidRPr="005108BF">
        <w:rPr>
          <w:rFonts w:ascii="Consolas" w:hAnsi="Consolas" w:cs="Consolas"/>
          <w:color w:val="000000"/>
          <w:sz w:val="20"/>
          <w:szCs w:val="20"/>
          <w:lang w:val="en-GB"/>
        </w:rPr>
        <w:t>)</w:t>
      </w:r>
    </w:p>
    <w:p w14:paraId="0ECB75F3" w14:textId="62D1B381" w:rsidR="00BD5CF0" w:rsidRDefault="00BD5CF0" w:rsidP="00B36BAA">
      <w:pPr>
        <w:jc w:val="both"/>
        <w:rPr>
          <w:lang w:val="en-GB"/>
        </w:rPr>
      </w:pPr>
    </w:p>
    <w:p w14:paraId="21E04118" w14:textId="20D16ACE" w:rsidR="00BD5CF0" w:rsidRDefault="00BD5CF0" w:rsidP="00B36BAA">
      <w:pPr>
        <w:jc w:val="both"/>
      </w:pPr>
      <w:r w:rsidRPr="00BD5CF0">
        <w:t>im Package DataGeneratorCBR übergeben. Dies</w:t>
      </w:r>
      <w:r>
        <w:t xml:space="preserve">e Methode wird in der Klasse EvaluationFrameworkApp.java aufgerufen und erhält als Result einen String mit dem fertig generierten CBR Code. </w:t>
      </w:r>
    </w:p>
    <w:p w14:paraId="1CFB31FC" w14:textId="6BB95F85" w:rsidR="00BD5CF0" w:rsidRDefault="00BD5CF0" w:rsidP="00B36BAA">
      <w:pPr>
        <w:jc w:val="both"/>
      </w:pPr>
    </w:p>
    <w:p w14:paraId="41925C64" w14:textId="55F4C4AF" w:rsidR="00BD5CF0" w:rsidRDefault="00BD5CF0" w:rsidP="00B36BAA">
      <w:pPr>
        <w:jc w:val="both"/>
      </w:pPr>
      <w:r>
        <w:t xml:space="preserve">Anschließend werden die Dummy Vadalog Methoden aus der Klasse VadalogExecution.java, aus dem Package Vadalog, aufgerufen, um die Evaluierungswerte zu generieren. </w:t>
      </w:r>
    </w:p>
    <w:p w14:paraId="35CE916D" w14:textId="77777777" w:rsidR="00BD5CF0" w:rsidRDefault="00BD5CF0" w:rsidP="00B36BAA">
      <w:pPr>
        <w:jc w:val="both"/>
      </w:pPr>
    </w:p>
    <w:p w14:paraId="6EB2F786" w14:textId="5EEBFB1E" w:rsidR="00BD5CF0" w:rsidRDefault="00BD5CF0" w:rsidP="00B36BAA">
      <w:pPr>
        <w:jc w:val="both"/>
      </w:pPr>
      <w:r>
        <w:t xml:space="preserve">Da die Ausgabe über die Konsole begrenzt ist, wurde entschieden, die Ausgabe des Codes und der Evaluierungswerte in ein Text File zu schreiben. Dies ist eine Abweichung vom Konzeptuellen Entwurf. </w:t>
      </w:r>
    </w:p>
    <w:p w14:paraId="137111F0" w14:textId="44524D29" w:rsidR="00B54503" w:rsidRDefault="00B54503" w:rsidP="00B36BAA">
      <w:pPr>
        <w:jc w:val="both"/>
      </w:pPr>
      <w:r>
        <w:t xml:space="preserve">Ausgegeben bzw. in das Text File geschrieben werden die Input Werte, der generierte Code sowie die Evaluierungsergebnisse. </w:t>
      </w:r>
    </w:p>
    <w:p w14:paraId="2466F03E" w14:textId="1C1B45E7" w:rsidR="00B54503" w:rsidRDefault="00B54503" w:rsidP="00B36BAA">
      <w:pPr>
        <w:jc w:val="both"/>
      </w:pPr>
    </w:p>
    <w:p w14:paraId="5D557E6A" w14:textId="58A380D2" w:rsidR="00B54503" w:rsidRDefault="00B54503" w:rsidP="00B36BAA">
      <w:pPr>
        <w:jc w:val="both"/>
      </w:pPr>
      <w:r>
        <w:t xml:space="preserve">Anschließend wird ein CBR Objekt erstellt, welches die Speicherung der Daten in die Datenbank erleichtern soll. </w:t>
      </w:r>
    </w:p>
    <w:p w14:paraId="1391D102" w14:textId="52244BE9" w:rsidR="00B54503" w:rsidRDefault="00B54503" w:rsidP="00B36BAA">
      <w:pPr>
        <w:jc w:val="both"/>
      </w:pPr>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55810B0D" w14:textId="5291D0A8" w:rsidR="00B54503" w:rsidRDefault="00B54503" w:rsidP="00B36BAA">
      <w:pPr>
        <w:jc w:val="both"/>
      </w:pPr>
    </w:p>
    <w:p w14:paraId="3EFE9C31" w14:textId="71CF2850" w:rsidR="00B54503" w:rsidRDefault="00B54503" w:rsidP="00B36BAA">
      <w:pPr>
        <w:jc w:val="both"/>
      </w:pPr>
      <w:r>
        <w:t xml:space="preserve">Dieses CBR Objekt wird dann an die folgende Methode </w:t>
      </w:r>
    </w:p>
    <w:p w14:paraId="334A766E" w14:textId="77777777" w:rsidR="000E6664" w:rsidRDefault="000E6664" w:rsidP="00B36BAA">
      <w:pPr>
        <w:jc w:val="both"/>
      </w:pPr>
    </w:p>
    <w:p w14:paraId="6DA0EB61" w14:textId="4AAE2D0E" w:rsidR="00BD5CF0" w:rsidRDefault="00B54503" w:rsidP="00B36BAA">
      <w:pPr>
        <w:jc w:val="both"/>
        <w:rPr>
          <w:rFonts w:ascii="Consolas" w:hAnsi="Consolas" w:cs="Consolas"/>
          <w:color w:val="000000"/>
          <w:sz w:val="20"/>
          <w:szCs w:val="20"/>
          <w:shd w:val="clear" w:color="auto" w:fill="E8F2FE"/>
          <w:lang w:val="en-GB"/>
        </w:rPr>
      </w:pPr>
      <w:r w:rsidRPr="00B54503">
        <w:rPr>
          <w:rFonts w:ascii="Consolas" w:hAnsi="Consolas" w:cs="Consolas"/>
          <w:b/>
          <w:bCs/>
          <w:color w:val="7F0055"/>
          <w:sz w:val="20"/>
          <w:szCs w:val="20"/>
          <w:shd w:val="clear" w:color="auto" w:fill="E8F2FE"/>
          <w:lang w:val="en-GB"/>
        </w:rPr>
        <w:t>public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Pr="00B54503">
        <w:rPr>
          <w:rFonts w:ascii="Consolas" w:hAnsi="Consolas" w:cs="Consolas"/>
          <w:color w:val="000000"/>
          <w:sz w:val="20"/>
          <w:szCs w:val="20"/>
          <w:shd w:val="clear" w:color="auto" w:fill="E8F2FE"/>
          <w:lang w:val="en-GB"/>
        </w:rPr>
        <w:t xml:space="preserve"> newCBR(CBR </w:t>
      </w:r>
      <w:r w:rsidRPr="00B54503">
        <w:rPr>
          <w:rFonts w:ascii="Consolas" w:hAnsi="Consolas" w:cs="Consolas"/>
          <w:color w:val="6A3E3E"/>
          <w:sz w:val="20"/>
          <w:szCs w:val="20"/>
          <w:shd w:val="clear" w:color="auto" w:fill="E8F2FE"/>
          <w:lang w:val="en-GB"/>
        </w:rPr>
        <w:t>cbr</w:t>
      </w:r>
      <w:r w:rsidRPr="00B54503">
        <w:rPr>
          <w:rFonts w:ascii="Consolas" w:hAnsi="Consolas" w:cs="Consolas"/>
          <w:color w:val="000000"/>
          <w:sz w:val="20"/>
          <w:szCs w:val="20"/>
          <w:shd w:val="clear" w:color="auto" w:fill="E8F2FE"/>
          <w:lang w:val="en-GB"/>
        </w:rPr>
        <w:t>)</w:t>
      </w:r>
    </w:p>
    <w:p w14:paraId="17035CC9" w14:textId="77777777" w:rsidR="000E6664" w:rsidRDefault="000E6664" w:rsidP="00B36BAA">
      <w:pPr>
        <w:jc w:val="both"/>
        <w:rPr>
          <w:rFonts w:ascii="Consolas" w:hAnsi="Consolas" w:cs="Consolas"/>
          <w:color w:val="000000"/>
          <w:sz w:val="20"/>
          <w:szCs w:val="20"/>
          <w:shd w:val="clear" w:color="auto" w:fill="E8F2FE"/>
          <w:lang w:val="en-GB"/>
        </w:rPr>
      </w:pPr>
    </w:p>
    <w:p w14:paraId="3CABF428" w14:textId="33CE6E75" w:rsidR="00B54503" w:rsidRPr="00B54503" w:rsidRDefault="00B54503" w:rsidP="00B36BAA">
      <w:pPr>
        <w:jc w:val="both"/>
      </w:pPr>
      <w:r w:rsidRPr="00B54503">
        <w:t>aus der Klasse SaveEntry.j</w:t>
      </w:r>
      <w:r>
        <w:t xml:space="preserve">ava, aus dem Package DB, übergeben. Diese Methode wird aufgerufen und speichert die Werte des Objektes in die Datenbank. </w:t>
      </w:r>
    </w:p>
    <w:p w14:paraId="3E3560DA" w14:textId="77777777" w:rsidR="00BD5CF0" w:rsidRPr="00B54503" w:rsidRDefault="00BD5CF0" w:rsidP="00B36BAA">
      <w:pPr>
        <w:jc w:val="both"/>
      </w:pPr>
    </w:p>
    <w:p w14:paraId="7509DEAC" w14:textId="1161276C" w:rsidR="00897D71" w:rsidRPr="00BD5CF0" w:rsidRDefault="00B54503" w:rsidP="00B36BAA">
      <w:pPr>
        <w:jc w:val="both"/>
      </w:pPr>
      <w:r>
        <w:t>Dies wird so oft wiederholt, wie der Benutzer die Anzahl der Tests angegeben hat.</w:t>
      </w:r>
    </w:p>
    <w:p w14:paraId="0960ED07" w14:textId="11705BDE" w:rsidR="00897D71" w:rsidRDefault="00897D71" w:rsidP="00B36BAA">
      <w:pPr>
        <w:jc w:val="both"/>
      </w:pPr>
    </w:p>
    <w:p w14:paraId="1E811391" w14:textId="7C76990A" w:rsidR="00B54503" w:rsidRDefault="00B54503" w:rsidP="00B36BAA">
      <w:pPr>
        <w:jc w:val="both"/>
      </w:pPr>
      <w:r>
        <w:t>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w:t>
      </w:r>
      <w:r w:rsidR="008968D4">
        <w:t xml:space="preserve"> 10</w:t>
      </w:r>
      <w:r>
        <w:t xml:space="preserve"> zu sehen. </w:t>
      </w:r>
    </w:p>
    <w:p w14:paraId="7222E42D" w14:textId="14888D61" w:rsidR="00B54503" w:rsidRDefault="000E6664" w:rsidP="00B36BAA">
      <w:pPr>
        <w:jc w:val="both"/>
      </w:pPr>
      <w:r>
        <w:rPr>
          <w:noProof/>
        </w:rPr>
        <mc:AlternateContent>
          <mc:Choice Requires="wps">
            <w:drawing>
              <wp:anchor distT="0" distB="0" distL="114300" distR="114300" simplePos="0" relativeHeight="251714560" behindDoc="0" locked="0" layoutInCell="1" allowOverlap="1" wp14:anchorId="55A4762A" wp14:editId="191A1677">
                <wp:simplePos x="0" y="0"/>
                <wp:positionH relativeFrom="column">
                  <wp:posOffset>1710690</wp:posOffset>
                </wp:positionH>
                <wp:positionV relativeFrom="paragraph">
                  <wp:posOffset>1971675</wp:posOffset>
                </wp:positionV>
                <wp:extent cx="291465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6C766188" w14:textId="5D0530D2" w:rsidR="00236911" w:rsidRPr="0001234E" w:rsidRDefault="00236911" w:rsidP="000E6664">
                            <w:pPr>
                              <w:pStyle w:val="Beschriftung"/>
                              <w:rPr>
                                <w:noProof/>
                              </w:rPr>
                            </w:pPr>
                            <w:bookmarkStart w:id="63" w:name="_Toc112570"/>
                            <w:r>
                              <w:t xml:space="preserve">Abbildung </w:t>
                            </w:r>
                            <w:fldSimple w:instr=" SEQ Abbildung \* ARABIC ">
                              <w:r w:rsidR="00FC65E9">
                                <w:rPr>
                                  <w:noProof/>
                                </w:rPr>
                                <w:t>10</w:t>
                              </w:r>
                            </w:fldSimple>
                            <w:r>
                              <w:t xml:space="preserve">: </w:t>
                            </w:r>
                            <w:r w:rsidRPr="00145DAE">
                              <w:t>Konsolenausgabe Durchführung abgeschlossen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4762A" id="Textfeld 50" o:spid="_x0000_s1037" type="#_x0000_t202" style="position:absolute;left:0;text-align:left;margin-left:134.7pt;margin-top:155.25pt;width:229.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" stroked="f">
                <v:textbox style="mso-fit-shape-to-text:t" inset="0,0,0,0">
                  <w:txbxContent>
                    <w:p w14:paraId="6C766188" w14:textId="5D0530D2" w:rsidR="00236911" w:rsidRPr="0001234E" w:rsidRDefault="00236911" w:rsidP="000E6664">
                      <w:pPr>
                        <w:pStyle w:val="Beschriftung"/>
                        <w:rPr>
                          <w:noProof/>
                        </w:rPr>
                      </w:pPr>
                      <w:bookmarkStart w:id="64" w:name="_Toc112570"/>
                      <w:r>
                        <w:t xml:space="preserve">Abbildung </w:t>
                      </w:r>
                      <w:fldSimple w:instr=" SEQ Abbildung \* ARABIC ">
                        <w:r w:rsidR="00FC65E9">
                          <w:rPr>
                            <w:noProof/>
                          </w:rPr>
                          <w:t>10</w:t>
                        </w:r>
                      </w:fldSimple>
                      <w:r>
                        <w:t xml:space="preserve">: </w:t>
                      </w:r>
                      <w:r w:rsidRPr="00145DAE">
                        <w:t>Konsolenausgabe Durchführung abgeschlossen</w:t>
                      </w:r>
                      <w:bookmarkEnd w:id="64"/>
                    </w:p>
                  </w:txbxContent>
                </v:textbox>
                <w10:wrap type="topAndBottom"/>
              </v:shape>
            </w:pict>
          </mc:Fallback>
        </mc:AlternateContent>
      </w:r>
      <w:r w:rsidR="00B54503">
        <w:rPr>
          <w:noProof/>
          <w:lang w:eastAsia="de-AT"/>
        </w:rPr>
        <w:drawing>
          <wp:anchor distT="0" distB="0" distL="114300" distR="114300" simplePos="0" relativeHeight="251679744" behindDoc="0" locked="0" layoutInCell="1" allowOverlap="1" wp14:anchorId="1FB2090D" wp14:editId="72F85D00">
            <wp:simplePos x="0" y="0"/>
            <wp:positionH relativeFrom="margin">
              <wp:align>center</wp:align>
            </wp:positionH>
            <wp:positionV relativeFrom="paragraph">
              <wp:posOffset>200025</wp:posOffset>
            </wp:positionV>
            <wp:extent cx="2914650" cy="1714500"/>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14650" cy="1714500"/>
                    </a:xfrm>
                    <a:prstGeom prst="rect">
                      <a:avLst/>
                    </a:prstGeom>
                  </pic:spPr>
                </pic:pic>
              </a:graphicData>
            </a:graphic>
            <wp14:sizeRelH relativeFrom="page">
              <wp14:pctWidth>0</wp14:pctWidth>
            </wp14:sizeRelH>
            <wp14:sizeRelV relativeFrom="page">
              <wp14:pctHeight>0</wp14:pctHeight>
            </wp14:sizeRelV>
          </wp:anchor>
        </w:drawing>
      </w:r>
    </w:p>
    <w:p w14:paraId="5B0CFF0A" w14:textId="422F7226" w:rsidR="00B54503" w:rsidRDefault="00B54503" w:rsidP="00B36BAA">
      <w:pPr>
        <w:jc w:val="both"/>
      </w:pPr>
    </w:p>
    <w:p w14:paraId="7DEE6ED8" w14:textId="410D06B1" w:rsidR="00B54503" w:rsidRPr="00BD5CF0" w:rsidRDefault="00B54503" w:rsidP="00B36BAA">
      <w:pPr>
        <w:jc w:val="both"/>
      </w:pPr>
    </w:p>
    <w:p w14:paraId="7FB39FAD" w14:textId="0175539D" w:rsidR="001B1EA8" w:rsidRDefault="001B1EA8" w:rsidP="00B36BAA">
      <w:pPr>
        <w:pStyle w:val="berschrift3"/>
        <w:jc w:val="both"/>
      </w:pPr>
      <w:bookmarkStart w:id="65" w:name="_Toc112628"/>
      <w:r>
        <w:t>RMI Code Generierung</w:t>
      </w:r>
      <w:bookmarkEnd w:id="65"/>
    </w:p>
    <w:p w14:paraId="22B3B357" w14:textId="48EE47D7" w:rsidR="00D264B9" w:rsidRDefault="00D264B9" w:rsidP="00B36BAA">
      <w:pPr>
        <w:jc w:val="both"/>
      </w:pPr>
    </w:p>
    <w:p w14:paraId="2DDEA28B" w14:textId="4A326E7E" w:rsidR="00D264B9" w:rsidRDefault="00D264B9" w:rsidP="00B36BAA">
      <w:pPr>
        <w:jc w:val="both"/>
      </w:pPr>
      <w:r>
        <w:t>Nachdem die Testart RMI ausgewählt wurde, wird der Benutzer nach einer Auswahl gefragt, welche der Rule Model Inheritance Testfälle durchgeführt werden soll. Dies kann anhand der folgenden Grafik, der Konsolenausgabe</w:t>
      </w:r>
      <w:r w:rsidR="008968D4">
        <w:t xml:space="preserve"> bei Start, Abbildung 11</w:t>
      </w:r>
      <w:r>
        <w:t xml:space="preserve">, gesehen werden. </w:t>
      </w:r>
    </w:p>
    <w:p w14:paraId="23743F47" w14:textId="77777777" w:rsidR="008968D4" w:rsidRDefault="008968D4" w:rsidP="00B36BAA">
      <w:pPr>
        <w:jc w:val="both"/>
      </w:pPr>
    </w:p>
    <w:p w14:paraId="0572A337" w14:textId="59F1866F" w:rsidR="00D264B9" w:rsidRDefault="005E77CD" w:rsidP="00B36BAA">
      <w:pPr>
        <w:jc w:val="both"/>
      </w:pPr>
      <w:r>
        <w:rPr>
          <w:noProof/>
          <w:lang w:eastAsia="de-AT"/>
        </w:rPr>
        <w:drawing>
          <wp:anchor distT="0" distB="0" distL="114300" distR="114300" simplePos="0" relativeHeight="251683840" behindDoc="0" locked="0" layoutInCell="1" allowOverlap="1" wp14:anchorId="288D69ED" wp14:editId="49E70EA2">
            <wp:simplePos x="0" y="0"/>
            <wp:positionH relativeFrom="column">
              <wp:posOffset>1608113</wp:posOffset>
            </wp:positionH>
            <wp:positionV relativeFrom="paragraph">
              <wp:posOffset>163048</wp:posOffset>
            </wp:positionV>
            <wp:extent cx="3180080" cy="1862993"/>
            <wp:effectExtent l="114300" t="114300" r="115570" b="1377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5).png"/>
                    <pic:cNvPicPr/>
                  </pic:nvPicPr>
                  <pic:blipFill>
                    <a:blip r:embed="rId24">
                      <a:extLst>
                        <a:ext uri="{28A0092B-C50C-407E-A947-70E740481C1C}">
                          <a14:useLocalDpi xmlns:a14="http://schemas.microsoft.com/office/drawing/2010/main" val="0"/>
                        </a:ext>
                      </a:extLst>
                    </a:blip>
                    <a:stretch>
                      <a:fillRect/>
                    </a:stretch>
                  </pic:blipFill>
                  <pic:spPr>
                    <a:xfrm>
                      <a:off x="0" y="0"/>
                      <a:ext cx="3182651" cy="18644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F950E5E" w14:textId="2C48BE9A" w:rsidR="005E77CD" w:rsidRDefault="005E77CD" w:rsidP="00B36BAA">
      <w:pPr>
        <w:jc w:val="both"/>
      </w:pPr>
    </w:p>
    <w:p w14:paraId="614A0340" w14:textId="11106450" w:rsidR="005E77CD" w:rsidRDefault="005E77CD" w:rsidP="00B36BAA">
      <w:pPr>
        <w:jc w:val="both"/>
      </w:pPr>
    </w:p>
    <w:p w14:paraId="1490518B" w14:textId="47648F41" w:rsidR="005E77CD" w:rsidRDefault="005E77CD" w:rsidP="00B36BAA">
      <w:pPr>
        <w:jc w:val="both"/>
      </w:pPr>
    </w:p>
    <w:p w14:paraId="74A9B701" w14:textId="6D8A3ABE" w:rsidR="00D264B9" w:rsidRPr="00D264B9" w:rsidRDefault="00D264B9" w:rsidP="00B36BAA">
      <w:pPr>
        <w:jc w:val="both"/>
      </w:pPr>
    </w:p>
    <w:p w14:paraId="729D2F4A" w14:textId="401274D5" w:rsidR="00D264B9" w:rsidRDefault="00D264B9" w:rsidP="00B36BAA">
      <w:pPr>
        <w:jc w:val="both"/>
      </w:pPr>
    </w:p>
    <w:p w14:paraId="132C1841" w14:textId="77777777" w:rsidR="00D264B9" w:rsidRDefault="00D264B9" w:rsidP="00B36BAA">
      <w:pPr>
        <w:jc w:val="both"/>
      </w:pPr>
    </w:p>
    <w:p w14:paraId="30C042FF" w14:textId="77777777" w:rsidR="005E77CD" w:rsidRDefault="005E77CD" w:rsidP="00B36BAA">
      <w:pPr>
        <w:jc w:val="both"/>
      </w:pPr>
    </w:p>
    <w:p w14:paraId="3018E3ED" w14:textId="77777777" w:rsidR="005E77CD" w:rsidRDefault="005E77CD" w:rsidP="00B36BAA">
      <w:pPr>
        <w:jc w:val="both"/>
      </w:pPr>
    </w:p>
    <w:p w14:paraId="45ECD995" w14:textId="77777777" w:rsidR="005E77CD" w:rsidRDefault="005E77CD" w:rsidP="00B36BAA">
      <w:pPr>
        <w:jc w:val="both"/>
      </w:pPr>
    </w:p>
    <w:p w14:paraId="0D4312F8" w14:textId="29FFF959" w:rsidR="00900336" w:rsidRDefault="00900336" w:rsidP="00B36BAA">
      <w:pPr>
        <w:jc w:val="both"/>
        <w:rPr>
          <w:sz w:val="18"/>
          <w:szCs w:val="18"/>
        </w:rPr>
      </w:pPr>
    </w:p>
    <w:p w14:paraId="2B38C11A" w14:textId="5C0D949C" w:rsidR="008563E6" w:rsidRDefault="008968D4" w:rsidP="00B36BAA">
      <w:pPr>
        <w:jc w:val="both"/>
      </w:pPr>
      <w:r>
        <w:rPr>
          <w:noProof/>
        </w:rPr>
        <mc:AlternateContent>
          <mc:Choice Requires="wps">
            <w:drawing>
              <wp:anchor distT="0" distB="0" distL="114300" distR="114300" simplePos="0" relativeHeight="251716608" behindDoc="0" locked="0" layoutInCell="1" allowOverlap="1" wp14:anchorId="030A6BE7" wp14:editId="33E48627">
                <wp:simplePos x="0" y="0"/>
                <wp:positionH relativeFrom="column">
                  <wp:posOffset>1607820</wp:posOffset>
                </wp:positionH>
                <wp:positionV relativeFrom="paragraph">
                  <wp:posOffset>34290</wp:posOffset>
                </wp:positionV>
                <wp:extent cx="3180080" cy="635"/>
                <wp:effectExtent l="0" t="0" r="0" b="0"/>
                <wp:wrapNone/>
                <wp:docPr id="51" name="Textfeld 51"/>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741906F2" w14:textId="4895C56A" w:rsidR="00236911" w:rsidRPr="00105766" w:rsidRDefault="00236911" w:rsidP="008968D4">
                            <w:pPr>
                              <w:pStyle w:val="Beschriftung"/>
                              <w:rPr>
                                <w:noProof/>
                              </w:rPr>
                            </w:pPr>
                            <w:bookmarkStart w:id="66" w:name="_Toc112571"/>
                            <w:r>
                              <w:t xml:space="preserve">Abbildung </w:t>
                            </w:r>
                            <w:fldSimple w:instr=" SEQ Abbildung \* ARABIC ">
                              <w:r w:rsidR="00FC65E9">
                                <w:rPr>
                                  <w:noProof/>
                                </w:rPr>
                                <w:t>11</w:t>
                              </w:r>
                            </w:fldSimple>
                            <w:r>
                              <w:t>: Konsolenausgabe Teststart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A6BE7" id="Textfeld 51" o:spid="_x0000_s1038" type="#_x0000_t202" style="position:absolute;left:0;text-align:left;margin-left:126.6pt;margin-top:2.7pt;width:250.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" stroked="f">
                <v:textbox style="mso-fit-shape-to-text:t" inset="0,0,0,0">
                  <w:txbxContent>
                    <w:p w14:paraId="741906F2" w14:textId="4895C56A" w:rsidR="00236911" w:rsidRPr="00105766" w:rsidRDefault="00236911" w:rsidP="008968D4">
                      <w:pPr>
                        <w:pStyle w:val="Beschriftung"/>
                        <w:rPr>
                          <w:noProof/>
                        </w:rPr>
                      </w:pPr>
                      <w:bookmarkStart w:id="67" w:name="_Toc112571"/>
                      <w:r>
                        <w:t xml:space="preserve">Abbildung </w:t>
                      </w:r>
                      <w:fldSimple w:instr=" SEQ Abbildung \* ARABIC ">
                        <w:r w:rsidR="00FC65E9">
                          <w:rPr>
                            <w:noProof/>
                          </w:rPr>
                          <w:t>11</w:t>
                        </w:r>
                      </w:fldSimple>
                      <w:r>
                        <w:t>: Konsolenausgabe Teststart</w:t>
                      </w:r>
                      <w:bookmarkEnd w:id="67"/>
                    </w:p>
                  </w:txbxContent>
                </v:textbox>
              </v:shape>
            </w:pict>
          </mc:Fallback>
        </mc:AlternateContent>
      </w:r>
    </w:p>
    <w:p w14:paraId="112FCF1A" w14:textId="77777777" w:rsidR="008968D4" w:rsidRDefault="008968D4" w:rsidP="00B36BAA">
      <w:pPr>
        <w:jc w:val="both"/>
      </w:pPr>
    </w:p>
    <w:p w14:paraId="52249E06" w14:textId="57644517" w:rsidR="00900336" w:rsidRDefault="00900336" w:rsidP="00B36BAA">
      <w:pPr>
        <w:jc w:val="both"/>
      </w:pPr>
      <w:r>
        <w:t>Danach wird der Benutzer aufgefordert, die Input Parameter einzugeben. Dies kann anhand der folgenden Grafik, der Konsolenausgabe,</w:t>
      </w:r>
      <w:r w:rsidR="008968D4">
        <w:t xml:space="preserve"> Abbildung 12,</w:t>
      </w:r>
      <w:r>
        <w:t xml:space="preserve"> gesehen werden. </w:t>
      </w:r>
    </w:p>
    <w:p w14:paraId="66D8EE3E" w14:textId="77777777" w:rsidR="008563E6" w:rsidRDefault="008563E6" w:rsidP="00B36BAA">
      <w:pPr>
        <w:jc w:val="both"/>
      </w:pPr>
    </w:p>
    <w:p w14:paraId="1106C656" w14:textId="27252A3E" w:rsidR="00B36BAA" w:rsidRDefault="00B36BAA">
      <w:pPr>
        <w:spacing w:after="160" w:line="259" w:lineRule="auto"/>
      </w:pPr>
      <w:r>
        <w:br w:type="page"/>
      </w:r>
    </w:p>
    <w:p w14:paraId="57D25E45" w14:textId="77777777" w:rsidR="00900336" w:rsidRDefault="00900336" w:rsidP="00B36BAA">
      <w:pPr>
        <w:jc w:val="both"/>
      </w:pPr>
    </w:p>
    <w:p w14:paraId="27A270D3" w14:textId="6C47BD5F" w:rsidR="005E77CD" w:rsidRPr="005E77CD" w:rsidRDefault="005E77CD" w:rsidP="00B36BAA">
      <w:pPr>
        <w:jc w:val="both"/>
      </w:pPr>
    </w:p>
    <w:p w14:paraId="487450DC" w14:textId="2B833931" w:rsidR="005E77CD" w:rsidRDefault="005E77CD" w:rsidP="00B36BAA">
      <w:pPr>
        <w:jc w:val="both"/>
      </w:pPr>
    </w:p>
    <w:p w14:paraId="314EDF84" w14:textId="77777777" w:rsidR="005E77CD" w:rsidRDefault="005E77CD" w:rsidP="00B36BAA">
      <w:pPr>
        <w:jc w:val="both"/>
      </w:pPr>
    </w:p>
    <w:p w14:paraId="39E18B64" w14:textId="1738E737" w:rsidR="005E77CD" w:rsidRDefault="00B36BAA" w:rsidP="00B36BAA">
      <w:pPr>
        <w:jc w:val="both"/>
      </w:pPr>
      <w:r>
        <w:rPr>
          <w:noProof/>
          <w:lang w:eastAsia="de-AT"/>
        </w:rPr>
        <w:drawing>
          <wp:anchor distT="0" distB="0" distL="114300" distR="114300" simplePos="0" relativeHeight="251684864" behindDoc="1" locked="0" layoutInCell="1" allowOverlap="1" wp14:anchorId="34D676DE" wp14:editId="7D0AECA3">
            <wp:simplePos x="0" y="0"/>
            <wp:positionH relativeFrom="margin">
              <wp:align>center</wp:align>
            </wp:positionH>
            <wp:positionV relativeFrom="paragraph">
              <wp:posOffset>-976630</wp:posOffset>
            </wp:positionV>
            <wp:extent cx="2619741" cy="1467055"/>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5).png"/>
                    <pic:cNvPicPr/>
                  </pic:nvPicPr>
                  <pic:blipFill>
                    <a:blip r:embed="rId25">
                      <a:extLst>
                        <a:ext uri="{28A0092B-C50C-407E-A947-70E740481C1C}">
                          <a14:useLocalDpi xmlns:a14="http://schemas.microsoft.com/office/drawing/2010/main" val="0"/>
                        </a:ext>
                      </a:extLst>
                    </a:blip>
                    <a:stretch>
                      <a:fillRect/>
                    </a:stretch>
                  </pic:blipFill>
                  <pic:spPr>
                    <a:xfrm>
                      <a:off x="0" y="0"/>
                      <a:ext cx="2619741" cy="1467055"/>
                    </a:xfrm>
                    <a:prstGeom prst="rect">
                      <a:avLst/>
                    </a:prstGeom>
                  </pic:spPr>
                </pic:pic>
              </a:graphicData>
            </a:graphic>
            <wp14:sizeRelH relativeFrom="page">
              <wp14:pctWidth>0</wp14:pctWidth>
            </wp14:sizeRelH>
            <wp14:sizeRelV relativeFrom="page">
              <wp14:pctHeight>0</wp14:pctHeight>
            </wp14:sizeRelV>
          </wp:anchor>
        </w:drawing>
      </w:r>
    </w:p>
    <w:p w14:paraId="1CAD5D43" w14:textId="77777777" w:rsidR="005E77CD" w:rsidRDefault="005E77CD" w:rsidP="00B36BAA">
      <w:pPr>
        <w:jc w:val="both"/>
      </w:pPr>
    </w:p>
    <w:p w14:paraId="41DF9653" w14:textId="4AD8DE9F" w:rsidR="005E77CD" w:rsidRDefault="00BB6325" w:rsidP="00B36BAA">
      <w:pPr>
        <w:jc w:val="both"/>
      </w:pPr>
      <w:r>
        <w:rPr>
          <w:noProof/>
        </w:rPr>
        <mc:AlternateContent>
          <mc:Choice Requires="wps">
            <w:drawing>
              <wp:anchor distT="0" distB="0" distL="114300" distR="114300" simplePos="0" relativeHeight="251718656" behindDoc="1" locked="0" layoutInCell="1" allowOverlap="1" wp14:anchorId="3A3E9496" wp14:editId="7CE15A91">
                <wp:simplePos x="0" y="0"/>
                <wp:positionH relativeFrom="page">
                  <wp:align>center</wp:align>
                </wp:positionH>
                <wp:positionV relativeFrom="paragraph">
                  <wp:posOffset>168275</wp:posOffset>
                </wp:positionV>
                <wp:extent cx="2619375" cy="635"/>
                <wp:effectExtent l="0" t="0" r="9525" b="3810"/>
                <wp:wrapNone/>
                <wp:docPr id="52" name="Textfeld 52"/>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93BA795" w14:textId="19F8B154" w:rsidR="00236911" w:rsidRPr="00160BFE" w:rsidRDefault="00236911" w:rsidP="008968D4">
                            <w:pPr>
                              <w:pStyle w:val="Beschriftung"/>
                              <w:rPr>
                                <w:noProof/>
                              </w:rPr>
                            </w:pPr>
                            <w:bookmarkStart w:id="68" w:name="_Toc112572"/>
                            <w:r>
                              <w:t xml:space="preserve">Abbildung </w:t>
                            </w:r>
                            <w:fldSimple w:instr=" SEQ Abbildung \* ARABIC ">
                              <w:r w:rsidR="00FC65E9">
                                <w:rPr>
                                  <w:noProof/>
                                </w:rPr>
                                <w:t>12</w:t>
                              </w:r>
                            </w:fldSimple>
                            <w:r>
                              <w:t>: Konsolenausgabe bei Input Parameter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E9496" id="Textfeld 52" o:spid="_x0000_s1039" type="#_x0000_t202" style="position:absolute;left:0;text-align:left;margin-left:0;margin-top:13.25pt;width:206.25pt;height:.05pt;z-index:-251597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1kMg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" stroked="f">
                <v:textbox style="mso-fit-shape-to-text:t" inset="0,0,0,0">
                  <w:txbxContent>
                    <w:p w14:paraId="493BA795" w14:textId="19F8B154" w:rsidR="00236911" w:rsidRPr="00160BFE" w:rsidRDefault="00236911" w:rsidP="008968D4">
                      <w:pPr>
                        <w:pStyle w:val="Beschriftung"/>
                        <w:rPr>
                          <w:noProof/>
                        </w:rPr>
                      </w:pPr>
                      <w:bookmarkStart w:id="69" w:name="_Toc112572"/>
                      <w:r>
                        <w:t xml:space="preserve">Abbildung </w:t>
                      </w:r>
                      <w:fldSimple w:instr=" SEQ Abbildung \* ARABIC ">
                        <w:r w:rsidR="00FC65E9">
                          <w:rPr>
                            <w:noProof/>
                          </w:rPr>
                          <w:t>12</w:t>
                        </w:r>
                      </w:fldSimple>
                      <w:r>
                        <w:t>: Konsolenausgabe bei Input Parameter</w:t>
                      </w:r>
                      <w:bookmarkEnd w:id="69"/>
                    </w:p>
                  </w:txbxContent>
                </v:textbox>
                <w10:wrap anchorx="page"/>
              </v:shape>
            </w:pict>
          </mc:Fallback>
        </mc:AlternateContent>
      </w:r>
    </w:p>
    <w:p w14:paraId="7448919B" w14:textId="3C775D6D" w:rsidR="00900336" w:rsidRDefault="00900336" w:rsidP="00B36BAA">
      <w:pPr>
        <w:jc w:val="both"/>
      </w:pPr>
    </w:p>
    <w:p w14:paraId="4A47E8B4" w14:textId="77777777" w:rsidR="00B36BAA" w:rsidRDefault="00B36BAA" w:rsidP="00B36BAA">
      <w:pPr>
        <w:jc w:val="both"/>
        <w:rPr>
          <w:sz w:val="18"/>
          <w:szCs w:val="18"/>
        </w:rPr>
      </w:pPr>
    </w:p>
    <w:p w14:paraId="3971EDC5" w14:textId="4D37DD41" w:rsidR="00900336" w:rsidRDefault="00900336" w:rsidP="00B36BAA">
      <w:pPr>
        <w:spacing w:line="360" w:lineRule="auto"/>
        <w:jc w:val="both"/>
      </w:pPr>
      <w:r>
        <w:t>Es wird eine bestimmte Anzahl an Regeln und Fakten gefordert, sowie Anzahl von Output und Input Prädikaten Werte welche der User als Zahl, Integer, eingeben soll.</w:t>
      </w:r>
    </w:p>
    <w:p w14:paraId="7BA95C0C" w14:textId="6A01DE9B" w:rsidR="00016612" w:rsidRDefault="00016612" w:rsidP="00B36BAA">
      <w:pPr>
        <w:jc w:val="both"/>
      </w:pPr>
      <w:r>
        <w:t>Nun beginnt das Programm, den Code zu generieren. Basierend auf der Auswahl des Users werden die Input Werte an die verschiedenen Methoden im Package DataGeneratorRMI</w:t>
      </w:r>
      <w:r w:rsidRPr="00BD5CF0">
        <w:t xml:space="preserve"> übergeben. Dies</w:t>
      </w:r>
      <w:r>
        <w:t xml:space="preserve">e Methoden werden in der Klasse EvaluationFrameworkApp.java aufgerufen und erhalten als Result einen String mit dem fertig generierten RMI Meta-Code. </w:t>
      </w:r>
    </w:p>
    <w:p w14:paraId="1B28B778" w14:textId="77777777" w:rsidR="00900336" w:rsidRDefault="00900336" w:rsidP="00B36BAA">
      <w:pPr>
        <w:spacing w:line="360" w:lineRule="auto"/>
        <w:jc w:val="both"/>
      </w:pPr>
    </w:p>
    <w:p w14:paraId="1E0CAD54" w14:textId="43013337" w:rsidR="00900336" w:rsidRDefault="00016612" w:rsidP="00B36BAA">
      <w:pPr>
        <w:jc w:val="both"/>
      </w:pPr>
      <w:r>
        <w:t>D</w:t>
      </w:r>
      <w:r w:rsidR="00900336">
        <w:t>ie Dummy Vadalog Methoden</w:t>
      </w:r>
      <w:r>
        <w:t xml:space="preserve"> werden</w:t>
      </w:r>
      <w:r w:rsidR="00900336">
        <w:t xml:space="preserve"> aus der Klasse VadalogExecution.java, aus dem Package Vadalog, aufgerufen, um die Evaluierungswerte zu generieren. </w:t>
      </w:r>
    </w:p>
    <w:p w14:paraId="676237BF" w14:textId="77777777" w:rsidR="00900336" w:rsidRDefault="00900336" w:rsidP="00B36BAA">
      <w:pPr>
        <w:jc w:val="both"/>
      </w:pPr>
    </w:p>
    <w:p w14:paraId="596A2004" w14:textId="77777777" w:rsidR="00900336" w:rsidRDefault="00900336" w:rsidP="00B36BAA">
      <w:pPr>
        <w:jc w:val="both"/>
      </w:pPr>
      <w:r>
        <w:t xml:space="preserve">Ausgegeben bzw. in das Text File geschrieben werden die Input Werte, der generierte Code sowie die Evaluierungsergebnisse. </w:t>
      </w:r>
    </w:p>
    <w:p w14:paraId="575B22BA" w14:textId="77777777" w:rsidR="00900336" w:rsidRDefault="00900336" w:rsidP="00B36BAA">
      <w:pPr>
        <w:jc w:val="both"/>
      </w:pPr>
    </w:p>
    <w:p w14:paraId="5E501B46" w14:textId="1FF72308" w:rsidR="00900336" w:rsidRDefault="00016612" w:rsidP="00B36BAA">
      <w:pPr>
        <w:jc w:val="both"/>
      </w:pPr>
      <w:r>
        <w:t>Anschließend wird ein RMI</w:t>
      </w:r>
      <w:r w:rsidR="00900336">
        <w:t xml:space="preserve"> Objekt erstellt, welches die Speicherung der Daten in die Datenbank erleichtern soll. </w:t>
      </w:r>
    </w:p>
    <w:p w14:paraId="4233473D" w14:textId="77777777" w:rsidR="00900336" w:rsidRDefault="00900336" w:rsidP="00B36BAA">
      <w:pPr>
        <w:jc w:val="both"/>
      </w:pPr>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4440BDD6" w14:textId="77777777" w:rsidR="00900336" w:rsidRDefault="00900336" w:rsidP="00B36BAA">
      <w:pPr>
        <w:jc w:val="both"/>
      </w:pPr>
    </w:p>
    <w:p w14:paraId="02BF89F2" w14:textId="2B97B9FB" w:rsidR="00900336" w:rsidRDefault="00016612" w:rsidP="00B36BAA">
      <w:pPr>
        <w:jc w:val="both"/>
      </w:pPr>
      <w:r>
        <w:t>Dieses RMI</w:t>
      </w:r>
      <w:r w:rsidR="00900336">
        <w:t xml:space="preserve"> Objekt wird dann an die folgende Methode </w:t>
      </w:r>
    </w:p>
    <w:p w14:paraId="091BBC2B" w14:textId="0271112A" w:rsidR="00900336" w:rsidRDefault="00900336" w:rsidP="00B36BAA">
      <w:pPr>
        <w:jc w:val="both"/>
        <w:rPr>
          <w:rFonts w:ascii="Consolas" w:hAnsi="Consolas" w:cs="Consolas"/>
          <w:color w:val="000000"/>
          <w:sz w:val="20"/>
          <w:szCs w:val="20"/>
          <w:shd w:val="clear" w:color="auto" w:fill="E8F2FE"/>
          <w:lang w:val="en-GB"/>
        </w:rPr>
      </w:pPr>
      <w:r w:rsidRPr="00B54503">
        <w:rPr>
          <w:rFonts w:ascii="Consolas" w:hAnsi="Consolas" w:cs="Consolas"/>
          <w:b/>
          <w:bCs/>
          <w:color w:val="7F0055"/>
          <w:sz w:val="20"/>
          <w:szCs w:val="20"/>
          <w:shd w:val="clear" w:color="auto" w:fill="E8F2FE"/>
          <w:lang w:val="en-GB"/>
        </w:rPr>
        <w:t>public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00016612">
        <w:rPr>
          <w:rFonts w:ascii="Consolas" w:hAnsi="Consolas" w:cs="Consolas"/>
          <w:color w:val="000000"/>
          <w:sz w:val="20"/>
          <w:szCs w:val="20"/>
          <w:shd w:val="clear" w:color="auto" w:fill="E8F2FE"/>
          <w:lang w:val="en-GB"/>
        </w:rPr>
        <w:t xml:space="preserve"> newRMI(RMI</w:t>
      </w:r>
      <w:r w:rsidRPr="00B54503">
        <w:rPr>
          <w:rFonts w:ascii="Consolas" w:hAnsi="Consolas" w:cs="Consolas"/>
          <w:color w:val="000000"/>
          <w:sz w:val="20"/>
          <w:szCs w:val="20"/>
          <w:shd w:val="clear" w:color="auto" w:fill="E8F2FE"/>
          <w:lang w:val="en-GB"/>
        </w:rPr>
        <w:t xml:space="preserve"> </w:t>
      </w:r>
      <w:r w:rsidR="00016612">
        <w:rPr>
          <w:rFonts w:ascii="Consolas" w:hAnsi="Consolas" w:cs="Consolas"/>
          <w:color w:val="6A3E3E"/>
          <w:sz w:val="20"/>
          <w:szCs w:val="20"/>
          <w:shd w:val="clear" w:color="auto" w:fill="E8F2FE"/>
          <w:lang w:val="en-GB"/>
        </w:rPr>
        <w:t>rmi</w:t>
      </w:r>
      <w:r w:rsidRPr="00B54503">
        <w:rPr>
          <w:rFonts w:ascii="Consolas" w:hAnsi="Consolas" w:cs="Consolas"/>
          <w:color w:val="000000"/>
          <w:sz w:val="20"/>
          <w:szCs w:val="20"/>
          <w:shd w:val="clear" w:color="auto" w:fill="E8F2FE"/>
          <w:lang w:val="en-GB"/>
        </w:rPr>
        <w:t>)</w:t>
      </w:r>
    </w:p>
    <w:p w14:paraId="080E7A65" w14:textId="77777777" w:rsidR="00900336" w:rsidRPr="00B54503" w:rsidRDefault="00900336" w:rsidP="00B36BAA">
      <w:pPr>
        <w:jc w:val="both"/>
      </w:pPr>
      <w:r w:rsidRPr="00B54503">
        <w:t>aus der Klasse SaveEntry.j</w:t>
      </w:r>
      <w:r>
        <w:t xml:space="preserve">ava, aus dem Package DB, übergeben. Diese Methode wird aufgerufen und speichert die Werte des Objektes in die Datenbank. </w:t>
      </w:r>
    </w:p>
    <w:p w14:paraId="1EDF3543" w14:textId="1AC6441F" w:rsidR="00900336" w:rsidRPr="00BD5CF0" w:rsidRDefault="00900336" w:rsidP="00B36BAA">
      <w:pPr>
        <w:jc w:val="both"/>
      </w:pPr>
    </w:p>
    <w:p w14:paraId="65430512" w14:textId="77777777" w:rsidR="00900336" w:rsidRDefault="00900336" w:rsidP="00B36BAA">
      <w:pPr>
        <w:jc w:val="both"/>
      </w:pPr>
      <w:r>
        <w:t xml:space="preserve">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 zu sehen. </w:t>
      </w:r>
    </w:p>
    <w:p w14:paraId="3A827061" w14:textId="1E167903" w:rsidR="00900336" w:rsidRDefault="00900336" w:rsidP="00B36BAA">
      <w:pPr>
        <w:spacing w:line="360" w:lineRule="auto"/>
        <w:jc w:val="both"/>
      </w:pPr>
    </w:p>
    <w:p w14:paraId="391E11E1" w14:textId="050E73D3" w:rsidR="00236911" w:rsidRDefault="00236911">
      <w:pPr>
        <w:spacing w:after="160" w:line="259" w:lineRule="auto"/>
      </w:pPr>
      <w:r>
        <w:br w:type="page"/>
      </w:r>
    </w:p>
    <w:p w14:paraId="4E5EA18F" w14:textId="5F2D2561" w:rsidR="00900336" w:rsidRDefault="00236911" w:rsidP="00B36BAA">
      <w:pPr>
        <w:spacing w:line="360" w:lineRule="auto"/>
        <w:jc w:val="both"/>
      </w:pPr>
      <w:r>
        <w:rPr>
          <w:noProof/>
          <w:lang w:eastAsia="de-AT"/>
        </w:rPr>
        <w:lastRenderedPageBreak/>
        <w:drawing>
          <wp:anchor distT="0" distB="0" distL="114300" distR="114300" simplePos="0" relativeHeight="251685888" behindDoc="1" locked="0" layoutInCell="1" allowOverlap="1" wp14:anchorId="22D857A8" wp14:editId="71E8E288">
            <wp:simplePos x="0" y="0"/>
            <wp:positionH relativeFrom="page">
              <wp:align>center</wp:align>
            </wp:positionH>
            <wp:positionV relativeFrom="paragraph">
              <wp:posOffset>-8004</wp:posOffset>
            </wp:positionV>
            <wp:extent cx="3422846" cy="1926117"/>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6).png"/>
                    <pic:cNvPicPr/>
                  </pic:nvPicPr>
                  <pic:blipFill>
                    <a:blip r:embed="rId26">
                      <a:extLst>
                        <a:ext uri="{28A0092B-C50C-407E-A947-70E740481C1C}">
                          <a14:useLocalDpi xmlns:a14="http://schemas.microsoft.com/office/drawing/2010/main" val="0"/>
                        </a:ext>
                      </a:extLst>
                    </a:blip>
                    <a:stretch>
                      <a:fillRect/>
                    </a:stretch>
                  </pic:blipFill>
                  <pic:spPr>
                    <a:xfrm>
                      <a:off x="0" y="0"/>
                      <a:ext cx="3422846" cy="1926117"/>
                    </a:xfrm>
                    <a:prstGeom prst="rect">
                      <a:avLst/>
                    </a:prstGeom>
                  </pic:spPr>
                </pic:pic>
              </a:graphicData>
            </a:graphic>
            <wp14:sizeRelH relativeFrom="page">
              <wp14:pctWidth>0</wp14:pctWidth>
            </wp14:sizeRelH>
            <wp14:sizeRelV relativeFrom="page">
              <wp14:pctHeight>0</wp14:pctHeight>
            </wp14:sizeRelV>
          </wp:anchor>
        </w:drawing>
      </w:r>
    </w:p>
    <w:p w14:paraId="4676093B" w14:textId="77777777" w:rsidR="008563E6" w:rsidRDefault="008563E6" w:rsidP="00B36BAA">
      <w:pPr>
        <w:spacing w:line="360" w:lineRule="auto"/>
        <w:jc w:val="both"/>
      </w:pPr>
    </w:p>
    <w:p w14:paraId="394CE903" w14:textId="77777777" w:rsidR="008563E6" w:rsidRDefault="008563E6" w:rsidP="00B36BAA">
      <w:pPr>
        <w:spacing w:line="360" w:lineRule="auto"/>
        <w:jc w:val="both"/>
      </w:pPr>
    </w:p>
    <w:p w14:paraId="5693E3FE" w14:textId="77777777" w:rsidR="008563E6" w:rsidRDefault="008563E6" w:rsidP="00B36BAA">
      <w:pPr>
        <w:spacing w:line="360" w:lineRule="auto"/>
        <w:jc w:val="both"/>
      </w:pPr>
    </w:p>
    <w:p w14:paraId="029E6131" w14:textId="77777777" w:rsidR="008563E6" w:rsidRDefault="008563E6" w:rsidP="00B36BAA">
      <w:pPr>
        <w:spacing w:line="360" w:lineRule="auto"/>
        <w:jc w:val="both"/>
      </w:pPr>
    </w:p>
    <w:p w14:paraId="11034715" w14:textId="77777777" w:rsidR="008563E6" w:rsidRDefault="008563E6" w:rsidP="00B36BAA">
      <w:pPr>
        <w:spacing w:line="360" w:lineRule="auto"/>
        <w:jc w:val="both"/>
      </w:pPr>
    </w:p>
    <w:p w14:paraId="45CA9F89" w14:textId="77777777" w:rsidR="008563E6" w:rsidRDefault="008563E6" w:rsidP="00B36BAA">
      <w:pPr>
        <w:spacing w:line="360" w:lineRule="auto"/>
        <w:jc w:val="both"/>
      </w:pPr>
    </w:p>
    <w:p w14:paraId="09573060" w14:textId="77777777" w:rsidR="008563E6" w:rsidRDefault="008563E6" w:rsidP="00B36BAA">
      <w:pPr>
        <w:spacing w:line="360" w:lineRule="auto"/>
        <w:jc w:val="both"/>
      </w:pPr>
    </w:p>
    <w:p w14:paraId="0FB12915" w14:textId="776C4C9C" w:rsidR="00900336" w:rsidRPr="008563E6" w:rsidRDefault="008968D4" w:rsidP="00B36BAA">
      <w:pPr>
        <w:spacing w:line="360" w:lineRule="auto"/>
        <w:jc w:val="both"/>
        <w:rPr>
          <w:sz w:val="18"/>
          <w:szCs w:val="18"/>
        </w:rPr>
      </w:pPr>
      <w:r>
        <w:rPr>
          <w:noProof/>
        </w:rPr>
        <mc:AlternateContent>
          <mc:Choice Requires="wps">
            <w:drawing>
              <wp:anchor distT="0" distB="0" distL="114300" distR="114300" simplePos="0" relativeHeight="251720704" behindDoc="1" locked="0" layoutInCell="1" allowOverlap="1" wp14:anchorId="6404AA86" wp14:editId="319E9250">
                <wp:simplePos x="0" y="0"/>
                <wp:positionH relativeFrom="column">
                  <wp:posOffset>1445260</wp:posOffset>
                </wp:positionH>
                <wp:positionV relativeFrom="paragraph">
                  <wp:posOffset>189230</wp:posOffset>
                </wp:positionV>
                <wp:extent cx="342265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1545550F" w14:textId="0954F026" w:rsidR="00236911" w:rsidRPr="005672E4" w:rsidRDefault="00236911" w:rsidP="008968D4">
                            <w:pPr>
                              <w:pStyle w:val="Beschriftung"/>
                              <w:rPr>
                                <w:noProof/>
                              </w:rPr>
                            </w:pPr>
                            <w:bookmarkStart w:id="70" w:name="_Toc112573"/>
                            <w:r>
                              <w:t xml:space="preserve">Abbildung </w:t>
                            </w:r>
                            <w:fldSimple w:instr=" SEQ Abbildung \* ARABIC ">
                              <w:r w:rsidR="00FC65E9">
                                <w:rPr>
                                  <w:noProof/>
                                </w:rPr>
                                <w:t>13</w:t>
                              </w:r>
                            </w:fldSimple>
                            <w:r>
                              <w:t>: Konsolenausgabe Durchführung abgeschlossen</w:t>
                            </w:r>
                            <w:bookmarkEnd w:id="70"/>
                          </w:p>
                          <w:p w14:paraId="32771F08" w14:textId="0370B110" w:rsidR="00236911" w:rsidRPr="000D760B" w:rsidRDefault="00236911" w:rsidP="008968D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4AA86" id="Textfeld 53" o:spid="_x0000_s1040" type="#_x0000_t202" style="position:absolute;left:0;text-align:left;margin-left:113.8pt;margin-top:14.9pt;width:269.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YTAMQIAAGcEAAAOAAAAZHJzL2Uyb0RvYy54bWysVE2P2yAQvVfqf0DcG+djE1V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" stroked="f">
                <v:textbox style="mso-fit-shape-to-text:t" inset="0,0,0,0">
                  <w:txbxContent>
                    <w:p w14:paraId="1545550F" w14:textId="0954F026" w:rsidR="00236911" w:rsidRPr="005672E4" w:rsidRDefault="00236911" w:rsidP="008968D4">
                      <w:pPr>
                        <w:pStyle w:val="Beschriftung"/>
                        <w:rPr>
                          <w:noProof/>
                        </w:rPr>
                      </w:pPr>
                      <w:bookmarkStart w:id="71" w:name="_Toc112573"/>
                      <w:r>
                        <w:t xml:space="preserve">Abbildung </w:t>
                      </w:r>
                      <w:fldSimple w:instr=" SEQ Abbildung \* ARABIC ">
                        <w:r w:rsidR="00FC65E9">
                          <w:rPr>
                            <w:noProof/>
                          </w:rPr>
                          <w:t>13</w:t>
                        </w:r>
                      </w:fldSimple>
                      <w:r>
                        <w:t>: Konsolenausgabe Durchführung abgeschlossen</w:t>
                      </w:r>
                      <w:bookmarkEnd w:id="71"/>
                    </w:p>
                    <w:p w14:paraId="32771F08" w14:textId="0370B110" w:rsidR="00236911" w:rsidRPr="000D760B" w:rsidRDefault="00236911" w:rsidP="008968D4">
                      <w:pPr>
                        <w:pStyle w:val="Beschriftung"/>
                        <w:rPr>
                          <w:noProof/>
                        </w:rPr>
                      </w:pPr>
                    </w:p>
                  </w:txbxContent>
                </v:textbox>
              </v:shape>
            </w:pict>
          </mc:Fallback>
        </mc:AlternateContent>
      </w:r>
    </w:p>
    <w:p w14:paraId="65B03D6F" w14:textId="77777777" w:rsidR="004407F8" w:rsidRPr="00900336" w:rsidRDefault="004407F8" w:rsidP="00B36BAA">
      <w:pPr>
        <w:jc w:val="both"/>
      </w:pPr>
    </w:p>
    <w:p w14:paraId="18CC3AB9" w14:textId="0F2F4323" w:rsidR="00607617" w:rsidRDefault="00607617" w:rsidP="00B36BAA">
      <w:pPr>
        <w:jc w:val="both"/>
      </w:pPr>
    </w:p>
    <w:p w14:paraId="721BB5F9" w14:textId="77777777" w:rsidR="001B08A9" w:rsidRDefault="001B08A9" w:rsidP="00B36BAA">
      <w:pPr>
        <w:pStyle w:val="berschrift2"/>
        <w:jc w:val="both"/>
      </w:pPr>
      <w:bookmarkStart w:id="72" w:name="_Toc19425"/>
      <w:bookmarkStart w:id="73" w:name="_Toc112629"/>
      <w:r>
        <w:t>Models</w:t>
      </w:r>
      <w:bookmarkEnd w:id="72"/>
      <w:bookmarkEnd w:id="73"/>
    </w:p>
    <w:p w14:paraId="2C20FCFB" w14:textId="6DD6196C" w:rsidR="001B08A9" w:rsidRDefault="008968D4" w:rsidP="00B36BAA">
      <w:pPr>
        <w:jc w:val="both"/>
      </w:pPr>
      <w:r>
        <w:rPr>
          <w:noProof/>
        </w:rPr>
        <mc:AlternateContent>
          <mc:Choice Requires="wps">
            <w:drawing>
              <wp:anchor distT="0" distB="0" distL="114300" distR="114300" simplePos="0" relativeHeight="251722752" behindDoc="1" locked="0" layoutInCell="1" allowOverlap="1" wp14:anchorId="499A4962" wp14:editId="479314B1">
                <wp:simplePos x="0" y="0"/>
                <wp:positionH relativeFrom="column">
                  <wp:posOffset>2575560</wp:posOffset>
                </wp:positionH>
                <wp:positionV relativeFrom="paragraph">
                  <wp:posOffset>628015</wp:posOffset>
                </wp:positionV>
                <wp:extent cx="1152525"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359089B7" w14:textId="1FC7E94A" w:rsidR="00236911" w:rsidRPr="008335BD" w:rsidRDefault="00236911" w:rsidP="008968D4">
                            <w:pPr>
                              <w:pStyle w:val="Beschriftung"/>
                              <w:rPr>
                                <w:noProof/>
                              </w:rPr>
                            </w:pPr>
                            <w:bookmarkStart w:id="74" w:name="_Toc112574"/>
                            <w:r>
                              <w:t xml:space="preserve">Abbildung </w:t>
                            </w:r>
                            <w:fldSimple w:instr=" SEQ Abbildung \* ARABIC ">
                              <w:r w:rsidR="00FC65E9">
                                <w:rPr>
                                  <w:noProof/>
                                </w:rPr>
                                <w:t>14</w:t>
                              </w:r>
                            </w:fldSimple>
                            <w:r>
                              <w:t>: Package Models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A4962" id="Textfeld 54" o:spid="_x0000_s1041" type="#_x0000_t202" style="position:absolute;left:0;text-align:left;margin-left:202.8pt;margin-top:49.45pt;width:90.7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" stroked="f">
                <v:textbox style="mso-fit-shape-to-text:t" inset="0,0,0,0">
                  <w:txbxContent>
                    <w:p w14:paraId="359089B7" w14:textId="1FC7E94A" w:rsidR="00236911" w:rsidRPr="008335BD" w:rsidRDefault="00236911" w:rsidP="008968D4">
                      <w:pPr>
                        <w:pStyle w:val="Beschriftung"/>
                        <w:rPr>
                          <w:noProof/>
                        </w:rPr>
                      </w:pPr>
                      <w:bookmarkStart w:id="75" w:name="_Toc112574"/>
                      <w:r>
                        <w:t xml:space="preserve">Abbildung </w:t>
                      </w:r>
                      <w:fldSimple w:instr=" SEQ Abbildung \* ARABIC ">
                        <w:r w:rsidR="00FC65E9">
                          <w:rPr>
                            <w:noProof/>
                          </w:rPr>
                          <w:t>14</w:t>
                        </w:r>
                      </w:fldSimple>
                      <w:r>
                        <w:t>: Package Models</w:t>
                      </w:r>
                      <w:bookmarkEnd w:id="75"/>
                    </w:p>
                  </w:txbxContent>
                </v:textbox>
                <w10:wrap type="tight"/>
              </v:shape>
            </w:pict>
          </mc:Fallback>
        </mc:AlternateContent>
      </w:r>
      <w:r w:rsidR="001B08A9">
        <w:rPr>
          <w:noProof/>
        </w:rPr>
        <w:drawing>
          <wp:anchor distT="0" distB="0" distL="114300" distR="114300" simplePos="0" relativeHeight="251695104" behindDoc="1" locked="0" layoutInCell="1" allowOverlap="1" wp14:anchorId="48724DCD" wp14:editId="641F8B3C">
            <wp:simplePos x="0" y="0"/>
            <wp:positionH relativeFrom="column">
              <wp:posOffset>2575560</wp:posOffset>
            </wp:positionH>
            <wp:positionV relativeFrom="paragraph">
              <wp:posOffset>27940</wp:posOffset>
            </wp:positionV>
            <wp:extent cx="1152525" cy="542925"/>
            <wp:effectExtent l="0" t="0" r="9525" b="9525"/>
            <wp:wrapTight wrapText="bothSides">
              <wp:wrapPolygon edited="0">
                <wp:start x="0" y="0"/>
                <wp:lineTo x="0" y="21221"/>
                <wp:lineTo x="21421" y="21221"/>
                <wp:lineTo x="2142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2525" cy="542925"/>
                    </a:xfrm>
                    <a:prstGeom prst="rect">
                      <a:avLst/>
                    </a:prstGeom>
                  </pic:spPr>
                </pic:pic>
              </a:graphicData>
            </a:graphic>
          </wp:anchor>
        </w:drawing>
      </w:r>
    </w:p>
    <w:p w14:paraId="0895F5D7" w14:textId="77777777" w:rsidR="001B08A9" w:rsidRDefault="001B08A9" w:rsidP="00B36BAA">
      <w:pPr>
        <w:jc w:val="both"/>
      </w:pPr>
    </w:p>
    <w:p w14:paraId="7C04E59C" w14:textId="6FFE9CB5" w:rsidR="001B08A9" w:rsidRDefault="001B08A9" w:rsidP="00B36BAA">
      <w:pPr>
        <w:jc w:val="both"/>
      </w:pPr>
    </w:p>
    <w:p w14:paraId="15CEAC57" w14:textId="34B63E54" w:rsidR="008968D4" w:rsidRDefault="008968D4" w:rsidP="00B36BAA">
      <w:pPr>
        <w:jc w:val="both"/>
      </w:pPr>
    </w:p>
    <w:p w14:paraId="4E81E33F" w14:textId="67F7D3B5" w:rsidR="008968D4" w:rsidRDefault="008968D4" w:rsidP="00B36BAA">
      <w:pPr>
        <w:jc w:val="both"/>
      </w:pPr>
    </w:p>
    <w:p w14:paraId="2981AF35" w14:textId="6F2B3FAB" w:rsidR="008968D4" w:rsidRDefault="008968D4" w:rsidP="00B36BAA">
      <w:pPr>
        <w:jc w:val="both"/>
      </w:pPr>
    </w:p>
    <w:p w14:paraId="693684E5" w14:textId="77777777" w:rsidR="008968D4" w:rsidRDefault="008968D4" w:rsidP="00B36BAA">
      <w:pPr>
        <w:jc w:val="both"/>
      </w:pPr>
    </w:p>
    <w:p w14:paraId="34F2D71B" w14:textId="369497A1" w:rsidR="001B08A9" w:rsidRDefault="001B08A9" w:rsidP="00B36BAA">
      <w:pPr>
        <w:jc w:val="both"/>
      </w:pPr>
      <w:r>
        <w:t>Das Package Models umfasst zwei Klassen, welche die Models zu CBR und RMI bereitstellen. Die beinhalten alle relevanten Informationen für die spätere Datenspeicherung.</w:t>
      </w:r>
    </w:p>
    <w:p w14:paraId="6332FF86" w14:textId="77777777" w:rsidR="001B08A9" w:rsidRPr="00783A52" w:rsidRDefault="001B08A9" w:rsidP="00B36BAA">
      <w:pPr>
        <w:jc w:val="both"/>
      </w:pPr>
    </w:p>
    <w:p w14:paraId="368193EB" w14:textId="77777777" w:rsidR="001B08A9" w:rsidRDefault="001B08A9" w:rsidP="00B36BAA">
      <w:pPr>
        <w:pStyle w:val="berschrift3"/>
        <w:jc w:val="both"/>
      </w:pPr>
      <w:bookmarkStart w:id="76" w:name="_Toc112630"/>
      <w:r>
        <w:t>CBR</w:t>
      </w:r>
      <w:bookmarkEnd w:id="76"/>
      <w:r>
        <w:t xml:space="preserve"> </w:t>
      </w:r>
    </w:p>
    <w:p w14:paraId="241468DA" w14:textId="77777777" w:rsidR="001B08A9" w:rsidRPr="00E45EB1" w:rsidRDefault="001B08A9" w:rsidP="00B36BAA">
      <w:pPr>
        <w:jc w:val="both"/>
      </w:pPr>
    </w:p>
    <w:p w14:paraId="3E073BCD" w14:textId="77777777" w:rsidR="001B08A9" w:rsidRPr="001B08A9" w:rsidRDefault="001B08A9" w:rsidP="00B36BAA">
      <w:pPr>
        <w:jc w:val="both"/>
        <w:rPr>
          <w:lang w:val="en-GB"/>
        </w:rPr>
      </w:pPr>
      <w:r>
        <w:t xml:space="preserve">Die Klasse </w:t>
      </w:r>
      <w:r w:rsidRPr="008F0EA5">
        <w:rPr>
          <w:b/>
        </w:rPr>
        <w:t>CBR.java</w:t>
      </w:r>
      <w:r>
        <w:rPr>
          <w:b/>
        </w:rPr>
        <w:t xml:space="preserve"> </w:t>
      </w:r>
      <w:r>
        <w:t xml:space="preserve">dient dem Hauptprogramm zur Erstellung der CBR Objekte, welches alle Informationen über den jeweiligen CBR-Test enthält. </w:t>
      </w:r>
      <w:r w:rsidRPr="001B08A9">
        <w:rPr>
          <w:lang w:val="en-GB"/>
        </w:rPr>
        <w:t>Sie enthält folgende Attribute:</w:t>
      </w:r>
    </w:p>
    <w:p w14:paraId="368E01B0" w14:textId="77777777" w:rsidR="001B08A9" w:rsidRPr="001B08A9" w:rsidRDefault="001B08A9" w:rsidP="00B36BAA">
      <w:pPr>
        <w:jc w:val="both"/>
        <w:rPr>
          <w:lang w:val="en-GB"/>
        </w:rPr>
      </w:pPr>
    </w:p>
    <w:p w14:paraId="00E38B18"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1B08A9">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Date </w:t>
      </w:r>
      <w:r w:rsidRPr="00E45EB1">
        <w:rPr>
          <w:rFonts w:ascii="Consolas" w:hAnsi="Consolas" w:cs="Consolas"/>
          <w:color w:val="0000C0"/>
          <w:sz w:val="20"/>
          <w:szCs w:val="20"/>
          <w:lang w:val="en-GB"/>
        </w:rPr>
        <w:t>date</w:t>
      </w:r>
      <w:r w:rsidRPr="00E45EB1">
        <w:rPr>
          <w:rFonts w:ascii="Consolas" w:hAnsi="Consolas" w:cs="Consolas"/>
          <w:color w:val="000000"/>
          <w:sz w:val="20"/>
          <w:szCs w:val="20"/>
          <w:lang w:val="en-GB"/>
        </w:rPr>
        <w:t>;</w:t>
      </w:r>
    </w:p>
    <w:p w14:paraId="345BB624"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Time </w:t>
      </w:r>
      <w:r w:rsidRPr="00E45EB1">
        <w:rPr>
          <w:rFonts w:ascii="Consolas" w:hAnsi="Consolas" w:cs="Consolas"/>
          <w:color w:val="0000C0"/>
          <w:sz w:val="20"/>
          <w:szCs w:val="20"/>
          <w:lang w:val="en-GB"/>
        </w:rPr>
        <w:t>time</w:t>
      </w:r>
      <w:r w:rsidRPr="00E45EB1">
        <w:rPr>
          <w:rFonts w:ascii="Consolas" w:hAnsi="Consolas" w:cs="Consolas"/>
          <w:color w:val="000000"/>
          <w:sz w:val="20"/>
          <w:szCs w:val="20"/>
          <w:lang w:val="en-GB"/>
        </w:rPr>
        <w:t>;</w:t>
      </w:r>
    </w:p>
    <w:p w14:paraId="3D67532E"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noParm</w:t>
      </w:r>
      <w:r w:rsidRPr="00E45EB1">
        <w:rPr>
          <w:rFonts w:ascii="Consolas" w:hAnsi="Consolas" w:cs="Consolas"/>
          <w:color w:val="000000"/>
          <w:sz w:val="20"/>
          <w:szCs w:val="20"/>
          <w:lang w:val="en-GB"/>
        </w:rPr>
        <w:t>;</w:t>
      </w:r>
    </w:p>
    <w:p w14:paraId="3FEED15B"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noParmVal</w:t>
      </w:r>
      <w:r w:rsidRPr="00E45EB1">
        <w:rPr>
          <w:rFonts w:ascii="Consolas" w:hAnsi="Consolas" w:cs="Consolas"/>
          <w:color w:val="000000"/>
          <w:sz w:val="20"/>
          <w:szCs w:val="20"/>
          <w:lang w:val="en-GB"/>
        </w:rPr>
        <w:t>;</w:t>
      </w:r>
    </w:p>
    <w:p w14:paraId="47E276B6"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noCont</w:t>
      </w:r>
      <w:r w:rsidRPr="00E45EB1">
        <w:rPr>
          <w:rFonts w:ascii="Consolas" w:hAnsi="Consolas" w:cs="Consolas"/>
          <w:color w:val="000000"/>
          <w:sz w:val="20"/>
          <w:szCs w:val="20"/>
          <w:lang w:val="en-GB"/>
        </w:rPr>
        <w:t>;</w:t>
      </w:r>
    </w:p>
    <w:p w14:paraId="55F0F81C"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noBusCase</w:t>
      </w:r>
      <w:r w:rsidRPr="00E45EB1">
        <w:rPr>
          <w:rFonts w:ascii="Consolas" w:hAnsi="Consolas" w:cs="Consolas"/>
          <w:color w:val="000000"/>
          <w:sz w:val="20"/>
          <w:szCs w:val="20"/>
          <w:lang w:val="en-GB"/>
        </w:rPr>
        <w:t>;</w:t>
      </w:r>
    </w:p>
    <w:p w14:paraId="186B3BC4"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double</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exTime</w:t>
      </w:r>
      <w:r w:rsidRPr="00E45EB1">
        <w:rPr>
          <w:rFonts w:ascii="Consolas" w:hAnsi="Consolas" w:cs="Consolas"/>
          <w:color w:val="000000"/>
          <w:sz w:val="20"/>
          <w:szCs w:val="20"/>
          <w:lang w:val="en-GB"/>
        </w:rPr>
        <w:t>;</w:t>
      </w:r>
    </w:p>
    <w:p w14:paraId="64E08FC3"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boolean</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errors</w:t>
      </w:r>
      <w:r w:rsidRPr="00E45EB1">
        <w:rPr>
          <w:rFonts w:ascii="Consolas" w:hAnsi="Consolas" w:cs="Consolas"/>
          <w:color w:val="000000"/>
          <w:sz w:val="20"/>
          <w:szCs w:val="20"/>
          <w:lang w:val="en-GB"/>
        </w:rPr>
        <w:t>;</w:t>
      </w:r>
    </w:p>
    <w:p w14:paraId="15F82993" w14:textId="77777777" w:rsidR="001B08A9" w:rsidRDefault="001B08A9" w:rsidP="00B36BAA">
      <w:pPr>
        <w:jc w:val="both"/>
        <w:rPr>
          <w:rFonts w:ascii="Consolas" w:hAnsi="Consolas" w:cs="Consolas"/>
          <w:color w:val="000000"/>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double</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cpuUsage</w:t>
      </w:r>
      <w:r w:rsidRPr="00E45EB1">
        <w:rPr>
          <w:rFonts w:ascii="Consolas" w:hAnsi="Consolas" w:cs="Consolas"/>
          <w:color w:val="000000"/>
          <w:sz w:val="20"/>
          <w:szCs w:val="20"/>
          <w:lang w:val="en-GB"/>
        </w:rPr>
        <w:t>;</w:t>
      </w:r>
    </w:p>
    <w:p w14:paraId="6C5F97EF" w14:textId="77777777" w:rsidR="001B08A9" w:rsidRDefault="001B08A9" w:rsidP="00B36BAA">
      <w:pPr>
        <w:jc w:val="both"/>
        <w:rPr>
          <w:lang w:val="en-GB"/>
        </w:rPr>
      </w:pPr>
    </w:p>
    <w:p w14:paraId="2A549A1F" w14:textId="77777777" w:rsidR="001B08A9" w:rsidRDefault="001B08A9" w:rsidP="00B36BAA">
      <w:pPr>
        <w:jc w:val="both"/>
      </w:pPr>
      <w:r w:rsidRPr="00253FFC">
        <w:t xml:space="preserve">Die Attribute date und time, vom Typ Date und Time, enthalten jeweils das Datum und die Uhrzeit, an welchen der Test durchgeführt </w:t>
      </w:r>
      <w:r>
        <w:t>wurde.</w:t>
      </w:r>
    </w:p>
    <w:p w14:paraId="0AA95921" w14:textId="77777777" w:rsidR="001B08A9" w:rsidRDefault="001B08A9" w:rsidP="00B36BAA">
      <w:pPr>
        <w:jc w:val="both"/>
      </w:pPr>
      <w:r w:rsidRPr="00253FFC">
        <w:t>Die Attribute noParm, noParmVal, noCont und noBusCase</w:t>
      </w:r>
      <w:r>
        <w:t xml:space="preserve">, vom Typ int, </w:t>
      </w:r>
      <w:r w:rsidRPr="00253FFC">
        <w:t>sind CBR-spezi</w:t>
      </w:r>
      <w:r>
        <w:t>fische Informationen, welche bei jedem Test benötigt werden.</w:t>
      </w:r>
    </w:p>
    <w:p w14:paraId="1DCCED81" w14:textId="77777777" w:rsidR="001B08A9" w:rsidRDefault="001B08A9" w:rsidP="00B36BAA">
      <w:pPr>
        <w:jc w:val="both"/>
      </w:pPr>
      <w:r w:rsidRPr="00253FFC">
        <w:t>Die Attribute exTime, errors und cpuUsage, vom Typ double und boolean, sind die</w:t>
      </w:r>
      <w:r>
        <w:t xml:space="preserve"> Testspezifischen, zufallsgenerierten, Ergebnisse.</w:t>
      </w:r>
    </w:p>
    <w:p w14:paraId="59C02F46" w14:textId="77777777" w:rsidR="001B08A9" w:rsidRDefault="001B08A9" w:rsidP="00B36BAA">
      <w:pPr>
        <w:jc w:val="both"/>
      </w:pPr>
    </w:p>
    <w:p w14:paraId="3CE28039" w14:textId="77777777" w:rsidR="001B08A9" w:rsidRPr="00253FFC" w:rsidRDefault="001B08A9" w:rsidP="00B36BAA">
      <w:pPr>
        <w:jc w:val="both"/>
      </w:pPr>
      <w:r>
        <w:t>Weiters beinhaltet diese Klasse nur Getter und Setter Methoden für die einzelnen Attribute.</w:t>
      </w:r>
    </w:p>
    <w:p w14:paraId="67255325" w14:textId="77777777" w:rsidR="001B08A9" w:rsidRDefault="001B08A9" w:rsidP="00B36BAA">
      <w:pPr>
        <w:jc w:val="both"/>
      </w:pPr>
    </w:p>
    <w:p w14:paraId="7CFF8537" w14:textId="77777777" w:rsidR="001B08A9" w:rsidRDefault="001B08A9" w:rsidP="00B36BAA">
      <w:pPr>
        <w:pStyle w:val="berschrift3"/>
        <w:jc w:val="both"/>
      </w:pPr>
      <w:bookmarkStart w:id="77" w:name="_Toc112631"/>
      <w:r>
        <w:t>RMI</w:t>
      </w:r>
      <w:bookmarkEnd w:id="77"/>
    </w:p>
    <w:p w14:paraId="71A68CA2" w14:textId="77777777" w:rsidR="001B08A9" w:rsidRDefault="001B08A9" w:rsidP="00B36BAA">
      <w:pPr>
        <w:jc w:val="both"/>
      </w:pPr>
    </w:p>
    <w:p w14:paraId="1D6E1438" w14:textId="77777777" w:rsidR="001B08A9" w:rsidRPr="008E072B" w:rsidRDefault="001B08A9" w:rsidP="00B36BAA">
      <w:pPr>
        <w:jc w:val="both"/>
        <w:rPr>
          <w:lang w:val="en-GB"/>
        </w:rPr>
      </w:pPr>
      <w:r>
        <w:t xml:space="preserve">Die Klasse </w:t>
      </w:r>
      <w:r>
        <w:rPr>
          <w:b/>
        </w:rPr>
        <w:t>RMI</w:t>
      </w:r>
      <w:r w:rsidRPr="008F0EA5">
        <w:rPr>
          <w:b/>
        </w:rPr>
        <w:t>.java</w:t>
      </w:r>
      <w:r>
        <w:rPr>
          <w:b/>
        </w:rPr>
        <w:t xml:space="preserve"> </w:t>
      </w:r>
      <w:r>
        <w:t xml:space="preserve">dient dem Hauptprogramm zur Erstellung der RMI Objekte, welches alle Informationen über den jeweiligen RMITest enthält. </w:t>
      </w:r>
      <w:r w:rsidRPr="008E072B">
        <w:rPr>
          <w:lang w:val="en-GB"/>
        </w:rPr>
        <w:t>Sie enthält folgende Attribute:</w:t>
      </w:r>
    </w:p>
    <w:p w14:paraId="230A7B71" w14:textId="77777777" w:rsidR="001B08A9" w:rsidRPr="008E072B" w:rsidRDefault="001B08A9" w:rsidP="00B36BAA">
      <w:pPr>
        <w:jc w:val="both"/>
        <w:rPr>
          <w:lang w:val="en-GB"/>
        </w:rPr>
      </w:pPr>
    </w:p>
    <w:p w14:paraId="642E6262"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1B08A9">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Date </w:t>
      </w:r>
      <w:r w:rsidRPr="00D402E6">
        <w:rPr>
          <w:rFonts w:ascii="Consolas" w:hAnsi="Consolas" w:cs="Consolas"/>
          <w:color w:val="0000C0"/>
          <w:sz w:val="20"/>
          <w:szCs w:val="20"/>
          <w:lang w:val="en-GB"/>
        </w:rPr>
        <w:t>date</w:t>
      </w:r>
      <w:r w:rsidRPr="00D402E6">
        <w:rPr>
          <w:rFonts w:ascii="Consolas" w:hAnsi="Consolas" w:cs="Consolas"/>
          <w:color w:val="000000"/>
          <w:sz w:val="20"/>
          <w:szCs w:val="20"/>
          <w:lang w:val="en-GB"/>
        </w:rPr>
        <w:t>;</w:t>
      </w:r>
    </w:p>
    <w:p w14:paraId="62813C9D"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Time </w:t>
      </w:r>
      <w:r w:rsidRPr="00D402E6">
        <w:rPr>
          <w:rFonts w:ascii="Consolas" w:hAnsi="Consolas" w:cs="Consolas"/>
          <w:color w:val="0000C0"/>
          <w:sz w:val="20"/>
          <w:szCs w:val="20"/>
          <w:lang w:val="en-GB"/>
        </w:rPr>
        <w:t>time</w:t>
      </w:r>
      <w:r w:rsidRPr="00D402E6">
        <w:rPr>
          <w:rFonts w:ascii="Consolas" w:hAnsi="Consolas" w:cs="Consolas"/>
          <w:color w:val="000000"/>
          <w:sz w:val="20"/>
          <w:szCs w:val="20"/>
          <w:lang w:val="en-GB"/>
        </w:rPr>
        <w:t>;</w:t>
      </w:r>
    </w:p>
    <w:p w14:paraId="12FF4C46"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testType</w:t>
      </w:r>
      <w:r w:rsidRPr="00D402E6">
        <w:rPr>
          <w:rFonts w:ascii="Consolas" w:hAnsi="Consolas" w:cs="Consolas"/>
          <w:color w:val="000000"/>
          <w:sz w:val="20"/>
          <w:szCs w:val="20"/>
          <w:lang w:val="en-GB"/>
        </w:rPr>
        <w:t>;</w:t>
      </w:r>
    </w:p>
    <w:p w14:paraId="671DC8DB"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noRules</w:t>
      </w:r>
      <w:r w:rsidRPr="00D402E6">
        <w:rPr>
          <w:rFonts w:ascii="Consolas" w:hAnsi="Consolas" w:cs="Consolas"/>
          <w:color w:val="000000"/>
          <w:sz w:val="20"/>
          <w:szCs w:val="20"/>
          <w:lang w:val="en-GB"/>
        </w:rPr>
        <w:t>;</w:t>
      </w:r>
    </w:p>
    <w:p w14:paraId="7CAF78EF"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noFacts</w:t>
      </w:r>
      <w:r w:rsidRPr="00D402E6">
        <w:rPr>
          <w:rFonts w:ascii="Consolas" w:hAnsi="Consolas" w:cs="Consolas"/>
          <w:color w:val="000000"/>
          <w:sz w:val="20"/>
          <w:szCs w:val="20"/>
          <w:lang w:val="en-GB"/>
        </w:rPr>
        <w:t>;</w:t>
      </w:r>
    </w:p>
    <w:p w14:paraId="72BF60EE"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noInPr</w:t>
      </w:r>
      <w:r w:rsidRPr="00D402E6">
        <w:rPr>
          <w:rFonts w:ascii="Consolas" w:hAnsi="Consolas" w:cs="Consolas"/>
          <w:color w:val="000000"/>
          <w:sz w:val="20"/>
          <w:szCs w:val="20"/>
          <w:lang w:val="en-GB"/>
        </w:rPr>
        <w:t>;</w:t>
      </w:r>
    </w:p>
    <w:p w14:paraId="32F69142"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noOutPr</w:t>
      </w:r>
      <w:r w:rsidRPr="00D402E6">
        <w:rPr>
          <w:rFonts w:ascii="Consolas" w:hAnsi="Consolas" w:cs="Consolas"/>
          <w:color w:val="000000"/>
          <w:sz w:val="20"/>
          <w:szCs w:val="20"/>
          <w:lang w:val="en-GB"/>
        </w:rPr>
        <w:t>;</w:t>
      </w:r>
    </w:p>
    <w:p w14:paraId="382F6220"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double</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exTime</w:t>
      </w:r>
      <w:r w:rsidRPr="00D402E6">
        <w:rPr>
          <w:rFonts w:ascii="Consolas" w:hAnsi="Consolas" w:cs="Consolas"/>
          <w:color w:val="000000"/>
          <w:sz w:val="20"/>
          <w:szCs w:val="20"/>
          <w:lang w:val="en-GB"/>
        </w:rPr>
        <w:t>;</w:t>
      </w:r>
    </w:p>
    <w:p w14:paraId="0CD4349A"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boolean</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errors</w:t>
      </w:r>
      <w:r w:rsidRPr="00D402E6">
        <w:rPr>
          <w:rFonts w:ascii="Consolas" w:hAnsi="Consolas" w:cs="Consolas"/>
          <w:color w:val="000000"/>
          <w:sz w:val="20"/>
          <w:szCs w:val="20"/>
          <w:lang w:val="en-GB"/>
        </w:rPr>
        <w:t>;</w:t>
      </w:r>
    </w:p>
    <w:p w14:paraId="43F2BCA8" w14:textId="77777777" w:rsidR="001B08A9" w:rsidRDefault="001B08A9" w:rsidP="00B36BAA">
      <w:pPr>
        <w:jc w:val="both"/>
        <w:rPr>
          <w:rFonts w:ascii="Consolas" w:hAnsi="Consolas" w:cs="Consolas"/>
          <w:color w:val="000000"/>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double</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cpuUsage</w:t>
      </w:r>
      <w:r w:rsidRPr="00D402E6">
        <w:rPr>
          <w:rFonts w:ascii="Consolas" w:hAnsi="Consolas" w:cs="Consolas"/>
          <w:color w:val="000000"/>
          <w:sz w:val="20"/>
          <w:szCs w:val="20"/>
          <w:lang w:val="en-GB"/>
        </w:rPr>
        <w:t>;</w:t>
      </w:r>
    </w:p>
    <w:p w14:paraId="523C4229" w14:textId="77777777" w:rsidR="001B08A9" w:rsidRPr="00D402E6" w:rsidRDefault="001B08A9" w:rsidP="00B36BAA">
      <w:pPr>
        <w:jc w:val="both"/>
        <w:rPr>
          <w:lang w:val="en-GB"/>
        </w:rPr>
      </w:pPr>
    </w:p>
    <w:p w14:paraId="6CC30385" w14:textId="77777777" w:rsidR="001B08A9" w:rsidRDefault="001B08A9" w:rsidP="00B36BAA">
      <w:pPr>
        <w:jc w:val="both"/>
      </w:pPr>
      <w:r w:rsidRPr="00253FFC">
        <w:t xml:space="preserve">Die Attribute date und time, vom Typ Date und Time, enthalten jeweils das Datum und die Uhrzeit, an welchen der Test durchgeführt </w:t>
      </w:r>
      <w:r>
        <w:t>wurde.</w:t>
      </w:r>
    </w:p>
    <w:p w14:paraId="106B0359" w14:textId="77777777" w:rsidR="001B08A9" w:rsidRDefault="001B08A9" w:rsidP="00B36BAA">
      <w:pPr>
        <w:jc w:val="both"/>
      </w:pPr>
      <w:r w:rsidRPr="00253FFC">
        <w:t xml:space="preserve">Die Attribute </w:t>
      </w:r>
      <w:r>
        <w:t xml:space="preserve">testType, noRules, noFacts, noInPr, noOutPr, vom Typ int, </w:t>
      </w:r>
      <w:r w:rsidRPr="00253FFC">
        <w:t>sind CBR-spezi</w:t>
      </w:r>
      <w:r>
        <w:t>fische Informationen, welche bei jedem Test benötigt werden.</w:t>
      </w:r>
    </w:p>
    <w:p w14:paraId="746C34E3" w14:textId="77777777" w:rsidR="001B08A9" w:rsidRDefault="001B08A9" w:rsidP="00B36BAA">
      <w:pPr>
        <w:jc w:val="both"/>
      </w:pPr>
      <w:r w:rsidRPr="00253FFC">
        <w:t>Die Attribute exTime, errors und cpuUsage, vom Typ double und boolean, sind die</w:t>
      </w:r>
      <w:r>
        <w:t xml:space="preserve"> Testspezifischen, zufallsgenerierten, Ergebnisse.</w:t>
      </w:r>
    </w:p>
    <w:p w14:paraId="7635D435" w14:textId="77777777" w:rsidR="001B08A9" w:rsidRDefault="001B08A9" w:rsidP="00B36BAA">
      <w:pPr>
        <w:jc w:val="both"/>
      </w:pPr>
    </w:p>
    <w:p w14:paraId="0A1AFD41" w14:textId="366E224E" w:rsidR="001B08A9" w:rsidRDefault="001B08A9" w:rsidP="00B36BAA">
      <w:pPr>
        <w:jc w:val="both"/>
      </w:pPr>
      <w:r>
        <w:t>Weiters beinhaltet diese Klasse nur Getter und Setter Methoden für die einzelnen Attribute.</w:t>
      </w:r>
    </w:p>
    <w:p w14:paraId="47059615" w14:textId="6B95361B" w:rsidR="00B97CA7" w:rsidRDefault="00B97CA7" w:rsidP="00B36BAA">
      <w:pPr>
        <w:spacing w:after="160" w:line="259" w:lineRule="auto"/>
        <w:jc w:val="both"/>
      </w:pPr>
    </w:p>
    <w:p w14:paraId="1198CF6F" w14:textId="7420D343" w:rsidR="00607617" w:rsidRDefault="00607617" w:rsidP="00B36BAA">
      <w:pPr>
        <w:pStyle w:val="berschrift2"/>
        <w:jc w:val="both"/>
      </w:pPr>
      <w:bookmarkStart w:id="78" w:name="_Toc112632"/>
      <w:r>
        <w:t>Test</w:t>
      </w:r>
      <w:bookmarkEnd w:id="78"/>
    </w:p>
    <w:p w14:paraId="2A55B909" w14:textId="35A86650" w:rsidR="00D85898" w:rsidRDefault="00D85898" w:rsidP="00B36BAA">
      <w:pPr>
        <w:jc w:val="both"/>
      </w:pPr>
    </w:p>
    <w:p w14:paraId="1869CEF3" w14:textId="3C0BEA6B" w:rsidR="00D85898" w:rsidRDefault="00D85898" w:rsidP="00B36BAA">
      <w:pPr>
        <w:jc w:val="both"/>
      </w:pPr>
      <w:r>
        <w:rPr>
          <w:noProof/>
        </w:rPr>
        <mc:AlternateContent>
          <mc:Choice Requires="wps">
            <w:drawing>
              <wp:anchor distT="0" distB="0" distL="114300" distR="114300" simplePos="0" relativeHeight="251748352" behindDoc="0" locked="0" layoutInCell="1" allowOverlap="1" wp14:anchorId="302CEAEE" wp14:editId="2CE614E9">
                <wp:simplePos x="0" y="0"/>
                <wp:positionH relativeFrom="column">
                  <wp:posOffset>1507490</wp:posOffset>
                </wp:positionH>
                <wp:positionV relativeFrom="paragraph">
                  <wp:posOffset>1092835</wp:posOffset>
                </wp:positionV>
                <wp:extent cx="3105150" cy="635"/>
                <wp:effectExtent l="0" t="0" r="0" b="0"/>
                <wp:wrapTopAndBottom/>
                <wp:docPr id="195" name="Textfeld 195"/>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1412DEA0" w14:textId="6FDECD56" w:rsidR="00236911" w:rsidRPr="006C69BB" w:rsidRDefault="00236911" w:rsidP="00D85898">
                            <w:pPr>
                              <w:pStyle w:val="Beschriftung"/>
                              <w:rPr>
                                <w:noProof/>
                              </w:rPr>
                            </w:pPr>
                            <w:bookmarkStart w:id="79" w:name="_Toc112575"/>
                            <w:r>
                              <w:t xml:space="preserve">Abbildung </w:t>
                            </w:r>
                            <w:fldSimple w:instr=" SEQ Abbildung \* ARABIC ">
                              <w:r w:rsidR="00FC65E9">
                                <w:rPr>
                                  <w:noProof/>
                                </w:rPr>
                                <w:t>15</w:t>
                              </w:r>
                            </w:fldSimple>
                            <w:r>
                              <w:t>: Package Test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CEAEE" id="Textfeld 195" o:spid="_x0000_s1042" type="#_x0000_t202" style="position:absolute;left:0;text-align:left;margin-left:118.7pt;margin-top:86.05pt;width:24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" stroked="f">
                <v:textbox style="mso-fit-shape-to-text:t" inset="0,0,0,0">
                  <w:txbxContent>
                    <w:p w14:paraId="1412DEA0" w14:textId="6FDECD56" w:rsidR="00236911" w:rsidRPr="006C69BB" w:rsidRDefault="00236911" w:rsidP="00D85898">
                      <w:pPr>
                        <w:pStyle w:val="Beschriftung"/>
                        <w:rPr>
                          <w:noProof/>
                        </w:rPr>
                      </w:pPr>
                      <w:bookmarkStart w:id="80" w:name="_Toc112575"/>
                      <w:r>
                        <w:t xml:space="preserve">Abbildung </w:t>
                      </w:r>
                      <w:fldSimple w:instr=" SEQ Abbildung \* ARABIC ">
                        <w:r w:rsidR="00FC65E9">
                          <w:rPr>
                            <w:noProof/>
                          </w:rPr>
                          <w:t>15</w:t>
                        </w:r>
                      </w:fldSimple>
                      <w:r>
                        <w:t>: Package Test</w:t>
                      </w:r>
                      <w:bookmarkEnd w:id="80"/>
                    </w:p>
                  </w:txbxContent>
                </v:textbox>
                <w10:wrap type="topAndBottom"/>
              </v:shape>
            </w:pict>
          </mc:Fallback>
        </mc:AlternateContent>
      </w:r>
      <w:r>
        <w:rPr>
          <w:noProof/>
        </w:rPr>
        <w:drawing>
          <wp:anchor distT="0" distB="0" distL="114300" distR="114300" simplePos="0" relativeHeight="251746304" behindDoc="0" locked="0" layoutInCell="1" allowOverlap="1" wp14:anchorId="1A5921C9" wp14:editId="3715AD44">
            <wp:simplePos x="0" y="0"/>
            <wp:positionH relativeFrom="page">
              <wp:align>center</wp:align>
            </wp:positionH>
            <wp:positionV relativeFrom="paragraph">
              <wp:posOffset>521335</wp:posOffset>
            </wp:positionV>
            <wp:extent cx="3105150" cy="514350"/>
            <wp:effectExtent l="0" t="0" r="0" b="0"/>
            <wp:wrapTopAndBottom/>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5150" cy="514350"/>
                    </a:xfrm>
                    <a:prstGeom prst="rect">
                      <a:avLst/>
                    </a:prstGeom>
                  </pic:spPr>
                </pic:pic>
              </a:graphicData>
            </a:graphic>
            <wp14:sizeRelH relativeFrom="page">
              <wp14:pctWidth>0</wp14:pctWidth>
            </wp14:sizeRelH>
            <wp14:sizeRelV relativeFrom="page">
              <wp14:pctHeight>0</wp14:pctHeight>
            </wp14:sizeRelV>
          </wp:anchor>
        </w:drawing>
      </w:r>
      <w:r>
        <w:t xml:space="preserve">Das Package Test besteht aus folgenden zwei Klassen, welche in der nachfolgenden Abbildung zu sehen sind. </w:t>
      </w:r>
    </w:p>
    <w:p w14:paraId="397C8893" w14:textId="5A27C4D5" w:rsidR="00D85898" w:rsidRDefault="00D85898" w:rsidP="00B36BAA">
      <w:pPr>
        <w:jc w:val="both"/>
      </w:pPr>
    </w:p>
    <w:p w14:paraId="2DC4334D" w14:textId="72753177" w:rsidR="00D85898" w:rsidRDefault="00D85898" w:rsidP="00B36BAA">
      <w:pPr>
        <w:jc w:val="both"/>
      </w:pPr>
      <w:r>
        <w:t xml:space="preserve">In diesen beiden Klassen wurde der jeweilige Datengenerator getestet. Die Tests der Datengeneratoren werden in den beiden nachfolgenden Abschnitten beschrieben. </w:t>
      </w:r>
    </w:p>
    <w:p w14:paraId="53B55A38" w14:textId="77777777" w:rsidR="00D85898" w:rsidRPr="00D85898" w:rsidRDefault="00D85898" w:rsidP="00B36BAA">
      <w:pPr>
        <w:jc w:val="both"/>
      </w:pPr>
    </w:p>
    <w:p w14:paraId="22C17CD1" w14:textId="0ECE88EE" w:rsidR="00607617" w:rsidRDefault="00A801DE" w:rsidP="00B36BAA">
      <w:pPr>
        <w:pStyle w:val="berschrift3"/>
        <w:jc w:val="both"/>
      </w:pPr>
      <w:bookmarkStart w:id="81" w:name="_Toc112633"/>
      <w:r>
        <w:t>CBR Tests</w:t>
      </w:r>
      <w:bookmarkEnd w:id="81"/>
    </w:p>
    <w:p w14:paraId="76A7418A" w14:textId="77777777" w:rsidR="00D85898" w:rsidRDefault="00D85898" w:rsidP="00B36BAA">
      <w:pPr>
        <w:jc w:val="both"/>
      </w:pPr>
      <w:r>
        <w:t xml:space="preserve">Während des Implementierens des CBR Datengenerators wurde laufend der generierte Code Teil, auch wenn der gesamte Code noch nicht fertig generiert wurde, ins Jupyter Notebook kopiert und ausgeführt. </w:t>
      </w:r>
    </w:p>
    <w:p w14:paraId="2E0A5E53" w14:textId="14F7849D" w:rsidR="00A801DE" w:rsidRDefault="00D85898" w:rsidP="00B36BAA">
      <w:pPr>
        <w:jc w:val="both"/>
      </w:pPr>
      <w:r>
        <w:t xml:space="preserve">Dies wurde gemacht, um festzustellen, ob Syntax Fehler im generierten Code vorhanden sind. </w:t>
      </w:r>
    </w:p>
    <w:p w14:paraId="423D99D5" w14:textId="1BBDB887" w:rsidR="00D85898" w:rsidRDefault="00D85898" w:rsidP="00B36BAA">
      <w:pPr>
        <w:jc w:val="both"/>
      </w:pPr>
      <w:r>
        <w:t>So konnte</w:t>
      </w:r>
      <w:r w:rsidR="00BB6325">
        <w:t>n</w:t>
      </w:r>
      <w:r>
        <w:t xml:space="preserve"> während des Implementierens laufend </w:t>
      </w:r>
      <w:r w:rsidR="00BB6325">
        <w:t xml:space="preserve">die Fehler ausgebessert werden. </w:t>
      </w:r>
    </w:p>
    <w:p w14:paraId="585CDC06" w14:textId="7D71A8DE" w:rsidR="00BB6325" w:rsidRDefault="00BB6325" w:rsidP="00B36BAA">
      <w:pPr>
        <w:jc w:val="both"/>
      </w:pPr>
    </w:p>
    <w:p w14:paraId="0C6852EC" w14:textId="47E27507" w:rsidR="00BB6325" w:rsidRDefault="00BB6325" w:rsidP="00B36BAA">
      <w:pPr>
        <w:jc w:val="both"/>
      </w:pPr>
      <w:r>
        <w:t xml:space="preserve">Als es möglich war, den gesamten Code zu generieren, wurde natürlich auch auf Funktionalität im Jupyter Notebook getestet. </w:t>
      </w:r>
    </w:p>
    <w:p w14:paraId="55B05BD8" w14:textId="5FED3557" w:rsidR="00BB6325" w:rsidRDefault="00BB6325" w:rsidP="00B36BAA">
      <w:pPr>
        <w:jc w:val="both"/>
      </w:pPr>
      <w:r>
        <w:lastRenderedPageBreak/>
        <w:t xml:space="preserve">Dieser Test war ebenfalls erfolgreich. </w:t>
      </w:r>
    </w:p>
    <w:p w14:paraId="2C823817" w14:textId="1AAE9104" w:rsidR="00BB6325" w:rsidRDefault="00BB6325" w:rsidP="00B36BAA">
      <w:pPr>
        <w:jc w:val="both"/>
      </w:pPr>
    </w:p>
    <w:p w14:paraId="35FE04F2" w14:textId="4FA4F9E3" w:rsidR="00BB6325" w:rsidRDefault="00BB6325" w:rsidP="00B36BAA">
      <w:pPr>
        <w:jc w:val="both"/>
      </w:pPr>
      <w:r>
        <w:t xml:space="preserve">In der folgenden Abbildung ist der Code Ausschnitt aus der Test Klasse zu sehen. Die Hauptmethode des CBR Datengenerators wurde aufgerufen und das Ergebnis auf der Konsole ausgegeben, um den generierten Code zu kopieren und im Jupyter Notebook testen zu können. </w:t>
      </w:r>
    </w:p>
    <w:p w14:paraId="43F04C7B" w14:textId="6E845904" w:rsidR="00BB6325" w:rsidRDefault="00BB6325" w:rsidP="00B36BAA">
      <w:pPr>
        <w:jc w:val="both"/>
      </w:pPr>
    </w:p>
    <w:p w14:paraId="0B6657D7" w14:textId="1DBE9FA8" w:rsidR="00BB6325" w:rsidRDefault="00BB6325" w:rsidP="00B36BAA">
      <w:pPr>
        <w:jc w:val="both"/>
      </w:pPr>
    </w:p>
    <w:p w14:paraId="437B816C" w14:textId="63E28417" w:rsidR="00BB6325" w:rsidRDefault="00236911" w:rsidP="00B36BAA">
      <w:pPr>
        <w:spacing w:after="160" w:line="259" w:lineRule="auto"/>
        <w:jc w:val="both"/>
      </w:pPr>
      <w:r>
        <w:rPr>
          <w:noProof/>
        </w:rPr>
        <mc:AlternateContent>
          <mc:Choice Requires="wps">
            <w:drawing>
              <wp:anchor distT="0" distB="0" distL="114300" distR="114300" simplePos="0" relativeHeight="251751424" behindDoc="0" locked="0" layoutInCell="1" allowOverlap="1" wp14:anchorId="7C71BB12" wp14:editId="03F25E79">
                <wp:simplePos x="0" y="0"/>
                <wp:positionH relativeFrom="page">
                  <wp:align>center</wp:align>
                </wp:positionH>
                <wp:positionV relativeFrom="paragraph">
                  <wp:posOffset>1639747</wp:posOffset>
                </wp:positionV>
                <wp:extent cx="6336030" cy="635"/>
                <wp:effectExtent l="0" t="0" r="7620" b="1905"/>
                <wp:wrapTopAndBottom/>
                <wp:docPr id="197" name="Textfeld 197"/>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457624E8" w14:textId="1DBFC7B3" w:rsidR="00236911" w:rsidRPr="009C3678" w:rsidRDefault="00236911" w:rsidP="00BB6325">
                            <w:pPr>
                              <w:pStyle w:val="Beschriftung"/>
                            </w:pPr>
                            <w:bookmarkStart w:id="82" w:name="_Toc112576"/>
                            <w:r>
                              <w:t xml:space="preserve">Abbildung </w:t>
                            </w:r>
                            <w:fldSimple w:instr=" SEQ Abbildung \* ARABIC ">
                              <w:r w:rsidR="00FC65E9">
                                <w:rPr>
                                  <w:noProof/>
                                </w:rPr>
                                <w:t>16</w:t>
                              </w:r>
                            </w:fldSimple>
                            <w:r>
                              <w:t>: Ausschnitt CBR Test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1BB12" id="Textfeld 197" o:spid="_x0000_s1043" type="#_x0000_t202" style="position:absolute;left:0;text-align:left;margin-left:0;margin-top:129.1pt;width:498.9pt;height:.05pt;z-index:2517514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" stroked="f">
                <v:textbox style="mso-fit-shape-to-text:t" inset="0,0,0,0">
                  <w:txbxContent>
                    <w:p w14:paraId="457624E8" w14:textId="1DBFC7B3" w:rsidR="00236911" w:rsidRPr="009C3678" w:rsidRDefault="00236911" w:rsidP="00BB6325">
                      <w:pPr>
                        <w:pStyle w:val="Beschriftung"/>
                      </w:pPr>
                      <w:bookmarkStart w:id="83" w:name="_Toc112576"/>
                      <w:r>
                        <w:t xml:space="preserve">Abbildung </w:t>
                      </w:r>
                      <w:fldSimple w:instr=" SEQ Abbildung \* ARABIC ">
                        <w:r w:rsidR="00FC65E9">
                          <w:rPr>
                            <w:noProof/>
                          </w:rPr>
                          <w:t>16</w:t>
                        </w:r>
                      </w:fldSimple>
                      <w:r>
                        <w:t>: Ausschnitt CBR Test</w:t>
                      </w:r>
                      <w:bookmarkEnd w:id="83"/>
                    </w:p>
                  </w:txbxContent>
                </v:textbox>
                <w10:wrap type="topAndBottom" anchorx="page"/>
              </v:shape>
            </w:pict>
          </mc:Fallback>
        </mc:AlternateContent>
      </w:r>
      <w:r w:rsidRPr="00236911">
        <w:rPr>
          <w:noProof/>
        </w:rPr>
        <w:drawing>
          <wp:anchor distT="0" distB="0" distL="114300" distR="114300" simplePos="0" relativeHeight="251752448" behindDoc="0" locked="0" layoutInCell="1" allowOverlap="1" wp14:anchorId="3BD1D1ED" wp14:editId="6514F19C">
            <wp:simplePos x="0" y="0"/>
            <wp:positionH relativeFrom="column">
              <wp:posOffset>257721</wp:posOffset>
            </wp:positionH>
            <wp:positionV relativeFrom="paragraph">
              <wp:posOffset>229486</wp:posOffset>
            </wp:positionV>
            <wp:extent cx="5476875" cy="1343025"/>
            <wp:effectExtent l="0" t="0" r="9525" b="9525"/>
            <wp:wrapTopAndBottom/>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76875" cy="1343025"/>
                    </a:xfrm>
                    <a:prstGeom prst="rect">
                      <a:avLst/>
                    </a:prstGeom>
                  </pic:spPr>
                </pic:pic>
              </a:graphicData>
            </a:graphic>
            <wp14:sizeRelH relativeFrom="page">
              <wp14:pctWidth>0</wp14:pctWidth>
            </wp14:sizeRelH>
            <wp14:sizeRelV relativeFrom="page">
              <wp14:pctHeight>0</wp14:pctHeight>
            </wp14:sizeRelV>
          </wp:anchor>
        </w:drawing>
      </w:r>
    </w:p>
    <w:p w14:paraId="18ABBD5D" w14:textId="01C0FE25" w:rsidR="00D85898" w:rsidRDefault="00D85898" w:rsidP="00B36BAA">
      <w:pPr>
        <w:jc w:val="both"/>
      </w:pPr>
    </w:p>
    <w:p w14:paraId="1023F93B" w14:textId="321538DC" w:rsidR="00D85898" w:rsidRPr="00A801DE" w:rsidRDefault="00D85898" w:rsidP="00B36BAA">
      <w:pPr>
        <w:jc w:val="both"/>
      </w:pPr>
    </w:p>
    <w:p w14:paraId="01523C00" w14:textId="4C290C40" w:rsidR="00A801DE" w:rsidRDefault="00A801DE" w:rsidP="00B36BAA">
      <w:pPr>
        <w:pStyle w:val="berschrift3"/>
        <w:jc w:val="both"/>
      </w:pPr>
      <w:bookmarkStart w:id="84" w:name="_Toc112634"/>
      <w:r>
        <w:t>RMI Tests</w:t>
      </w:r>
      <w:bookmarkEnd w:id="84"/>
    </w:p>
    <w:p w14:paraId="3FD3425E" w14:textId="77B2A53E" w:rsidR="008563E6" w:rsidRDefault="008563E6" w:rsidP="00B36BAA">
      <w:pPr>
        <w:jc w:val="both"/>
      </w:pPr>
    </w:p>
    <w:p w14:paraId="0D58DCC4" w14:textId="3A50DEDD" w:rsidR="008563E6" w:rsidRDefault="008563E6" w:rsidP="00B36BAA">
      <w:pPr>
        <w:jc w:val="both"/>
      </w:pPr>
      <w:r w:rsidRPr="008563E6">
        <w:t xml:space="preserve">Im Folgenden wird erläutert wie der Meta-Code mit und ohne der Logik getestet wurde. </w:t>
      </w:r>
    </w:p>
    <w:p w14:paraId="742EE9A5" w14:textId="00435763" w:rsidR="008563E6" w:rsidRDefault="008563E6" w:rsidP="00B36BAA">
      <w:pPr>
        <w:jc w:val="both"/>
      </w:pPr>
    </w:p>
    <w:p w14:paraId="639F9C75" w14:textId="2B9A9484" w:rsidR="008563E6" w:rsidRDefault="008563E6" w:rsidP="00B36BAA">
      <w:pPr>
        <w:pStyle w:val="berschrift4"/>
        <w:jc w:val="both"/>
      </w:pPr>
      <w:r w:rsidRPr="008563E6">
        <w:t>Testen der Syntax (ohne Logik)</w:t>
      </w:r>
    </w:p>
    <w:p w14:paraId="64404E43" w14:textId="77777777" w:rsidR="00BC43B1" w:rsidRPr="00BC43B1" w:rsidRDefault="00BC43B1" w:rsidP="00B36BAA">
      <w:pPr>
        <w:ind w:left="1814"/>
        <w:jc w:val="both"/>
        <w:rPr>
          <w:sz w:val="2"/>
          <w:szCs w:val="24"/>
        </w:rPr>
      </w:pPr>
    </w:p>
    <w:p w14:paraId="1AC8A38E" w14:textId="631AB6EB" w:rsidR="008563E6" w:rsidRDefault="008563E6" w:rsidP="00B36BAA">
      <w:pPr>
        <w:jc w:val="both"/>
      </w:pPr>
      <w:r w:rsidRPr="008563E6">
        <w:t xml:space="preserve">Die Klasse „Test Generator Rule Modell Inheritance“ wurde benutzt, um die Syntax (ohne Logik) vom Meta-Code im </w:t>
      </w:r>
      <w:r w:rsidR="00561712">
        <w:t>Jupyter</w:t>
      </w:r>
      <w:r w:rsidRPr="008563E6">
        <w:t xml:space="preserve"> zu prüfen. </w:t>
      </w:r>
      <w:r>
        <w:t>Dies ist in den folgenden Abbildungen zu sehen.</w:t>
      </w:r>
    </w:p>
    <w:p w14:paraId="734C61FE" w14:textId="4393B1B6" w:rsidR="008563E6" w:rsidRDefault="008563E6" w:rsidP="00B36BAA">
      <w:pPr>
        <w:jc w:val="both"/>
      </w:pPr>
    </w:p>
    <w:p w14:paraId="545831C0" w14:textId="5362CB35" w:rsidR="008563E6" w:rsidRDefault="008563E6" w:rsidP="00B36BAA">
      <w:pPr>
        <w:jc w:val="both"/>
      </w:pPr>
    </w:p>
    <w:p w14:paraId="41DFAABF" w14:textId="77777777" w:rsidR="00B36BAA" w:rsidRDefault="008563E6" w:rsidP="00B36BAA">
      <w:pPr>
        <w:jc w:val="both"/>
      </w:pPr>
      <w:r>
        <w:rPr>
          <w:noProof/>
          <w:sz w:val="24"/>
          <w:lang w:eastAsia="de-AT"/>
        </w:rPr>
        <w:drawing>
          <wp:inline distT="0" distB="0" distL="0" distR="0" wp14:anchorId="29A9F725" wp14:editId="4C5E569A">
            <wp:extent cx="5897880" cy="2313479"/>
            <wp:effectExtent l="0" t="0" r="7620" b="0"/>
            <wp:docPr id="3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30">
                      <a:extLst>
                        <a:ext uri="{28A0092B-C50C-407E-A947-70E740481C1C}">
                          <a14:useLocalDpi xmlns:a14="http://schemas.microsoft.com/office/drawing/2010/main" val="0"/>
                        </a:ext>
                      </a:extLst>
                    </a:blip>
                    <a:stretch>
                      <a:fillRect/>
                    </a:stretch>
                  </pic:blipFill>
                  <pic:spPr>
                    <a:xfrm>
                      <a:off x="0" y="0"/>
                      <a:ext cx="5955813" cy="2336204"/>
                    </a:xfrm>
                    <a:prstGeom prst="rect">
                      <a:avLst/>
                    </a:prstGeom>
                  </pic:spPr>
                </pic:pic>
              </a:graphicData>
            </a:graphic>
          </wp:inline>
        </w:drawing>
      </w:r>
    </w:p>
    <w:p w14:paraId="26A5E040" w14:textId="64AC5256" w:rsidR="008563E6" w:rsidRPr="008563E6" w:rsidRDefault="008968D4" w:rsidP="00B36BAA">
      <w:pPr>
        <w:jc w:val="both"/>
      </w:pPr>
      <w:r>
        <w:rPr>
          <w:noProof/>
        </w:rPr>
        <mc:AlternateContent>
          <mc:Choice Requires="wps">
            <w:drawing>
              <wp:anchor distT="0" distB="0" distL="114300" distR="114300" simplePos="0" relativeHeight="251724800" behindDoc="1" locked="0" layoutInCell="1" allowOverlap="1" wp14:anchorId="1548CF08" wp14:editId="04666E34">
                <wp:simplePos x="0" y="0"/>
                <wp:positionH relativeFrom="column">
                  <wp:posOffset>67310</wp:posOffset>
                </wp:positionH>
                <wp:positionV relativeFrom="paragraph">
                  <wp:posOffset>2456180</wp:posOffset>
                </wp:positionV>
                <wp:extent cx="5897880" cy="635"/>
                <wp:effectExtent l="0" t="0" r="0" b="0"/>
                <wp:wrapNone/>
                <wp:docPr id="55" name="Textfeld 55"/>
                <wp:cNvGraphicFramePr/>
                <a:graphic xmlns:a="http://schemas.openxmlformats.org/drawingml/2006/main">
                  <a:graphicData uri="http://schemas.microsoft.com/office/word/2010/wordprocessingShape">
                    <wps:wsp>
                      <wps:cNvSpPr txBox="1"/>
                      <wps:spPr>
                        <a:xfrm>
                          <a:off x="0" y="0"/>
                          <a:ext cx="5897880" cy="635"/>
                        </a:xfrm>
                        <a:prstGeom prst="rect">
                          <a:avLst/>
                        </a:prstGeom>
                        <a:solidFill>
                          <a:prstClr val="white"/>
                        </a:solidFill>
                        <a:ln>
                          <a:noFill/>
                        </a:ln>
                      </wps:spPr>
                      <wps:txbx>
                        <w:txbxContent>
                          <w:p w14:paraId="4F384432" w14:textId="594BBFAC" w:rsidR="00236911" w:rsidRPr="006770B7" w:rsidRDefault="00236911" w:rsidP="008968D4">
                            <w:pPr>
                              <w:pStyle w:val="Beschriftung"/>
                              <w:rPr>
                                <w:b/>
                                <w:noProof/>
                                <w:color w:val="auto"/>
                              </w:rPr>
                            </w:pPr>
                            <w:bookmarkStart w:id="85" w:name="_Toc112577"/>
                            <w:r>
                              <w:t xml:space="preserve">Abbildung </w:t>
                            </w:r>
                            <w:fldSimple w:instr=" SEQ Abbildung \* ARABIC ">
                              <w:r w:rsidR="00FC65E9">
                                <w:rPr>
                                  <w:noProof/>
                                </w:rPr>
                                <w:t>17</w:t>
                              </w:r>
                            </w:fldSimple>
                            <w:r>
                              <w:t>: Ausschnitt aus der Klasse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CF08" id="Textfeld 55" o:spid="_x0000_s1044" type="#_x0000_t202" style="position:absolute;left:0;text-align:left;margin-left:5.3pt;margin-top:193.4pt;width:464.4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" stroked="f">
                <v:textbox style="mso-fit-shape-to-text:t" inset="0,0,0,0">
                  <w:txbxContent>
                    <w:p w14:paraId="4F384432" w14:textId="594BBFAC" w:rsidR="00236911" w:rsidRPr="006770B7" w:rsidRDefault="00236911" w:rsidP="008968D4">
                      <w:pPr>
                        <w:pStyle w:val="Beschriftung"/>
                        <w:rPr>
                          <w:b/>
                          <w:noProof/>
                          <w:color w:val="auto"/>
                        </w:rPr>
                      </w:pPr>
                      <w:bookmarkStart w:id="86" w:name="_Toc112577"/>
                      <w:r>
                        <w:t xml:space="preserve">Abbildung </w:t>
                      </w:r>
                      <w:fldSimple w:instr=" SEQ Abbildung \* ARABIC ">
                        <w:r w:rsidR="00FC65E9">
                          <w:rPr>
                            <w:noProof/>
                          </w:rPr>
                          <w:t>17</w:t>
                        </w:r>
                      </w:fldSimple>
                      <w:r>
                        <w:t>: Ausschnitt aus der Klasse</w:t>
                      </w:r>
                      <w:bookmarkEnd w:id="86"/>
                    </w:p>
                  </w:txbxContent>
                </v:textbox>
              </v:shape>
            </w:pict>
          </mc:Fallback>
        </mc:AlternateContent>
      </w:r>
      <w:r w:rsidR="00BC43B1">
        <w:rPr>
          <w:noProof/>
        </w:rPr>
        <w:drawing>
          <wp:anchor distT="0" distB="0" distL="114300" distR="114300" simplePos="0" relativeHeight="251686912" behindDoc="1" locked="0" layoutInCell="1" allowOverlap="1" wp14:anchorId="36439D16" wp14:editId="2F06230D">
            <wp:simplePos x="0" y="0"/>
            <wp:positionH relativeFrom="column">
              <wp:posOffset>67408</wp:posOffset>
            </wp:positionH>
            <wp:positionV relativeFrom="paragraph">
              <wp:posOffset>85774</wp:posOffset>
            </wp:positionV>
            <wp:extent cx="5897880" cy="2313305"/>
            <wp:effectExtent l="0" t="0" r="7620" b="0"/>
            <wp:wrapNone/>
            <wp:docPr id="3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30">
                      <a:extLst>
                        <a:ext uri="{28A0092B-C50C-407E-A947-70E740481C1C}">
                          <a14:useLocalDpi xmlns:a14="http://schemas.microsoft.com/office/drawing/2010/main" val="0"/>
                        </a:ext>
                      </a:extLst>
                    </a:blip>
                    <a:stretch>
                      <a:fillRect/>
                    </a:stretch>
                  </pic:blipFill>
                  <pic:spPr>
                    <a:xfrm>
                      <a:off x="0" y="0"/>
                      <a:ext cx="5897880" cy="2313305"/>
                    </a:xfrm>
                    <a:prstGeom prst="rect">
                      <a:avLst/>
                    </a:prstGeom>
                  </pic:spPr>
                </pic:pic>
              </a:graphicData>
            </a:graphic>
            <wp14:sizeRelH relativeFrom="page">
              <wp14:pctWidth>0</wp14:pctWidth>
            </wp14:sizeRelH>
            <wp14:sizeRelV relativeFrom="page">
              <wp14:pctHeight>0</wp14:pctHeight>
            </wp14:sizeRelV>
          </wp:anchor>
        </w:drawing>
      </w:r>
    </w:p>
    <w:p w14:paraId="14E019DD" w14:textId="0A20759E" w:rsidR="00BD5CF0" w:rsidRDefault="00BD5CF0" w:rsidP="00B36BAA">
      <w:pPr>
        <w:jc w:val="both"/>
      </w:pPr>
    </w:p>
    <w:p w14:paraId="0ABF7337" w14:textId="07909946" w:rsidR="008563E6" w:rsidRDefault="008563E6" w:rsidP="00B36BAA">
      <w:pPr>
        <w:jc w:val="both"/>
      </w:pPr>
    </w:p>
    <w:p w14:paraId="289FCB26" w14:textId="15DF6CA2" w:rsidR="008563E6" w:rsidRDefault="008563E6" w:rsidP="00B36BAA">
      <w:pPr>
        <w:jc w:val="both"/>
      </w:pPr>
    </w:p>
    <w:p w14:paraId="154127CE" w14:textId="345DD06B" w:rsidR="008563E6" w:rsidRDefault="008563E6" w:rsidP="00B36BAA">
      <w:pPr>
        <w:jc w:val="both"/>
      </w:pPr>
    </w:p>
    <w:p w14:paraId="7FA0C9BF" w14:textId="77777777" w:rsidR="008563E6" w:rsidRDefault="008563E6" w:rsidP="00B36BAA">
      <w:pPr>
        <w:jc w:val="both"/>
      </w:pPr>
    </w:p>
    <w:p w14:paraId="5668A244" w14:textId="27AD47C0" w:rsidR="008563E6" w:rsidRDefault="008563E6" w:rsidP="00B36BAA">
      <w:pPr>
        <w:jc w:val="both"/>
      </w:pPr>
    </w:p>
    <w:p w14:paraId="76D98B49" w14:textId="77777777" w:rsidR="00BC43B1" w:rsidRDefault="00BC43B1" w:rsidP="00B36BAA">
      <w:pPr>
        <w:jc w:val="both"/>
      </w:pPr>
      <w:r>
        <w:tab/>
      </w:r>
      <w:r>
        <w:tab/>
      </w:r>
      <w:r>
        <w:tab/>
      </w:r>
    </w:p>
    <w:p w14:paraId="1F69BAAB" w14:textId="3136B0AC" w:rsidR="00BC43B1" w:rsidRDefault="00BC43B1" w:rsidP="00B36BAA">
      <w:pPr>
        <w:jc w:val="both"/>
      </w:pPr>
    </w:p>
    <w:p w14:paraId="362AE646" w14:textId="274B0593" w:rsidR="00BC43B1" w:rsidRDefault="00BC43B1" w:rsidP="00B36BAA">
      <w:pPr>
        <w:jc w:val="both"/>
      </w:pPr>
    </w:p>
    <w:p w14:paraId="10B58648" w14:textId="0E9C046A" w:rsidR="008563E6" w:rsidRDefault="008563E6" w:rsidP="00B36BAA">
      <w:pPr>
        <w:jc w:val="both"/>
      </w:pPr>
    </w:p>
    <w:p w14:paraId="1EED360D" w14:textId="57AECEC5" w:rsidR="008563E6" w:rsidRDefault="008563E6" w:rsidP="00B36BAA">
      <w:pPr>
        <w:jc w:val="both"/>
      </w:pPr>
    </w:p>
    <w:p w14:paraId="0D3F458D" w14:textId="13165F59" w:rsidR="008563E6" w:rsidRDefault="008563E6" w:rsidP="00B36BAA">
      <w:pPr>
        <w:jc w:val="both"/>
      </w:pPr>
    </w:p>
    <w:p w14:paraId="131FF2E0" w14:textId="2DC75CFA" w:rsidR="00561712" w:rsidRDefault="00561712" w:rsidP="00B36BAA">
      <w:pPr>
        <w:spacing w:after="160" w:line="259" w:lineRule="auto"/>
        <w:jc w:val="both"/>
      </w:pPr>
      <w:r>
        <w:br w:type="page"/>
      </w:r>
    </w:p>
    <w:p w14:paraId="5446B251" w14:textId="77777777" w:rsidR="00BC43B1" w:rsidRDefault="00BC43B1" w:rsidP="00B36BAA">
      <w:pPr>
        <w:jc w:val="both"/>
      </w:pPr>
    </w:p>
    <w:p w14:paraId="4BB52BA1" w14:textId="4CADC286" w:rsidR="00BC43B1" w:rsidRDefault="008968D4" w:rsidP="00B36BAA">
      <w:pPr>
        <w:jc w:val="both"/>
      </w:pPr>
      <w:r>
        <w:rPr>
          <w:noProof/>
        </w:rPr>
        <mc:AlternateContent>
          <mc:Choice Requires="wps">
            <w:drawing>
              <wp:anchor distT="0" distB="0" distL="114300" distR="114300" simplePos="0" relativeHeight="251726848" behindDoc="1" locked="0" layoutInCell="1" allowOverlap="1" wp14:anchorId="410C7D80" wp14:editId="448EB599">
                <wp:simplePos x="0" y="0"/>
                <wp:positionH relativeFrom="column">
                  <wp:posOffset>963295</wp:posOffset>
                </wp:positionH>
                <wp:positionV relativeFrom="paragraph">
                  <wp:posOffset>2470150</wp:posOffset>
                </wp:positionV>
                <wp:extent cx="4408805" cy="635"/>
                <wp:effectExtent l="0" t="0" r="0" b="0"/>
                <wp:wrapNone/>
                <wp:docPr id="56" name="Textfeld 56"/>
                <wp:cNvGraphicFramePr/>
                <a:graphic xmlns:a="http://schemas.openxmlformats.org/drawingml/2006/main">
                  <a:graphicData uri="http://schemas.microsoft.com/office/word/2010/wordprocessingShape">
                    <wps:wsp>
                      <wps:cNvSpPr txBox="1"/>
                      <wps:spPr>
                        <a:xfrm>
                          <a:off x="0" y="0"/>
                          <a:ext cx="4408805" cy="635"/>
                        </a:xfrm>
                        <a:prstGeom prst="rect">
                          <a:avLst/>
                        </a:prstGeom>
                        <a:solidFill>
                          <a:prstClr val="white"/>
                        </a:solidFill>
                        <a:ln>
                          <a:noFill/>
                        </a:ln>
                      </wps:spPr>
                      <wps:txbx>
                        <w:txbxContent>
                          <w:p w14:paraId="5824C35E" w14:textId="293CD8EC" w:rsidR="00236911" w:rsidRPr="00CC2736" w:rsidRDefault="00236911" w:rsidP="008968D4">
                            <w:pPr>
                              <w:pStyle w:val="Beschriftung"/>
                              <w:rPr>
                                <w:noProof/>
                              </w:rPr>
                            </w:pPr>
                            <w:bookmarkStart w:id="87" w:name="_Toc112578"/>
                            <w:r>
                              <w:t xml:space="preserve">Abbildung </w:t>
                            </w:r>
                            <w:fldSimple w:instr=" SEQ Abbildung \* ARABIC ">
                              <w:r w:rsidR="00FC65E9">
                                <w:rPr>
                                  <w:noProof/>
                                </w:rPr>
                                <w:t>18</w:t>
                              </w:r>
                            </w:fldSimple>
                            <w:r>
                              <w:t xml:space="preserve">: </w:t>
                            </w:r>
                            <w:r w:rsidRPr="008968D4">
                              <w:t>Ausschnitt aus der Konsole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C7D80" id="Textfeld 56" o:spid="_x0000_s1045" type="#_x0000_t202" style="position:absolute;left:0;text-align:left;margin-left:75.85pt;margin-top:194.5pt;width:347.1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axMgIAAGcEAAAOAAAAZHJzL2Uyb0RvYy54bWysVFFv2yAQfp+0/4B4X+x0TdR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" stroked="f">
                <v:textbox style="mso-fit-shape-to-text:t" inset="0,0,0,0">
                  <w:txbxContent>
                    <w:p w14:paraId="5824C35E" w14:textId="293CD8EC" w:rsidR="00236911" w:rsidRPr="00CC2736" w:rsidRDefault="00236911" w:rsidP="008968D4">
                      <w:pPr>
                        <w:pStyle w:val="Beschriftung"/>
                        <w:rPr>
                          <w:noProof/>
                        </w:rPr>
                      </w:pPr>
                      <w:bookmarkStart w:id="88" w:name="_Toc112578"/>
                      <w:r>
                        <w:t xml:space="preserve">Abbildung </w:t>
                      </w:r>
                      <w:fldSimple w:instr=" SEQ Abbildung \* ARABIC ">
                        <w:r w:rsidR="00FC65E9">
                          <w:rPr>
                            <w:noProof/>
                          </w:rPr>
                          <w:t>18</w:t>
                        </w:r>
                      </w:fldSimple>
                      <w:r>
                        <w:t xml:space="preserve">: </w:t>
                      </w:r>
                      <w:r w:rsidRPr="008968D4">
                        <w:t>Ausschnitt aus der Konsole</w:t>
                      </w:r>
                      <w:bookmarkEnd w:id="88"/>
                    </w:p>
                  </w:txbxContent>
                </v:textbox>
              </v:shape>
            </w:pict>
          </mc:Fallback>
        </mc:AlternateContent>
      </w:r>
      <w:r>
        <w:rPr>
          <w:noProof/>
          <w:lang w:eastAsia="de-AT"/>
        </w:rPr>
        <w:drawing>
          <wp:anchor distT="0" distB="0" distL="114300" distR="114300" simplePos="0" relativeHeight="251687936" behindDoc="1" locked="0" layoutInCell="1" allowOverlap="1" wp14:anchorId="1D32468E" wp14:editId="2B51D12D">
            <wp:simplePos x="0" y="0"/>
            <wp:positionH relativeFrom="margin">
              <wp:align>center</wp:align>
            </wp:positionH>
            <wp:positionV relativeFrom="paragraph">
              <wp:posOffset>-386080</wp:posOffset>
            </wp:positionV>
            <wp:extent cx="4409410" cy="279908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7).png"/>
                    <pic:cNvPicPr/>
                  </pic:nvPicPr>
                  <pic:blipFill>
                    <a:blip r:embed="rId31">
                      <a:extLst>
                        <a:ext uri="{28A0092B-C50C-407E-A947-70E740481C1C}">
                          <a14:useLocalDpi xmlns:a14="http://schemas.microsoft.com/office/drawing/2010/main" val="0"/>
                        </a:ext>
                      </a:extLst>
                    </a:blip>
                    <a:stretch>
                      <a:fillRect/>
                    </a:stretch>
                  </pic:blipFill>
                  <pic:spPr>
                    <a:xfrm>
                      <a:off x="0" y="0"/>
                      <a:ext cx="4409410" cy="2799080"/>
                    </a:xfrm>
                    <a:prstGeom prst="rect">
                      <a:avLst/>
                    </a:prstGeom>
                  </pic:spPr>
                </pic:pic>
              </a:graphicData>
            </a:graphic>
            <wp14:sizeRelH relativeFrom="page">
              <wp14:pctWidth>0</wp14:pctWidth>
            </wp14:sizeRelH>
            <wp14:sizeRelV relativeFrom="page">
              <wp14:pctHeight>0</wp14:pctHeight>
            </wp14:sizeRelV>
          </wp:anchor>
        </w:drawing>
      </w:r>
    </w:p>
    <w:p w14:paraId="0057986F" w14:textId="068D608A" w:rsidR="00BC43B1" w:rsidRDefault="00BC43B1" w:rsidP="00B36BAA">
      <w:pPr>
        <w:jc w:val="both"/>
      </w:pPr>
    </w:p>
    <w:p w14:paraId="3B7F7EBD" w14:textId="4C19CC74" w:rsidR="00BC43B1" w:rsidRDefault="00BC43B1" w:rsidP="00B36BAA">
      <w:pPr>
        <w:jc w:val="both"/>
      </w:pPr>
    </w:p>
    <w:p w14:paraId="5E2ADFF9" w14:textId="1BF9DA4A" w:rsidR="00BC43B1" w:rsidRDefault="00BC43B1" w:rsidP="00B36BAA">
      <w:pPr>
        <w:jc w:val="both"/>
      </w:pPr>
    </w:p>
    <w:p w14:paraId="032820C0" w14:textId="5FDB534A" w:rsidR="00BC43B1" w:rsidRDefault="00BC43B1" w:rsidP="00B36BAA">
      <w:pPr>
        <w:jc w:val="both"/>
      </w:pPr>
    </w:p>
    <w:p w14:paraId="753CE686" w14:textId="321BA81B" w:rsidR="00BC43B1" w:rsidRDefault="00BC43B1" w:rsidP="00B36BAA">
      <w:pPr>
        <w:jc w:val="both"/>
      </w:pPr>
    </w:p>
    <w:p w14:paraId="3C64A7E7" w14:textId="133DD2D8" w:rsidR="00BC43B1" w:rsidRDefault="00BC43B1" w:rsidP="00B36BAA">
      <w:pPr>
        <w:jc w:val="both"/>
      </w:pPr>
    </w:p>
    <w:p w14:paraId="7C8A2141" w14:textId="641B3FA6" w:rsidR="00BC43B1" w:rsidRDefault="00BC43B1" w:rsidP="00B36BAA">
      <w:pPr>
        <w:jc w:val="both"/>
      </w:pPr>
    </w:p>
    <w:p w14:paraId="5A2AC0BC" w14:textId="7ECA7571" w:rsidR="00BC43B1" w:rsidRDefault="00BC43B1" w:rsidP="00B36BAA">
      <w:pPr>
        <w:jc w:val="both"/>
      </w:pPr>
    </w:p>
    <w:p w14:paraId="3530CB88" w14:textId="77777777" w:rsidR="00BC43B1" w:rsidRDefault="00BC43B1" w:rsidP="00B36BAA">
      <w:pPr>
        <w:jc w:val="both"/>
      </w:pPr>
    </w:p>
    <w:p w14:paraId="2BFCF514" w14:textId="77777777" w:rsidR="00BC43B1" w:rsidRDefault="00BC43B1" w:rsidP="00B36BAA">
      <w:pPr>
        <w:jc w:val="both"/>
      </w:pPr>
    </w:p>
    <w:p w14:paraId="2252BD7C" w14:textId="7CD27E97" w:rsidR="00BC43B1" w:rsidRDefault="00BC43B1" w:rsidP="00B36BAA">
      <w:pPr>
        <w:jc w:val="both"/>
      </w:pPr>
    </w:p>
    <w:p w14:paraId="324F5F7E" w14:textId="2A0F2956" w:rsidR="008968D4" w:rsidRDefault="008968D4" w:rsidP="00B36BAA">
      <w:pPr>
        <w:jc w:val="both"/>
      </w:pPr>
    </w:p>
    <w:p w14:paraId="22B18370" w14:textId="0F0C2633" w:rsidR="008968D4" w:rsidRDefault="008968D4" w:rsidP="00B36BAA">
      <w:pPr>
        <w:jc w:val="both"/>
      </w:pPr>
    </w:p>
    <w:p w14:paraId="60222314" w14:textId="77777777" w:rsidR="008968D4" w:rsidRDefault="008968D4" w:rsidP="00B36BAA">
      <w:pPr>
        <w:jc w:val="both"/>
      </w:pPr>
    </w:p>
    <w:p w14:paraId="071115E5" w14:textId="6E481022" w:rsidR="009B1A7E" w:rsidRDefault="009B1A7E" w:rsidP="00B36BAA">
      <w:pPr>
        <w:ind w:left="2127" w:firstLine="709"/>
        <w:jc w:val="both"/>
        <w:rPr>
          <w:sz w:val="18"/>
          <w:szCs w:val="18"/>
        </w:rPr>
      </w:pPr>
    </w:p>
    <w:p w14:paraId="48A871C9" w14:textId="3868D41B" w:rsidR="009B1A7E" w:rsidRDefault="008968D4" w:rsidP="00B36BAA">
      <w:pPr>
        <w:ind w:left="2127" w:firstLine="709"/>
        <w:jc w:val="both"/>
        <w:rPr>
          <w:sz w:val="18"/>
          <w:szCs w:val="18"/>
        </w:rPr>
      </w:pPr>
      <w:r>
        <w:rPr>
          <w:noProof/>
        </w:rPr>
        <mc:AlternateContent>
          <mc:Choice Requires="wps">
            <w:drawing>
              <wp:anchor distT="0" distB="0" distL="114300" distR="114300" simplePos="0" relativeHeight="251728896" behindDoc="1" locked="0" layoutInCell="1" allowOverlap="1" wp14:anchorId="289DF470" wp14:editId="247AFE5C">
                <wp:simplePos x="0" y="0"/>
                <wp:positionH relativeFrom="column">
                  <wp:posOffset>193675</wp:posOffset>
                </wp:positionH>
                <wp:positionV relativeFrom="paragraph">
                  <wp:posOffset>3184525</wp:posOffset>
                </wp:positionV>
                <wp:extent cx="5407660" cy="635"/>
                <wp:effectExtent l="0" t="0" r="0" b="0"/>
                <wp:wrapNone/>
                <wp:docPr id="57" name="Textfeld 57"/>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5F0447FB" w14:textId="7EF5534B" w:rsidR="00236911" w:rsidRPr="009931C0" w:rsidRDefault="00236911" w:rsidP="008968D4">
                            <w:pPr>
                              <w:pStyle w:val="Beschriftung"/>
                              <w:rPr>
                                <w:noProof/>
                                <w:sz w:val="24"/>
                              </w:rPr>
                            </w:pPr>
                            <w:bookmarkStart w:id="89" w:name="_Toc112579"/>
                            <w:r>
                              <w:t xml:space="preserve">Abbildung </w:t>
                            </w:r>
                            <w:fldSimple w:instr=" SEQ Abbildung \* ARABIC ">
                              <w:r w:rsidR="00FC65E9">
                                <w:rPr>
                                  <w:noProof/>
                                </w:rPr>
                                <w:t>19</w:t>
                              </w:r>
                            </w:fldSimple>
                            <w:r>
                              <w:t>: Ausschnitt aus Jupyter</w:t>
                            </w:r>
                            <w:r w:rsidRPr="008563E6">
                              <w:t xml:space="preserve"> </w:t>
                            </w:r>
                            <w:r>
                              <w:t>Test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DF470" id="Textfeld 57" o:spid="_x0000_s1046" type="#_x0000_t202" style="position:absolute;left:0;text-align:left;margin-left:15.25pt;margin-top:250.75pt;width:425.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YyiMAIAAGcEAAAOAAAAZHJzL2Uyb0RvYy54bWysVMGO2jAQvVfqP1i+lwAt7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" stroked="f">
                <v:textbox style="mso-fit-shape-to-text:t" inset="0,0,0,0">
                  <w:txbxContent>
                    <w:p w14:paraId="5F0447FB" w14:textId="7EF5534B" w:rsidR="00236911" w:rsidRPr="009931C0" w:rsidRDefault="00236911" w:rsidP="008968D4">
                      <w:pPr>
                        <w:pStyle w:val="Beschriftung"/>
                        <w:rPr>
                          <w:noProof/>
                          <w:sz w:val="24"/>
                        </w:rPr>
                      </w:pPr>
                      <w:bookmarkStart w:id="90" w:name="_Toc112579"/>
                      <w:r>
                        <w:t xml:space="preserve">Abbildung </w:t>
                      </w:r>
                      <w:fldSimple w:instr=" SEQ Abbildung \* ARABIC ">
                        <w:r w:rsidR="00FC65E9">
                          <w:rPr>
                            <w:noProof/>
                          </w:rPr>
                          <w:t>19</w:t>
                        </w:r>
                      </w:fldSimple>
                      <w:r>
                        <w:t>: Ausschnitt aus Jupyter</w:t>
                      </w:r>
                      <w:r w:rsidRPr="008563E6">
                        <w:t xml:space="preserve"> </w:t>
                      </w:r>
                      <w:r>
                        <w:t>Test</w:t>
                      </w:r>
                      <w:bookmarkEnd w:id="90"/>
                    </w:p>
                  </w:txbxContent>
                </v:textbox>
              </v:shape>
            </w:pict>
          </mc:Fallback>
        </mc:AlternateContent>
      </w:r>
      <w:r w:rsidR="009B1A7E">
        <w:rPr>
          <w:noProof/>
          <w:sz w:val="24"/>
          <w:lang w:eastAsia="de-AT"/>
        </w:rPr>
        <w:drawing>
          <wp:anchor distT="0" distB="0" distL="114300" distR="114300" simplePos="0" relativeHeight="251688960" behindDoc="1" locked="0" layoutInCell="1" allowOverlap="1" wp14:anchorId="63B63F5F" wp14:editId="59E5EA20">
            <wp:simplePos x="0" y="0"/>
            <wp:positionH relativeFrom="column">
              <wp:posOffset>193968</wp:posOffset>
            </wp:positionH>
            <wp:positionV relativeFrom="paragraph">
              <wp:posOffset>163586</wp:posOffset>
            </wp:positionV>
            <wp:extent cx="5407932" cy="2964180"/>
            <wp:effectExtent l="0" t="0" r="2540" b="7620"/>
            <wp:wrapNone/>
            <wp:docPr id="3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YupiterFacts.png"/>
                    <pic:cNvPicPr/>
                  </pic:nvPicPr>
                  <pic:blipFill>
                    <a:blip r:embed="rId32">
                      <a:extLst>
                        <a:ext uri="{28A0092B-C50C-407E-A947-70E740481C1C}">
                          <a14:useLocalDpi xmlns:a14="http://schemas.microsoft.com/office/drawing/2010/main" val="0"/>
                        </a:ext>
                      </a:extLst>
                    </a:blip>
                    <a:stretch>
                      <a:fillRect/>
                    </a:stretch>
                  </pic:blipFill>
                  <pic:spPr>
                    <a:xfrm>
                      <a:off x="0" y="0"/>
                      <a:ext cx="5407932" cy="2964180"/>
                    </a:xfrm>
                    <a:prstGeom prst="rect">
                      <a:avLst/>
                    </a:prstGeom>
                  </pic:spPr>
                </pic:pic>
              </a:graphicData>
            </a:graphic>
            <wp14:sizeRelH relativeFrom="page">
              <wp14:pctWidth>0</wp14:pctWidth>
            </wp14:sizeRelH>
            <wp14:sizeRelV relativeFrom="page">
              <wp14:pctHeight>0</wp14:pctHeight>
            </wp14:sizeRelV>
          </wp:anchor>
        </w:drawing>
      </w:r>
    </w:p>
    <w:p w14:paraId="5B3C00E2" w14:textId="77777777" w:rsidR="00BC43B1" w:rsidRDefault="00BC43B1" w:rsidP="00B36BAA">
      <w:pPr>
        <w:jc w:val="both"/>
      </w:pPr>
    </w:p>
    <w:p w14:paraId="27FAB8D7" w14:textId="77777777" w:rsidR="00BC43B1" w:rsidRDefault="00BC43B1" w:rsidP="00B36BAA">
      <w:pPr>
        <w:jc w:val="both"/>
      </w:pPr>
    </w:p>
    <w:p w14:paraId="5891E8AB" w14:textId="77777777" w:rsidR="00BC43B1" w:rsidRDefault="00BC43B1" w:rsidP="00B36BAA">
      <w:pPr>
        <w:jc w:val="both"/>
      </w:pPr>
    </w:p>
    <w:p w14:paraId="7097DCC8" w14:textId="77777777" w:rsidR="00BC43B1" w:rsidRDefault="00BC43B1" w:rsidP="00B36BAA">
      <w:pPr>
        <w:jc w:val="both"/>
      </w:pPr>
    </w:p>
    <w:p w14:paraId="0CFDDDBE" w14:textId="77777777" w:rsidR="00BC43B1" w:rsidRDefault="00BC43B1" w:rsidP="00B36BAA">
      <w:pPr>
        <w:jc w:val="both"/>
      </w:pPr>
    </w:p>
    <w:p w14:paraId="023089E2" w14:textId="77777777" w:rsidR="00BC43B1" w:rsidRDefault="00BC43B1" w:rsidP="00B36BAA">
      <w:pPr>
        <w:jc w:val="both"/>
      </w:pPr>
    </w:p>
    <w:p w14:paraId="1B265DFF" w14:textId="77777777" w:rsidR="00BC43B1" w:rsidRDefault="00BC43B1" w:rsidP="00B36BAA">
      <w:pPr>
        <w:jc w:val="both"/>
      </w:pPr>
    </w:p>
    <w:p w14:paraId="29F0D0A3" w14:textId="77777777" w:rsidR="00BC43B1" w:rsidRDefault="00BC43B1" w:rsidP="00B36BAA">
      <w:pPr>
        <w:jc w:val="both"/>
      </w:pPr>
    </w:p>
    <w:p w14:paraId="1680D542" w14:textId="77777777" w:rsidR="00BC43B1" w:rsidRDefault="00BC43B1" w:rsidP="00B36BAA">
      <w:pPr>
        <w:jc w:val="both"/>
      </w:pPr>
    </w:p>
    <w:p w14:paraId="678208DC" w14:textId="77777777" w:rsidR="00BC43B1" w:rsidRDefault="00BC43B1" w:rsidP="00B36BAA">
      <w:pPr>
        <w:jc w:val="both"/>
      </w:pPr>
    </w:p>
    <w:p w14:paraId="029ACF7F" w14:textId="77777777" w:rsidR="00BC43B1" w:rsidRDefault="00BC43B1" w:rsidP="00B36BAA">
      <w:pPr>
        <w:jc w:val="both"/>
      </w:pPr>
    </w:p>
    <w:p w14:paraId="0816DA03" w14:textId="77777777" w:rsidR="00BC43B1" w:rsidRDefault="00BC43B1" w:rsidP="00B36BAA">
      <w:pPr>
        <w:jc w:val="both"/>
      </w:pPr>
    </w:p>
    <w:p w14:paraId="6FB65245" w14:textId="77777777" w:rsidR="00BC43B1" w:rsidRDefault="00BC43B1" w:rsidP="00B36BAA">
      <w:pPr>
        <w:jc w:val="both"/>
      </w:pPr>
    </w:p>
    <w:p w14:paraId="407F2634" w14:textId="77777777" w:rsidR="00BC43B1" w:rsidRDefault="00BC43B1" w:rsidP="00B36BAA">
      <w:pPr>
        <w:jc w:val="both"/>
      </w:pPr>
    </w:p>
    <w:p w14:paraId="68E98143" w14:textId="77777777" w:rsidR="00BC43B1" w:rsidRDefault="00BC43B1" w:rsidP="00B36BAA">
      <w:pPr>
        <w:jc w:val="both"/>
      </w:pPr>
    </w:p>
    <w:p w14:paraId="2DDF4666" w14:textId="77777777" w:rsidR="00BC43B1" w:rsidRDefault="00BC43B1" w:rsidP="00B36BAA">
      <w:pPr>
        <w:jc w:val="both"/>
      </w:pPr>
    </w:p>
    <w:p w14:paraId="699C82F4" w14:textId="77777777" w:rsidR="00BC43B1" w:rsidRDefault="00BC43B1" w:rsidP="00B36BAA">
      <w:pPr>
        <w:jc w:val="both"/>
      </w:pPr>
    </w:p>
    <w:p w14:paraId="7DACC469" w14:textId="77777777" w:rsidR="009B1A7E" w:rsidRDefault="009B1A7E" w:rsidP="00B36BAA">
      <w:pPr>
        <w:ind w:left="2127" w:firstLine="709"/>
        <w:jc w:val="both"/>
        <w:rPr>
          <w:sz w:val="18"/>
          <w:szCs w:val="18"/>
        </w:rPr>
      </w:pPr>
    </w:p>
    <w:p w14:paraId="07B80B51" w14:textId="77777777" w:rsidR="009B1A7E" w:rsidRDefault="009B1A7E" w:rsidP="00B36BAA">
      <w:pPr>
        <w:pStyle w:val="berschrift4"/>
      </w:pPr>
      <w:r>
        <w:t>Testen der Syntax und der Logik</w:t>
      </w:r>
    </w:p>
    <w:p w14:paraId="63139E3C" w14:textId="77777777" w:rsidR="009B1A7E" w:rsidRDefault="009B1A7E" w:rsidP="00B36BAA">
      <w:pPr>
        <w:pStyle w:val="Listenabsatz"/>
        <w:ind w:left="2835"/>
        <w:jc w:val="both"/>
        <w:rPr>
          <w:sz w:val="24"/>
          <w:szCs w:val="24"/>
        </w:rPr>
      </w:pPr>
    </w:p>
    <w:p w14:paraId="64EE6732" w14:textId="08C0598B" w:rsidR="009B1A7E" w:rsidRPr="009B1A7E" w:rsidRDefault="009B1A7E" w:rsidP="00B36BAA">
      <w:pPr>
        <w:jc w:val="both"/>
      </w:pPr>
      <w:r w:rsidRPr="009B1A7E">
        <w:t xml:space="preserve">Die Klasse „Evaluierung Framework App Test Generator Rule Modell Inheritance“ wurde benutzt, um die Syntax und die Logik vom Meta-Code im </w:t>
      </w:r>
      <w:r w:rsidR="00561712">
        <w:t>Jupyter</w:t>
      </w:r>
      <w:r w:rsidR="00561712" w:rsidRPr="008563E6">
        <w:t xml:space="preserve"> </w:t>
      </w:r>
      <w:r w:rsidRPr="009B1A7E">
        <w:t>zu prüfen. Im Folgenden werden Ausschnitte aus dem Testen von 1. AbstractionOnly gezeigt.</w:t>
      </w:r>
    </w:p>
    <w:p w14:paraId="3458CAEB" w14:textId="77777777" w:rsidR="00BC43B1" w:rsidRDefault="00BC43B1" w:rsidP="00B36BAA">
      <w:pPr>
        <w:jc w:val="both"/>
      </w:pPr>
    </w:p>
    <w:p w14:paraId="4D6D7203" w14:textId="77777777" w:rsidR="00BC43B1" w:rsidRDefault="00BC43B1" w:rsidP="00B36BAA">
      <w:pPr>
        <w:jc w:val="both"/>
      </w:pPr>
    </w:p>
    <w:p w14:paraId="7ABBB25B" w14:textId="77777777" w:rsidR="00BC43B1" w:rsidRDefault="00BC43B1" w:rsidP="00B36BAA">
      <w:pPr>
        <w:jc w:val="both"/>
      </w:pPr>
    </w:p>
    <w:p w14:paraId="59B43E73" w14:textId="05318C51" w:rsidR="009B1A7E" w:rsidRDefault="009B1A7E" w:rsidP="00B36BAA">
      <w:pPr>
        <w:jc w:val="both"/>
      </w:pPr>
    </w:p>
    <w:p w14:paraId="0DB64206" w14:textId="77777777" w:rsidR="00BC43B1" w:rsidRDefault="00BC43B1" w:rsidP="00B36BAA">
      <w:pPr>
        <w:jc w:val="both"/>
      </w:pPr>
    </w:p>
    <w:p w14:paraId="700F564E" w14:textId="77777777" w:rsidR="009B1A7E" w:rsidRDefault="009B1A7E" w:rsidP="00B36BAA">
      <w:pPr>
        <w:jc w:val="both"/>
      </w:pPr>
    </w:p>
    <w:p w14:paraId="176EF43C" w14:textId="77777777" w:rsidR="009B1A7E" w:rsidRDefault="009B1A7E" w:rsidP="00B36BAA">
      <w:pPr>
        <w:jc w:val="both"/>
      </w:pPr>
    </w:p>
    <w:p w14:paraId="169C6C0E" w14:textId="77777777" w:rsidR="009B1A7E" w:rsidRDefault="009B1A7E" w:rsidP="00B36BAA">
      <w:pPr>
        <w:jc w:val="both"/>
      </w:pPr>
    </w:p>
    <w:p w14:paraId="09EA08CA" w14:textId="0E0153E6" w:rsidR="009B1A7E" w:rsidRDefault="008968D4" w:rsidP="00B36BAA">
      <w:pPr>
        <w:jc w:val="both"/>
      </w:pPr>
      <w:r>
        <w:rPr>
          <w:noProof/>
        </w:rPr>
        <mc:AlternateContent>
          <mc:Choice Requires="wps">
            <w:drawing>
              <wp:anchor distT="0" distB="0" distL="114300" distR="114300" simplePos="0" relativeHeight="251730944" behindDoc="1" locked="0" layoutInCell="1" allowOverlap="1" wp14:anchorId="63FC4704" wp14:editId="7CF8D3FC">
                <wp:simplePos x="0" y="0"/>
                <wp:positionH relativeFrom="column">
                  <wp:posOffset>729615</wp:posOffset>
                </wp:positionH>
                <wp:positionV relativeFrom="paragraph">
                  <wp:posOffset>3302635</wp:posOffset>
                </wp:positionV>
                <wp:extent cx="4873625" cy="635"/>
                <wp:effectExtent l="0" t="0" r="0" b="0"/>
                <wp:wrapNone/>
                <wp:docPr id="58" name="Textfeld 58"/>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3141190F" w14:textId="4B9C05C6" w:rsidR="00236911" w:rsidRPr="00213669" w:rsidRDefault="00236911" w:rsidP="008968D4">
                            <w:pPr>
                              <w:pStyle w:val="Beschriftung"/>
                              <w:rPr>
                                <w:noProof/>
                                <w:sz w:val="24"/>
                              </w:rPr>
                            </w:pPr>
                            <w:bookmarkStart w:id="91" w:name="_Toc112580"/>
                            <w:r>
                              <w:t xml:space="preserve">Abbildung </w:t>
                            </w:r>
                            <w:fldSimple w:instr=" SEQ Abbildung \* ARABIC ">
                              <w:r w:rsidR="00FC65E9">
                                <w:rPr>
                                  <w:noProof/>
                                </w:rPr>
                                <w:t>20</w:t>
                              </w:r>
                            </w:fldSimple>
                            <w:r>
                              <w:t xml:space="preserve">: </w:t>
                            </w:r>
                            <w:r w:rsidRPr="00301DA0">
                              <w:t>Ausschnitt aus der Konsole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C4704" id="Textfeld 58" o:spid="_x0000_s1047" type="#_x0000_t202" style="position:absolute;left:0;text-align:left;margin-left:57.45pt;margin-top:260.05pt;width:383.7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7g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" stroked="f">
                <v:textbox style="mso-fit-shape-to-text:t" inset="0,0,0,0">
                  <w:txbxContent>
                    <w:p w14:paraId="3141190F" w14:textId="4B9C05C6" w:rsidR="00236911" w:rsidRPr="00213669" w:rsidRDefault="00236911" w:rsidP="008968D4">
                      <w:pPr>
                        <w:pStyle w:val="Beschriftung"/>
                        <w:rPr>
                          <w:noProof/>
                          <w:sz w:val="24"/>
                        </w:rPr>
                      </w:pPr>
                      <w:bookmarkStart w:id="92" w:name="_Toc112580"/>
                      <w:r>
                        <w:t xml:space="preserve">Abbildung </w:t>
                      </w:r>
                      <w:fldSimple w:instr=" SEQ Abbildung \* ARABIC ">
                        <w:r w:rsidR="00FC65E9">
                          <w:rPr>
                            <w:noProof/>
                          </w:rPr>
                          <w:t>20</w:t>
                        </w:r>
                      </w:fldSimple>
                      <w:r>
                        <w:t xml:space="preserve">: </w:t>
                      </w:r>
                      <w:r w:rsidRPr="00301DA0">
                        <w:t>Ausschnitt aus der Konsole</w:t>
                      </w:r>
                      <w:bookmarkEnd w:id="92"/>
                    </w:p>
                  </w:txbxContent>
                </v:textbox>
              </v:shape>
            </w:pict>
          </mc:Fallback>
        </mc:AlternateContent>
      </w:r>
      <w:r>
        <w:rPr>
          <w:noProof/>
          <w:sz w:val="24"/>
          <w:lang w:eastAsia="de-AT"/>
        </w:rPr>
        <w:drawing>
          <wp:anchor distT="0" distB="0" distL="114300" distR="114300" simplePos="0" relativeHeight="251689984" behindDoc="1" locked="0" layoutInCell="1" allowOverlap="1" wp14:anchorId="26AB155A" wp14:editId="3D78CDE5">
            <wp:simplePos x="0" y="0"/>
            <wp:positionH relativeFrom="margin">
              <wp:align>center</wp:align>
            </wp:positionH>
            <wp:positionV relativeFrom="paragraph">
              <wp:posOffset>-306070</wp:posOffset>
            </wp:positionV>
            <wp:extent cx="4873625" cy="3552092"/>
            <wp:effectExtent l="0" t="0" r="3175" b="0"/>
            <wp:wrapNone/>
            <wp:docPr id="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2-02 at 16.15.52.jpeg"/>
                    <pic:cNvPicPr/>
                  </pic:nvPicPr>
                  <pic:blipFill>
                    <a:blip r:embed="rId33">
                      <a:extLst>
                        <a:ext uri="{28A0092B-C50C-407E-A947-70E740481C1C}">
                          <a14:useLocalDpi xmlns:a14="http://schemas.microsoft.com/office/drawing/2010/main" val="0"/>
                        </a:ext>
                      </a:extLst>
                    </a:blip>
                    <a:stretch>
                      <a:fillRect/>
                    </a:stretch>
                  </pic:blipFill>
                  <pic:spPr>
                    <a:xfrm>
                      <a:off x="0" y="0"/>
                      <a:ext cx="4873625" cy="3552092"/>
                    </a:xfrm>
                    <a:prstGeom prst="rect">
                      <a:avLst/>
                    </a:prstGeom>
                  </pic:spPr>
                </pic:pic>
              </a:graphicData>
            </a:graphic>
            <wp14:sizeRelH relativeFrom="margin">
              <wp14:pctWidth>0</wp14:pctWidth>
            </wp14:sizeRelH>
            <wp14:sizeRelV relativeFrom="margin">
              <wp14:pctHeight>0</wp14:pctHeight>
            </wp14:sizeRelV>
          </wp:anchor>
        </w:drawing>
      </w:r>
    </w:p>
    <w:p w14:paraId="725FED98" w14:textId="71A18CE0" w:rsidR="009B1A7E" w:rsidRDefault="009B1A7E" w:rsidP="00B36BAA">
      <w:pPr>
        <w:jc w:val="both"/>
      </w:pPr>
    </w:p>
    <w:p w14:paraId="652AD39B" w14:textId="77777777" w:rsidR="009B1A7E" w:rsidRDefault="009B1A7E" w:rsidP="00B36BAA">
      <w:pPr>
        <w:jc w:val="both"/>
      </w:pPr>
    </w:p>
    <w:p w14:paraId="3704D706" w14:textId="054CD4FC" w:rsidR="009B1A7E" w:rsidRDefault="009B1A7E" w:rsidP="00B36BAA">
      <w:pPr>
        <w:jc w:val="both"/>
      </w:pPr>
    </w:p>
    <w:p w14:paraId="4FB9C25E" w14:textId="77777777" w:rsidR="009B1A7E" w:rsidRDefault="009B1A7E" w:rsidP="00B36BAA">
      <w:pPr>
        <w:jc w:val="both"/>
      </w:pPr>
    </w:p>
    <w:p w14:paraId="24626B0A" w14:textId="77777777" w:rsidR="009B1A7E" w:rsidRDefault="009B1A7E" w:rsidP="00B36BAA">
      <w:pPr>
        <w:jc w:val="both"/>
      </w:pPr>
    </w:p>
    <w:p w14:paraId="6EB11EC5" w14:textId="77777777" w:rsidR="009B1A7E" w:rsidRDefault="009B1A7E" w:rsidP="00B36BAA">
      <w:pPr>
        <w:jc w:val="both"/>
      </w:pPr>
    </w:p>
    <w:p w14:paraId="1BF657FD" w14:textId="066E4E7B" w:rsidR="009B1A7E" w:rsidRDefault="009B1A7E" w:rsidP="00B36BAA">
      <w:pPr>
        <w:jc w:val="both"/>
      </w:pPr>
    </w:p>
    <w:p w14:paraId="549A5874" w14:textId="77777777" w:rsidR="009B1A7E" w:rsidRDefault="009B1A7E" w:rsidP="00B36BAA">
      <w:pPr>
        <w:jc w:val="both"/>
      </w:pPr>
    </w:p>
    <w:p w14:paraId="40404849" w14:textId="280E2293" w:rsidR="009B1A7E" w:rsidRDefault="009B1A7E" w:rsidP="00B36BAA">
      <w:pPr>
        <w:jc w:val="both"/>
      </w:pPr>
    </w:p>
    <w:p w14:paraId="7D21F2CE" w14:textId="77777777" w:rsidR="009B1A7E" w:rsidRDefault="009B1A7E" w:rsidP="00B36BAA">
      <w:pPr>
        <w:jc w:val="both"/>
      </w:pPr>
    </w:p>
    <w:p w14:paraId="1A6CC452" w14:textId="77777777" w:rsidR="009B1A7E" w:rsidRDefault="009B1A7E" w:rsidP="00B36BAA">
      <w:pPr>
        <w:jc w:val="both"/>
      </w:pPr>
    </w:p>
    <w:p w14:paraId="240FA87D" w14:textId="77777777" w:rsidR="00BC43B1" w:rsidRDefault="00BC43B1" w:rsidP="00B36BAA">
      <w:pPr>
        <w:jc w:val="both"/>
      </w:pPr>
    </w:p>
    <w:p w14:paraId="07BF81C1" w14:textId="2807E3E5" w:rsidR="00BC43B1" w:rsidRDefault="00BC43B1" w:rsidP="00B36BAA">
      <w:pPr>
        <w:jc w:val="both"/>
      </w:pPr>
    </w:p>
    <w:p w14:paraId="58E18162" w14:textId="4881DC95" w:rsidR="00BC43B1" w:rsidRDefault="00BC43B1" w:rsidP="00B36BAA">
      <w:pPr>
        <w:jc w:val="both"/>
      </w:pPr>
    </w:p>
    <w:p w14:paraId="5E2D7640" w14:textId="5E7F9E69" w:rsidR="00BC43B1" w:rsidRDefault="00BC43B1" w:rsidP="00B36BAA">
      <w:pPr>
        <w:jc w:val="both"/>
      </w:pPr>
    </w:p>
    <w:p w14:paraId="60ED0247" w14:textId="7F7D395A" w:rsidR="008968D4" w:rsidRDefault="008968D4" w:rsidP="00B36BAA">
      <w:pPr>
        <w:jc w:val="both"/>
      </w:pPr>
    </w:p>
    <w:p w14:paraId="020E308E" w14:textId="756958A0" w:rsidR="008968D4" w:rsidRDefault="008968D4" w:rsidP="00B36BAA">
      <w:pPr>
        <w:jc w:val="both"/>
      </w:pPr>
    </w:p>
    <w:p w14:paraId="6579F64D" w14:textId="77777777" w:rsidR="008968D4" w:rsidRDefault="008968D4" w:rsidP="00B36BAA">
      <w:pPr>
        <w:jc w:val="both"/>
      </w:pPr>
    </w:p>
    <w:p w14:paraId="7C6C0C62" w14:textId="7700A37D" w:rsidR="009B1A7E" w:rsidRDefault="009B1A7E" w:rsidP="00B36BAA">
      <w:pPr>
        <w:jc w:val="both"/>
      </w:pPr>
    </w:p>
    <w:p w14:paraId="20E2B015" w14:textId="43E40C81" w:rsidR="009B1A7E" w:rsidRPr="009B1A7E" w:rsidRDefault="00BB6325" w:rsidP="00B36BAA">
      <w:pPr>
        <w:spacing w:line="360" w:lineRule="auto"/>
        <w:jc w:val="both"/>
        <w:rPr>
          <w:sz w:val="24"/>
        </w:rPr>
      </w:pPr>
      <w:r w:rsidRPr="009B1A7E">
        <w:rPr>
          <w:sz w:val="24"/>
        </w:rPr>
        <w:t>Ausschnitt</w:t>
      </w:r>
      <w:r w:rsidR="009B1A7E" w:rsidRPr="009B1A7E">
        <w:rPr>
          <w:sz w:val="24"/>
        </w:rPr>
        <w:t xml:space="preserve"> aus der Datei, wo der Meta-Code gespeichert wird:</w:t>
      </w:r>
    </w:p>
    <w:p w14:paraId="5823F639" w14:textId="7B2421F0" w:rsidR="009B1A7E" w:rsidRDefault="009B1A7E" w:rsidP="00B36BAA">
      <w:pPr>
        <w:jc w:val="both"/>
      </w:pPr>
      <w:r>
        <w:rPr>
          <w:noProof/>
          <w:sz w:val="24"/>
          <w:lang w:eastAsia="de-AT"/>
        </w:rPr>
        <w:drawing>
          <wp:anchor distT="0" distB="0" distL="114300" distR="114300" simplePos="0" relativeHeight="251691008" behindDoc="1" locked="0" layoutInCell="1" allowOverlap="1" wp14:anchorId="64535BBA" wp14:editId="78068A55">
            <wp:simplePos x="0" y="0"/>
            <wp:positionH relativeFrom="column">
              <wp:posOffset>321017</wp:posOffset>
            </wp:positionH>
            <wp:positionV relativeFrom="paragraph">
              <wp:posOffset>11088</wp:posOffset>
            </wp:positionV>
            <wp:extent cx="6336030" cy="3564890"/>
            <wp:effectExtent l="0" t="0" r="7620" b="0"/>
            <wp:wrapNone/>
            <wp:docPr id="3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02 at 16.15.52 (1).jpeg"/>
                    <pic:cNvPicPr/>
                  </pic:nvPicPr>
                  <pic:blipFill>
                    <a:blip r:embed="rId34">
                      <a:extLst>
                        <a:ext uri="{28A0092B-C50C-407E-A947-70E740481C1C}">
                          <a14:useLocalDpi xmlns:a14="http://schemas.microsoft.com/office/drawing/2010/main" val="0"/>
                        </a:ext>
                      </a:extLst>
                    </a:blip>
                    <a:stretch>
                      <a:fillRect/>
                    </a:stretch>
                  </pic:blipFill>
                  <pic:spPr>
                    <a:xfrm>
                      <a:off x="0" y="0"/>
                      <a:ext cx="6336030" cy="3564890"/>
                    </a:xfrm>
                    <a:prstGeom prst="rect">
                      <a:avLst/>
                    </a:prstGeom>
                  </pic:spPr>
                </pic:pic>
              </a:graphicData>
            </a:graphic>
          </wp:anchor>
        </w:drawing>
      </w:r>
    </w:p>
    <w:p w14:paraId="5C3FF341" w14:textId="3956EAE9" w:rsidR="009B1A7E" w:rsidRDefault="009B1A7E" w:rsidP="00B36BAA">
      <w:pPr>
        <w:jc w:val="both"/>
      </w:pPr>
    </w:p>
    <w:p w14:paraId="3773BBFA" w14:textId="1D9EA752" w:rsidR="009B1A7E" w:rsidRDefault="009B1A7E" w:rsidP="00B36BAA">
      <w:pPr>
        <w:jc w:val="both"/>
      </w:pPr>
    </w:p>
    <w:p w14:paraId="6DFF3E29" w14:textId="77777777" w:rsidR="009B1A7E" w:rsidRDefault="009B1A7E" w:rsidP="00B36BAA">
      <w:pPr>
        <w:jc w:val="both"/>
      </w:pPr>
    </w:p>
    <w:p w14:paraId="74008AA6" w14:textId="77777777" w:rsidR="009B1A7E" w:rsidRDefault="009B1A7E" w:rsidP="00B36BAA">
      <w:pPr>
        <w:jc w:val="both"/>
      </w:pPr>
    </w:p>
    <w:p w14:paraId="53D407E7" w14:textId="77777777" w:rsidR="009B1A7E" w:rsidRDefault="009B1A7E" w:rsidP="00B36BAA">
      <w:pPr>
        <w:jc w:val="both"/>
      </w:pPr>
    </w:p>
    <w:p w14:paraId="083FFDAA" w14:textId="77777777" w:rsidR="009B1A7E" w:rsidRDefault="009B1A7E" w:rsidP="00B36BAA">
      <w:pPr>
        <w:jc w:val="both"/>
      </w:pPr>
    </w:p>
    <w:p w14:paraId="19F326F2" w14:textId="77777777" w:rsidR="009B1A7E" w:rsidRDefault="009B1A7E" w:rsidP="00B36BAA">
      <w:pPr>
        <w:jc w:val="both"/>
      </w:pPr>
    </w:p>
    <w:p w14:paraId="2029D0A2" w14:textId="77777777" w:rsidR="009B1A7E" w:rsidRDefault="009B1A7E" w:rsidP="00B36BAA">
      <w:pPr>
        <w:jc w:val="both"/>
      </w:pPr>
    </w:p>
    <w:p w14:paraId="7F358B99" w14:textId="77777777" w:rsidR="009B1A7E" w:rsidRDefault="009B1A7E" w:rsidP="00B36BAA">
      <w:pPr>
        <w:jc w:val="both"/>
      </w:pPr>
    </w:p>
    <w:p w14:paraId="443967FD" w14:textId="77777777" w:rsidR="009B1A7E" w:rsidRDefault="009B1A7E" w:rsidP="00B36BAA">
      <w:pPr>
        <w:jc w:val="both"/>
      </w:pPr>
    </w:p>
    <w:p w14:paraId="6957350A" w14:textId="77777777" w:rsidR="009B1A7E" w:rsidRDefault="009B1A7E" w:rsidP="00B36BAA">
      <w:pPr>
        <w:jc w:val="both"/>
      </w:pPr>
    </w:p>
    <w:p w14:paraId="519AC28F" w14:textId="77777777" w:rsidR="009B1A7E" w:rsidRDefault="009B1A7E" w:rsidP="00B36BAA">
      <w:pPr>
        <w:jc w:val="both"/>
      </w:pPr>
    </w:p>
    <w:p w14:paraId="3926C071" w14:textId="77777777" w:rsidR="009B1A7E" w:rsidRDefault="009B1A7E" w:rsidP="00B36BAA">
      <w:pPr>
        <w:jc w:val="both"/>
      </w:pPr>
    </w:p>
    <w:p w14:paraId="1EB17663" w14:textId="77777777" w:rsidR="009B1A7E" w:rsidRDefault="009B1A7E" w:rsidP="00B36BAA">
      <w:pPr>
        <w:jc w:val="both"/>
      </w:pPr>
    </w:p>
    <w:p w14:paraId="19176472" w14:textId="77777777" w:rsidR="009B1A7E" w:rsidRDefault="009B1A7E" w:rsidP="00B36BAA">
      <w:pPr>
        <w:jc w:val="both"/>
      </w:pPr>
    </w:p>
    <w:p w14:paraId="317530E6" w14:textId="77777777" w:rsidR="009B1A7E" w:rsidRDefault="009B1A7E" w:rsidP="00B36BAA">
      <w:pPr>
        <w:jc w:val="both"/>
      </w:pPr>
    </w:p>
    <w:p w14:paraId="77E1A5F8" w14:textId="77777777" w:rsidR="009B1A7E" w:rsidRDefault="009B1A7E" w:rsidP="00B36BAA">
      <w:pPr>
        <w:jc w:val="both"/>
      </w:pPr>
    </w:p>
    <w:p w14:paraId="26A900B3" w14:textId="77777777" w:rsidR="009B1A7E" w:rsidRDefault="009B1A7E" w:rsidP="00B36BAA">
      <w:pPr>
        <w:jc w:val="both"/>
      </w:pPr>
    </w:p>
    <w:p w14:paraId="7B72D12A" w14:textId="77777777" w:rsidR="008968D4" w:rsidRDefault="008968D4" w:rsidP="00B36BAA">
      <w:pPr>
        <w:jc w:val="both"/>
      </w:pPr>
    </w:p>
    <w:p w14:paraId="77D1405B" w14:textId="3800380B" w:rsidR="009B1A7E" w:rsidRDefault="008968D4" w:rsidP="00B36BAA">
      <w:pPr>
        <w:jc w:val="both"/>
      </w:pPr>
      <w:r>
        <w:rPr>
          <w:noProof/>
        </w:rPr>
        <mc:AlternateContent>
          <mc:Choice Requires="wps">
            <w:drawing>
              <wp:anchor distT="0" distB="0" distL="114300" distR="114300" simplePos="0" relativeHeight="251732992" behindDoc="1" locked="0" layoutInCell="1" allowOverlap="1" wp14:anchorId="2E943762" wp14:editId="340C0868">
                <wp:simplePos x="0" y="0"/>
                <wp:positionH relativeFrom="margin">
                  <wp:align>right</wp:align>
                </wp:positionH>
                <wp:positionV relativeFrom="paragraph">
                  <wp:posOffset>13335</wp:posOffset>
                </wp:positionV>
                <wp:extent cx="6336030" cy="635"/>
                <wp:effectExtent l="0" t="0" r="7620" b="1905"/>
                <wp:wrapNone/>
                <wp:docPr id="59" name="Textfeld 59"/>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59D5D40F" w14:textId="44BA51B9" w:rsidR="00236911" w:rsidRPr="008F6D3C" w:rsidRDefault="00236911" w:rsidP="008968D4">
                            <w:pPr>
                              <w:pStyle w:val="Beschriftung"/>
                              <w:rPr>
                                <w:noProof/>
                                <w:sz w:val="24"/>
                              </w:rPr>
                            </w:pPr>
                            <w:bookmarkStart w:id="93" w:name="_Toc112581"/>
                            <w:r>
                              <w:t xml:space="preserve">Abbildung </w:t>
                            </w:r>
                            <w:fldSimple w:instr=" SEQ Abbildung \* ARABIC ">
                              <w:r w:rsidR="00FC65E9">
                                <w:rPr>
                                  <w:noProof/>
                                </w:rPr>
                                <w:t>21</w:t>
                              </w:r>
                            </w:fldSimple>
                            <w:r>
                              <w:t>: Screenshot Meta-Code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43762" id="Textfeld 59" o:spid="_x0000_s1048" type="#_x0000_t202" style="position:absolute;left:0;text-align:left;margin-left:447.7pt;margin-top:1.05pt;width:498.9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" stroked="f">
                <v:textbox style="mso-fit-shape-to-text:t" inset="0,0,0,0">
                  <w:txbxContent>
                    <w:p w14:paraId="59D5D40F" w14:textId="44BA51B9" w:rsidR="00236911" w:rsidRPr="008F6D3C" w:rsidRDefault="00236911" w:rsidP="008968D4">
                      <w:pPr>
                        <w:pStyle w:val="Beschriftung"/>
                        <w:rPr>
                          <w:noProof/>
                          <w:sz w:val="24"/>
                        </w:rPr>
                      </w:pPr>
                      <w:bookmarkStart w:id="94" w:name="_Toc112581"/>
                      <w:r>
                        <w:t xml:space="preserve">Abbildung </w:t>
                      </w:r>
                      <w:fldSimple w:instr=" SEQ Abbildung \* ARABIC ">
                        <w:r w:rsidR="00FC65E9">
                          <w:rPr>
                            <w:noProof/>
                          </w:rPr>
                          <w:t>21</w:t>
                        </w:r>
                      </w:fldSimple>
                      <w:r>
                        <w:t>: Screenshot Meta-Code</w:t>
                      </w:r>
                      <w:bookmarkEnd w:id="94"/>
                    </w:p>
                  </w:txbxContent>
                </v:textbox>
                <w10:wrap anchorx="margin"/>
              </v:shape>
            </w:pict>
          </mc:Fallback>
        </mc:AlternateContent>
      </w:r>
    </w:p>
    <w:p w14:paraId="319EEC1B" w14:textId="77777777" w:rsidR="009B1A7E" w:rsidRDefault="009B1A7E" w:rsidP="00B36BAA">
      <w:pPr>
        <w:jc w:val="both"/>
      </w:pPr>
    </w:p>
    <w:p w14:paraId="38D483D4" w14:textId="1758EBEF" w:rsidR="009B1A7E" w:rsidRDefault="009B1A7E" w:rsidP="00B36BAA">
      <w:pPr>
        <w:jc w:val="both"/>
      </w:pPr>
    </w:p>
    <w:p w14:paraId="16EA2B30" w14:textId="77777777" w:rsidR="009B1A7E" w:rsidRDefault="009B1A7E" w:rsidP="00B36BAA">
      <w:pPr>
        <w:jc w:val="both"/>
      </w:pPr>
    </w:p>
    <w:p w14:paraId="30877F58" w14:textId="5CEE233D" w:rsidR="009B1A7E" w:rsidRDefault="009B1A7E" w:rsidP="00B36BAA">
      <w:pPr>
        <w:jc w:val="both"/>
      </w:pPr>
    </w:p>
    <w:p w14:paraId="592D2191" w14:textId="246BC6B6" w:rsidR="009B1A7E" w:rsidRDefault="009B1A7E" w:rsidP="00B36BAA">
      <w:pPr>
        <w:jc w:val="both"/>
      </w:pPr>
    </w:p>
    <w:p w14:paraId="336DA645" w14:textId="3F8D0B7B" w:rsidR="009B1A7E" w:rsidRDefault="008968D4" w:rsidP="00B36BAA">
      <w:pPr>
        <w:jc w:val="both"/>
      </w:pPr>
      <w:r>
        <w:rPr>
          <w:noProof/>
          <w:sz w:val="24"/>
          <w:lang w:eastAsia="de-AT"/>
        </w:rPr>
        <w:drawing>
          <wp:anchor distT="0" distB="0" distL="114300" distR="114300" simplePos="0" relativeHeight="251692032" behindDoc="1" locked="0" layoutInCell="1" allowOverlap="1" wp14:anchorId="3D01702C" wp14:editId="274C8938">
            <wp:simplePos x="0" y="0"/>
            <wp:positionH relativeFrom="margin">
              <wp:align>left</wp:align>
            </wp:positionH>
            <wp:positionV relativeFrom="paragraph">
              <wp:posOffset>-104140</wp:posOffset>
            </wp:positionV>
            <wp:extent cx="6336030" cy="3404381"/>
            <wp:effectExtent l="0" t="0" r="7620" b="5715"/>
            <wp:wrapNone/>
            <wp:docPr id="3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2-02 at 16.15.53.jpeg"/>
                    <pic:cNvPicPr/>
                  </pic:nvPicPr>
                  <pic:blipFill>
                    <a:blip r:embed="rId35">
                      <a:extLst>
                        <a:ext uri="{28A0092B-C50C-407E-A947-70E740481C1C}">
                          <a14:useLocalDpi xmlns:a14="http://schemas.microsoft.com/office/drawing/2010/main" val="0"/>
                        </a:ext>
                      </a:extLst>
                    </a:blip>
                    <a:stretch>
                      <a:fillRect/>
                    </a:stretch>
                  </pic:blipFill>
                  <pic:spPr>
                    <a:xfrm>
                      <a:off x="0" y="0"/>
                      <a:ext cx="6336030" cy="3404381"/>
                    </a:xfrm>
                    <a:prstGeom prst="rect">
                      <a:avLst/>
                    </a:prstGeom>
                  </pic:spPr>
                </pic:pic>
              </a:graphicData>
            </a:graphic>
            <wp14:sizeRelV relativeFrom="margin">
              <wp14:pctHeight>0</wp14:pctHeight>
            </wp14:sizeRelV>
          </wp:anchor>
        </w:drawing>
      </w:r>
    </w:p>
    <w:p w14:paraId="109082CE" w14:textId="313EEC49" w:rsidR="009B1A7E" w:rsidRDefault="009B1A7E" w:rsidP="00B36BAA">
      <w:pPr>
        <w:jc w:val="both"/>
      </w:pPr>
    </w:p>
    <w:p w14:paraId="12F6D53B" w14:textId="77777777" w:rsidR="009B1A7E" w:rsidRDefault="009B1A7E" w:rsidP="00B36BAA">
      <w:pPr>
        <w:jc w:val="both"/>
      </w:pPr>
    </w:p>
    <w:p w14:paraId="225EFB59" w14:textId="6FBEA2FB" w:rsidR="009B1A7E" w:rsidRDefault="009B1A7E" w:rsidP="00B36BAA">
      <w:pPr>
        <w:jc w:val="both"/>
      </w:pPr>
    </w:p>
    <w:p w14:paraId="30DD40AD" w14:textId="430C9121" w:rsidR="009B1A7E" w:rsidRDefault="009B1A7E" w:rsidP="00B36BAA">
      <w:pPr>
        <w:jc w:val="both"/>
      </w:pPr>
    </w:p>
    <w:p w14:paraId="3307014B" w14:textId="77777777" w:rsidR="009B1A7E" w:rsidRDefault="009B1A7E" w:rsidP="00B36BAA">
      <w:pPr>
        <w:jc w:val="both"/>
      </w:pPr>
    </w:p>
    <w:p w14:paraId="2EC968EC" w14:textId="77777777" w:rsidR="009B1A7E" w:rsidRDefault="009B1A7E" w:rsidP="00B36BAA">
      <w:pPr>
        <w:jc w:val="both"/>
      </w:pPr>
    </w:p>
    <w:p w14:paraId="7FCAF4EE" w14:textId="77777777" w:rsidR="009B1A7E" w:rsidRDefault="009B1A7E" w:rsidP="00B36BAA">
      <w:pPr>
        <w:jc w:val="both"/>
      </w:pPr>
    </w:p>
    <w:p w14:paraId="28234E71" w14:textId="77777777" w:rsidR="009B1A7E" w:rsidRDefault="009B1A7E" w:rsidP="00B36BAA">
      <w:pPr>
        <w:jc w:val="both"/>
      </w:pPr>
    </w:p>
    <w:p w14:paraId="6D8501D1" w14:textId="77777777" w:rsidR="009B1A7E" w:rsidRDefault="009B1A7E" w:rsidP="00B36BAA">
      <w:pPr>
        <w:jc w:val="both"/>
      </w:pPr>
    </w:p>
    <w:p w14:paraId="22A394AE" w14:textId="77777777" w:rsidR="009B1A7E" w:rsidRDefault="009B1A7E" w:rsidP="00B36BAA">
      <w:pPr>
        <w:jc w:val="both"/>
      </w:pPr>
    </w:p>
    <w:p w14:paraId="788BA475" w14:textId="77777777" w:rsidR="009B1A7E" w:rsidRDefault="009B1A7E" w:rsidP="00B36BAA">
      <w:pPr>
        <w:jc w:val="both"/>
      </w:pPr>
    </w:p>
    <w:p w14:paraId="20312720" w14:textId="77777777" w:rsidR="009B1A7E" w:rsidRDefault="009B1A7E" w:rsidP="00B36BAA">
      <w:pPr>
        <w:jc w:val="both"/>
      </w:pPr>
    </w:p>
    <w:p w14:paraId="18B6AB9A" w14:textId="77777777" w:rsidR="009B1A7E" w:rsidRDefault="009B1A7E" w:rsidP="00B36BAA">
      <w:pPr>
        <w:jc w:val="both"/>
      </w:pPr>
    </w:p>
    <w:p w14:paraId="21BB931A" w14:textId="20FE3C5C" w:rsidR="009B1A7E" w:rsidRDefault="008968D4" w:rsidP="00B36BAA">
      <w:pPr>
        <w:jc w:val="both"/>
      </w:pPr>
      <w:r>
        <w:rPr>
          <w:noProof/>
        </w:rPr>
        <mc:AlternateContent>
          <mc:Choice Requires="wps">
            <w:drawing>
              <wp:anchor distT="0" distB="0" distL="114300" distR="114300" simplePos="0" relativeHeight="251735040" behindDoc="1" locked="0" layoutInCell="1" allowOverlap="1" wp14:anchorId="44F93A2B" wp14:editId="545E649F">
                <wp:simplePos x="0" y="0"/>
                <wp:positionH relativeFrom="margin">
                  <wp:align>right</wp:align>
                </wp:positionH>
                <wp:positionV relativeFrom="paragraph">
                  <wp:posOffset>52070</wp:posOffset>
                </wp:positionV>
                <wp:extent cx="6336030" cy="635"/>
                <wp:effectExtent l="0" t="0" r="7620" b="1905"/>
                <wp:wrapNone/>
                <wp:docPr id="60" name="Textfeld 60"/>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1FE12543" w14:textId="33315645" w:rsidR="00236911" w:rsidRPr="00252B92" w:rsidRDefault="00236911" w:rsidP="008968D4">
                            <w:pPr>
                              <w:pStyle w:val="Beschriftung"/>
                              <w:rPr>
                                <w:noProof/>
                                <w:sz w:val="24"/>
                              </w:rPr>
                            </w:pPr>
                            <w:bookmarkStart w:id="95" w:name="_Toc112582"/>
                            <w:r>
                              <w:t xml:space="preserve">Abbildung </w:t>
                            </w:r>
                            <w:fldSimple w:instr=" SEQ Abbildung \* ARABIC ">
                              <w:r w:rsidR="00FC65E9">
                                <w:rPr>
                                  <w:noProof/>
                                </w:rPr>
                                <w:t>22</w:t>
                              </w:r>
                            </w:fldSimple>
                            <w:r>
                              <w:t>: Ausschnitt aus dem Jupyter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3A2B" id="Textfeld 60" o:spid="_x0000_s1049" type="#_x0000_t202" style="position:absolute;left:0;text-align:left;margin-left:447.7pt;margin-top:4.1pt;width:498.9pt;height:.05pt;z-index:-25158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" stroked="f">
                <v:textbox style="mso-fit-shape-to-text:t" inset="0,0,0,0">
                  <w:txbxContent>
                    <w:p w14:paraId="1FE12543" w14:textId="33315645" w:rsidR="00236911" w:rsidRPr="00252B92" w:rsidRDefault="00236911" w:rsidP="008968D4">
                      <w:pPr>
                        <w:pStyle w:val="Beschriftung"/>
                        <w:rPr>
                          <w:noProof/>
                          <w:sz w:val="24"/>
                        </w:rPr>
                      </w:pPr>
                      <w:bookmarkStart w:id="96" w:name="_Toc112582"/>
                      <w:r>
                        <w:t xml:space="preserve">Abbildung </w:t>
                      </w:r>
                      <w:fldSimple w:instr=" SEQ Abbildung \* ARABIC ">
                        <w:r w:rsidR="00FC65E9">
                          <w:rPr>
                            <w:noProof/>
                          </w:rPr>
                          <w:t>22</w:t>
                        </w:r>
                      </w:fldSimple>
                      <w:r>
                        <w:t>: Ausschnitt aus dem Jupyter</w:t>
                      </w:r>
                      <w:bookmarkEnd w:id="96"/>
                    </w:p>
                  </w:txbxContent>
                </v:textbox>
                <w10:wrap anchorx="margin"/>
              </v:shape>
            </w:pict>
          </mc:Fallback>
        </mc:AlternateContent>
      </w:r>
    </w:p>
    <w:p w14:paraId="3CFCCEC1" w14:textId="77777777" w:rsidR="009B1A7E" w:rsidRDefault="009B1A7E" w:rsidP="00B36BAA">
      <w:pPr>
        <w:jc w:val="both"/>
      </w:pPr>
    </w:p>
    <w:p w14:paraId="111E5370" w14:textId="1C7F6FB2" w:rsidR="00BC43B1" w:rsidRDefault="00BC43B1" w:rsidP="00B36BAA">
      <w:pPr>
        <w:jc w:val="both"/>
      </w:pPr>
    </w:p>
    <w:p w14:paraId="5373AF87" w14:textId="77777777" w:rsidR="00BC43B1" w:rsidRPr="00BD5CF0" w:rsidRDefault="00BC43B1" w:rsidP="00B36BAA">
      <w:pPr>
        <w:jc w:val="both"/>
      </w:pPr>
    </w:p>
    <w:p w14:paraId="7CCC40F3" w14:textId="77777777" w:rsidR="00B26252" w:rsidRDefault="00B26252" w:rsidP="00B36BAA">
      <w:pPr>
        <w:pStyle w:val="berschrift2"/>
        <w:numPr>
          <w:ilvl w:val="1"/>
          <w:numId w:val="5"/>
        </w:numPr>
        <w:ind w:left="1020" w:hanging="595"/>
        <w:jc w:val="both"/>
      </w:pPr>
      <w:bookmarkStart w:id="97" w:name="_Toc19427"/>
      <w:bookmarkStart w:id="98" w:name="_Toc112635"/>
      <w:r>
        <w:t>Vadalog</w:t>
      </w:r>
      <w:bookmarkEnd w:id="97"/>
      <w:bookmarkEnd w:id="98"/>
    </w:p>
    <w:p w14:paraId="42E4AC6E" w14:textId="078F78A4" w:rsidR="00B26252" w:rsidRDefault="00561712" w:rsidP="00B36BAA">
      <w:pPr>
        <w:jc w:val="both"/>
      </w:pPr>
      <w:r>
        <w:rPr>
          <w:noProof/>
        </w:rPr>
        <mc:AlternateContent>
          <mc:Choice Requires="wps">
            <w:drawing>
              <wp:anchor distT="0" distB="0" distL="114300" distR="114300" simplePos="0" relativeHeight="251737088" behindDoc="1" locked="0" layoutInCell="1" allowOverlap="1" wp14:anchorId="2613EBCB" wp14:editId="54DB0FDB">
                <wp:simplePos x="0" y="0"/>
                <wp:positionH relativeFrom="column">
                  <wp:posOffset>2165985</wp:posOffset>
                </wp:positionH>
                <wp:positionV relativeFrom="paragraph">
                  <wp:posOffset>418465</wp:posOffset>
                </wp:positionV>
                <wp:extent cx="1809750" cy="635"/>
                <wp:effectExtent l="0" t="0" r="0" b="0"/>
                <wp:wrapTight wrapText="bothSides">
                  <wp:wrapPolygon edited="0">
                    <wp:start x="0" y="0"/>
                    <wp:lineTo x="0" y="21600"/>
                    <wp:lineTo x="21600" y="21600"/>
                    <wp:lineTo x="21600" y="0"/>
                  </wp:wrapPolygon>
                </wp:wrapTight>
                <wp:docPr id="61" name="Textfeld 6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4FE1CA45" w14:textId="46C089C3" w:rsidR="00236911" w:rsidRPr="00FF271B" w:rsidRDefault="00236911" w:rsidP="00561712">
                            <w:pPr>
                              <w:pStyle w:val="Beschriftung"/>
                              <w:rPr>
                                <w:noProof/>
                              </w:rPr>
                            </w:pPr>
                            <w:bookmarkStart w:id="99" w:name="_Toc112583"/>
                            <w:r>
                              <w:t xml:space="preserve">Abbildung </w:t>
                            </w:r>
                            <w:fldSimple w:instr=" SEQ Abbildung \* ARABIC ">
                              <w:r w:rsidR="00FC65E9">
                                <w:rPr>
                                  <w:noProof/>
                                </w:rPr>
                                <w:t>23</w:t>
                              </w:r>
                            </w:fldSimple>
                            <w:r>
                              <w:t>: Package Vadalog</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3EBCB" id="Textfeld 61" o:spid="_x0000_s1050" type="#_x0000_t202" style="position:absolute;left:0;text-align:left;margin-left:170.55pt;margin-top:32.95pt;width:14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QTMAIAAGc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" stroked="f">
                <v:textbox style="mso-fit-shape-to-text:t" inset="0,0,0,0">
                  <w:txbxContent>
                    <w:p w14:paraId="4FE1CA45" w14:textId="46C089C3" w:rsidR="00236911" w:rsidRPr="00FF271B" w:rsidRDefault="00236911" w:rsidP="00561712">
                      <w:pPr>
                        <w:pStyle w:val="Beschriftung"/>
                        <w:rPr>
                          <w:noProof/>
                        </w:rPr>
                      </w:pPr>
                      <w:bookmarkStart w:id="100" w:name="_Toc112583"/>
                      <w:r>
                        <w:t xml:space="preserve">Abbildung </w:t>
                      </w:r>
                      <w:fldSimple w:instr=" SEQ Abbildung \* ARABIC ">
                        <w:r w:rsidR="00FC65E9">
                          <w:rPr>
                            <w:noProof/>
                          </w:rPr>
                          <w:t>23</w:t>
                        </w:r>
                      </w:fldSimple>
                      <w:r>
                        <w:t>: Package Vadalog</w:t>
                      </w:r>
                      <w:bookmarkEnd w:id="100"/>
                    </w:p>
                  </w:txbxContent>
                </v:textbox>
                <w10:wrap type="tight"/>
              </v:shape>
            </w:pict>
          </mc:Fallback>
        </mc:AlternateContent>
      </w:r>
      <w:r w:rsidR="00B26252">
        <w:rPr>
          <w:noProof/>
        </w:rPr>
        <w:drawing>
          <wp:anchor distT="0" distB="0" distL="114300" distR="114300" simplePos="0" relativeHeight="251697152" behindDoc="1" locked="0" layoutInCell="1" allowOverlap="1" wp14:anchorId="277C4737" wp14:editId="65C4C692">
            <wp:simplePos x="0" y="0"/>
            <wp:positionH relativeFrom="column">
              <wp:posOffset>2165985</wp:posOffset>
            </wp:positionH>
            <wp:positionV relativeFrom="paragraph">
              <wp:posOffset>8890</wp:posOffset>
            </wp:positionV>
            <wp:extent cx="1809750" cy="352425"/>
            <wp:effectExtent l="0" t="0" r="0" b="9525"/>
            <wp:wrapTight wrapText="bothSides">
              <wp:wrapPolygon edited="0">
                <wp:start x="0" y="0"/>
                <wp:lineTo x="0" y="21016"/>
                <wp:lineTo x="21373" y="21016"/>
                <wp:lineTo x="21373"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09750" cy="352425"/>
                    </a:xfrm>
                    <a:prstGeom prst="rect">
                      <a:avLst/>
                    </a:prstGeom>
                  </pic:spPr>
                </pic:pic>
              </a:graphicData>
            </a:graphic>
          </wp:anchor>
        </w:drawing>
      </w:r>
    </w:p>
    <w:p w14:paraId="59B7BF11" w14:textId="77777777" w:rsidR="00B26252" w:rsidRDefault="00B26252" w:rsidP="00B36BAA">
      <w:pPr>
        <w:jc w:val="both"/>
      </w:pPr>
    </w:p>
    <w:p w14:paraId="34655A06" w14:textId="77777777" w:rsidR="00561712" w:rsidRDefault="00561712" w:rsidP="00B36BAA">
      <w:pPr>
        <w:jc w:val="both"/>
      </w:pPr>
    </w:p>
    <w:p w14:paraId="15AEE5B5" w14:textId="77777777" w:rsidR="00561712" w:rsidRDefault="00561712" w:rsidP="00B36BAA">
      <w:pPr>
        <w:jc w:val="both"/>
      </w:pPr>
    </w:p>
    <w:p w14:paraId="553C372A" w14:textId="408C1F46" w:rsidR="00B26252" w:rsidRDefault="00B26252" w:rsidP="00B36BAA">
      <w:pPr>
        <w:jc w:val="both"/>
      </w:pPr>
      <w:r>
        <w:t>Das Package Vadalog umfasst eine Klasse, welche die Generierung der Performancedaten durch die Vadalogschnittstelle imitieren soll</w:t>
      </w:r>
      <w:r w:rsidR="00561712">
        <w:t xml:space="preserve">, dies ist in der oben stehenden Abbildung zu sehen. </w:t>
      </w:r>
    </w:p>
    <w:p w14:paraId="021D29FE" w14:textId="77777777" w:rsidR="00B26252" w:rsidRDefault="00B26252" w:rsidP="00B36BAA">
      <w:pPr>
        <w:jc w:val="both"/>
      </w:pPr>
    </w:p>
    <w:p w14:paraId="33E09FAF" w14:textId="77777777" w:rsidR="00B26252" w:rsidRDefault="00B26252" w:rsidP="00B36BAA">
      <w:pPr>
        <w:pStyle w:val="berschrift3"/>
        <w:numPr>
          <w:ilvl w:val="2"/>
          <w:numId w:val="5"/>
        </w:numPr>
        <w:jc w:val="both"/>
      </w:pPr>
      <w:bookmarkStart w:id="101" w:name="_Toc112636"/>
      <w:r>
        <w:t>VadalogExecution</w:t>
      </w:r>
      <w:bookmarkEnd w:id="101"/>
    </w:p>
    <w:p w14:paraId="4B5ACF12" w14:textId="77777777" w:rsidR="00B26252" w:rsidRPr="003B5FD4" w:rsidRDefault="00B26252" w:rsidP="00B36BAA">
      <w:pPr>
        <w:jc w:val="both"/>
      </w:pPr>
    </w:p>
    <w:p w14:paraId="75C6D5DB" w14:textId="77777777" w:rsidR="00B26252" w:rsidRDefault="00B26252" w:rsidP="00B36BAA">
      <w:pPr>
        <w:jc w:val="both"/>
      </w:pPr>
      <w:r>
        <w:t xml:space="preserve">Die Klasse </w:t>
      </w:r>
      <w:r w:rsidRPr="003B5FD4">
        <w:rPr>
          <w:b/>
        </w:rPr>
        <w:t>VadalogExecution.java</w:t>
      </w:r>
      <w:r>
        <w:rPr>
          <w:b/>
        </w:rPr>
        <w:t xml:space="preserve"> </w:t>
      </w:r>
      <w:r w:rsidRPr="003B5FD4">
        <w:t>dient dem Hauptprogramm</w:t>
      </w:r>
      <w:r>
        <w:rPr>
          <w:b/>
        </w:rPr>
        <w:t xml:space="preserve"> </w:t>
      </w:r>
      <w:r>
        <w:t>Generierung der benötigten Performancedaten. Diese Schnittstelle wird lediglich imitiert, die erzeugten Daten werden zufallsgeneriert und orientieren sich in keinster Weise an den Eingabedaten. Sie enthält folgende Methoden:</w:t>
      </w:r>
    </w:p>
    <w:p w14:paraId="6807171C" w14:textId="77777777" w:rsidR="00B26252" w:rsidRDefault="00B26252" w:rsidP="00B36BAA">
      <w:pPr>
        <w:jc w:val="both"/>
      </w:pPr>
    </w:p>
    <w:p w14:paraId="730E8461" w14:textId="77777777" w:rsidR="00B26252" w:rsidRDefault="00B26252" w:rsidP="00B36BAA">
      <w:pPr>
        <w:jc w:val="both"/>
      </w:pPr>
      <w:r>
        <w:tab/>
      </w:r>
      <w:r>
        <w:rPr>
          <w:noProof/>
        </w:rPr>
        <w:drawing>
          <wp:inline distT="0" distB="0" distL="0" distR="0" wp14:anchorId="4902B4B7" wp14:editId="07DBBCFB">
            <wp:extent cx="2247900" cy="1524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900" cy="152400"/>
                    </a:xfrm>
                    <a:prstGeom prst="rect">
                      <a:avLst/>
                    </a:prstGeom>
                  </pic:spPr>
                </pic:pic>
              </a:graphicData>
            </a:graphic>
          </wp:inline>
        </w:drawing>
      </w:r>
    </w:p>
    <w:p w14:paraId="0EF97D12" w14:textId="77777777" w:rsidR="00B26252" w:rsidRDefault="00B26252" w:rsidP="00B36BAA">
      <w:pPr>
        <w:jc w:val="both"/>
      </w:pPr>
      <w:r>
        <w:tab/>
      </w:r>
      <w:r>
        <w:rPr>
          <w:noProof/>
        </w:rPr>
        <w:drawing>
          <wp:inline distT="0" distB="0" distL="0" distR="0" wp14:anchorId="13ED9D43" wp14:editId="1DB6D009">
            <wp:extent cx="2419350" cy="152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350" cy="152400"/>
                    </a:xfrm>
                    <a:prstGeom prst="rect">
                      <a:avLst/>
                    </a:prstGeom>
                  </pic:spPr>
                </pic:pic>
              </a:graphicData>
            </a:graphic>
          </wp:inline>
        </w:drawing>
      </w:r>
    </w:p>
    <w:p w14:paraId="143FCA86" w14:textId="77777777" w:rsidR="00B26252" w:rsidRDefault="00B26252" w:rsidP="00B36BAA">
      <w:pPr>
        <w:jc w:val="both"/>
      </w:pPr>
      <w:r>
        <w:tab/>
      </w:r>
      <w:r>
        <w:rPr>
          <w:noProof/>
        </w:rPr>
        <w:drawing>
          <wp:inline distT="0" distB="0" distL="0" distR="0" wp14:anchorId="0957A1B2" wp14:editId="01E2D487">
            <wp:extent cx="2362200" cy="161925"/>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2200" cy="161925"/>
                    </a:xfrm>
                    <a:prstGeom prst="rect">
                      <a:avLst/>
                    </a:prstGeom>
                  </pic:spPr>
                </pic:pic>
              </a:graphicData>
            </a:graphic>
          </wp:inline>
        </w:drawing>
      </w:r>
    </w:p>
    <w:p w14:paraId="6E4925E2" w14:textId="77777777" w:rsidR="00B26252" w:rsidRDefault="00B26252" w:rsidP="00B36BAA">
      <w:pPr>
        <w:jc w:val="both"/>
      </w:pPr>
    </w:p>
    <w:p w14:paraId="073F3994" w14:textId="77777777" w:rsidR="00B26252" w:rsidRDefault="00B26252" w:rsidP="00B36BAA">
      <w:pPr>
        <w:jc w:val="both"/>
      </w:pPr>
      <w:r>
        <w:t>Die Methode calcExTime() liefert einen double Wert als Ergebnis und generiert eine zufällige Ausführungszeit für die Tests.</w:t>
      </w:r>
    </w:p>
    <w:p w14:paraId="1F909A97" w14:textId="77777777" w:rsidR="00B26252" w:rsidRDefault="00B26252" w:rsidP="00B36BAA">
      <w:pPr>
        <w:jc w:val="both"/>
      </w:pPr>
      <w:r>
        <w:t>Die Methode calcNoErrors() liefert einen boolean Wert als Ergebnis und generiert entweder eine positive oder negative Aussage über entstandene Fehler während der Tests.</w:t>
      </w:r>
    </w:p>
    <w:p w14:paraId="098752B3" w14:textId="77777777" w:rsidR="00B26252" w:rsidRDefault="00B26252" w:rsidP="00B36BAA">
      <w:pPr>
        <w:jc w:val="both"/>
      </w:pPr>
      <w:r>
        <w:t>Die Methode calcCpuUsage() liefert einen double Wert als Ergebnis und generiert eine zufällige CPU-Auslastung, welche während der Tests herrschte.</w:t>
      </w:r>
    </w:p>
    <w:p w14:paraId="238F0F94" w14:textId="0B7E26A4" w:rsidR="00BC43B1" w:rsidRPr="00BC43B1" w:rsidRDefault="00BC43B1" w:rsidP="00B36BAA">
      <w:pPr>
        <w:jc w:val="both"/>
      </w:pPr>
    </w:p>
    <w:p w14:paraId="23CA00E2" w14:textId="36ADDDBC" w:rsidR="00607617" w:rsidRDefault="00607617" w:rsidP="00B36BAA">
      <w:pPr>
        <w:jc w:val="both"/>
      </w:pPr>
    </w:p>
    <w:p w14:paraId="627F1089" w14:textId="492D760E" w:rsidR="00246C5F" w:rsidRDefault="00246C5F" w:rsidP="00B36BAA">
      <w:pPr>
        <w:jc w:val="both"/>
      </w:pPr>
    </w:p>
    <w:p w14:paraId="5AE7CC71" w14:textId="780B5FF1" w:rsidR="00246C5F" w:rsidRDefault="00246C5F" w:rsidP="00B36BAA">
      <w:pPr>
        <w:pStyle w:val="berschrift1"/>
        <w:jc w:val="both"/>
      </w:pPr>
      <w:bookmarkStart w:id="102" w:name="_Toc112637"/>
      <w:r>
        <w:t>Tests der geforderten Funktionalitäten</w:t>
      </w:r>
      <w:bookmarkEnd w:id="102"/>
      <w:r>
        <w:t xml:space="preserve"> </w:t>
      </w:r>
    </w:p>
    <w:p w14:paraId="13DF2892" w14:textId="6CDB2A69" w:rsidR="00246C5F" w:rsidRDefault="00BB6325" w:rsidP="00B36BAA">
      <w:pPr>
        <w:jc w:val="both"/>
      </w:pPr>
      <w:r>
        <w:t xml:space="preserve">Um die geforderten Funktionalitäten zu testen, wurden eigene Test Klassen erstellt. Dies ist im Abschnitt 2.7 Test genau erläutert. </w:t>
      </w:r>
    </w:p>
    <w:p w14:paraId="2EF6FD00" w14:textId="77777777" w:rsidR="00BB6325" w:rsidRDefault="00BB6325" w:rsidP="00B36BAA">
      <w:pPr>
        <w:jc w:val="both"/>
      </w:pPr>
    </w:p>
    <w:p w14:paraId="0FA19252" w14:textId="5454B068" w:rsidR="00E5355F" w:rsidRDefault="00E5355F" w:rsidP="00B36BAA">
      <w:pPr>
        <w:pStyle w:val="berschrift1"/>
        <w:numPr>
          <w:ilvl w:val="0"/>
          <w:numId w:val="6"/>
        </w:numPr>
        <w:ind w:left="425"/>
        <w:jc w:val="both"/>
      </w:pPr>
      <w:bookmarkStart w:id="103" w:name="_Toc19429"/>
      <w:bookmarkStart w:id="104" w:name="_Toc112638"/>
      <w:r>
        <w:t>Abhängigkeiten Bibliotheken</w:t>
      </w:r>
      <w:bookmarkEnd w:id="103"/>
      <w:bookmarkEnd w:id="104"/>
      <w:r>
        <w:t xml:space="preserve"> </w:t>
      </w:r>
    </w:p>
    <w:p w14:paraId="50006397" w14:textId="1BD45E07" w:rsidR="00BB6325" w:rsidRDefault="00BB6325" w:rsidP="00B36BAA">
      <w:pPr>
        <w:jc w:val="both"/>
      </w:pPr>
      <w:r>
        <w:t xml:space="preserve">Um alle notwendigen Funktionalitäten zu bekommen, wurde eine Bibliothek verwendet. Diese wurde im Programm hinterlegt. Die Bibliothek wird im nachfolgenden Abschnitt genauer erläutert. </w:t>
      </w:r>
    </w:p>
    <w:p w14:paraId="3D27F4A1" w14:textId="77777777" w:rsidR="00BB6325" w:rsidRPr="00BB6325" w:rsidRDefault="00BB6325" w:rsidP="00B36BAA">
      <w:pPr>
        <w:jc w:val="both"/>
      </w:pPr>
    </w:p>
    <w:p w14:paraId="4476FF53" w14:textId="77777777" w:rsidR="00E5355F" w:rsidRDefault="00E5355F" w:rsidP="00B36BAA">
      <w:pPr>
        <w:pStyle w:val="berschrift2"/>
        <w:numPr>
          <w:ilvl w:val="1"/>
          <w:numId w:val="6"/>
        </w:numPr>
        <w:ind w:left="1020" w:hanging="595"/>
        <w:jc w:val="both"/>
      </w:pPr>
      <w:bookmarkStart w:id="105" w:name="_Toc112639"/>
      <w:r>
        <w:t>mySQL Connector</w:t>
      </w:r>
      <w:bookmarkEnd w:id="105"/>
    </w:p>
    <w:p w14:paraId="242DDB16" w14:textId="7EBC7A06" w:rsidR="00E5355F" w:rsidRDefault="00E5355F" w:rsidP="00B36BAA">
      <w:pPr>
        <w:jc w:val="both"/>
      </w:pPr>
      <w:r>
        <w:t>Um eine Verbindung mit der verwendeten mySQL Datenbank herzustellen, wird der mySQL Connector benötigt. Dieser stellt die Möglichkeit für die Verbindungsherstellung, sowie für das Übermitteln der Daten dar.</w:t>
      </w:r>
    </w:p>
    <w:p w14:paraId="0E3A9CDC" w14:textId="5A988B35" w:rsidR="00E5355F" w:rsidRDefault="00E5355F" w:rsidP="00B36BAA">
      <w:pPr>
        <w:jc w:val="both"/>
      </w:pPr>
    </w:p>
    <w:p w14:paraId="292154BC" w14:textId="6A0E537C" w:rsidR="00561712" w:rsidRDefault="00561712" w:rsidP="00B36BAA">
      <w:pPr>
        <w:jc w:val="both"/>
      </w:pPr>
      <w:r>
        <w:t xml:space="preserve">Diese Bibliothek wird dafür verwendet und ist auch im Programm hinterlegt: </w:t>
      </w:r>
    </w:p>
    <w:p w14:paraId="2BD2EAF0" w14:textId="77777777" w:rsidR="00561712" w:rsidRDefault="00561712" w:rsidP="00B36BAA">
      <w:pPr>
        <w:jc w:val="both"/>
      </w:pPr>
    </w:p>
    <w:p w14:paraId="79A04A6F" w14:textId="77777777" w:rsidR="00E5355F" w:rsidRDefault="00E5355F" w:rsidP="00B36BAA">
      <w:pPr>
        <w:pStyle w:val="Listenabsatz"/>
        <w:numPr>
          <w:ilvl w:val="0"/>
          <w:numId w:val="7"/>
        </w:numPr>
        <w:jc w:val="both"/>
      </w:pPr>
      <w:r w:rsidRPr="001B24A6">
        <w:t>mysql-connector-java-8.0.13.jar</w:t>
      </w:r>
    </w:p>
    <w:p w14:paraId="138B4219" w14:textId="0C8C0D4C" w:rsidR="00246C5F" w:rsidRDefault="00246C5F" w:rsidP="00B36BAA">
      <w:pPr>
        <w:jc w:val="both"/>
      </w:pPr>
    </w:p>
    <w:p w14:paraId="66C7CCED" w14:textId="40E0A645" w:rsidR="00E5355F" w:rsidRDefault="00E5355F" w:rsidP="00B36BAA">
      <w:pPr>
        <w:pStyle w:val="berschrift1"/>
        <w:numPr>
          <w:ilvl w:val="0"/>
          <w:numId w:val="6"/>
        </w:numPr>
        <w:ind w:left="425"/>
        <w:jc w:val="both"/>
      </w:pPr>
      <w:bookmarkStart w:id="106" w:name="_Toc19430"/>
      <w:bookmarkStart w:id="107" w:name="_Toc112640"/>
      <w:r>
        <w:t>Installationsanleitung</w:t>
      </w:r>
      <w:bookmarkEnd w:id="106"/>
      <w:bookmarkEnd w:id="107"/>
    </w:p>
    <w:p w14:paraId="0557807C" w14:textId="7041A208" w:rsidR="00BB6325" w:rsidRDefault="00BB6325" w:rsidP="00B36BAA">
      <w:pPr>
        <w:jc w:val="both"/>
      </w:pPr>
      <w:r>
        <w:t xml:space="preserve">Nachfolgend werden die </w:t>
      </w:r>
      <w:r w:rsidR="00B36BAA">
        <w:t>n</w:t>
      </w:r>
      <w:r>
        <w:t xml:space="preserve">otwendigen </w:t>
      </w:r>
      <w:r w:rsidR="00B36BAA">
        <w:t xml:space="preserve">Schritte beschrieben, um das Programm zu installieren und ausführen zu können. </w:t>
      </w:r>
    </w:p>
    <w:p w14:paraId="20F1F762" w14:textId="77777777" w:rsidR="00B36BAA" w:rsidRPr="00BB6325" w:rsidRDefault="00B36BAA" w:rsidP="00B36BAA">
      <w:pPr>
        <w:jc w:val="both"/>
      </w:pPr>
    </w:p>
    <w:p w14:paraId="1A0D803C" w14:textId="77777777" w:rsidR="00E5355F" w:rsidRDefault="00E5355F" w:rsidP="00B36BAA">
      <w:pPr>
        <w:pStyle w:val="berschrift2"/>
        <w:numPr>
          <w:ilvl w:val="1"/>
          <w:numId w:val="6"/>
        </w:numPr>
        <w:ind w:left="1020" w:hanging="595"/>
        <w:jc w:val="both"/>
      </w:pPr>
      <w:bookmarkStart w:id="108" w:name="_Toc536821386"/>
      <w:bookmarkStart w:id="109" w:name="_Toc112641"/>
      <w:r>
        <w:t>Allgemeines</w:t>
      </w:r>
      <w:bookmarkEnd w:id="108"/>
      <w:bookmarkEnd w:id="109"/>
    </w:p>
    <w:p w14:paraId="12FD3300" w14:textId="77777777" w:rsidR="00E5355F" w:rsidRDefault="00E5355F" w:rsidP="00B36BAA">
      <w:pPr>
        <w:spacing w:line="360" w:lineRule="auto"/>
        <w:jc w:val="both"/>
      </w:pPr>
      <w:r>
        <w:t>Zum Testen der Evaluierungssoftware wurde eine durch die LVA-Leitung vorgegebene Softwareumgebung erschaffen. Die Tests beziehen sich nur auf die nachfolgend angegebenen Betriebssysteme und Programme. Andere Versionen oder Ausführungen dieser Softwareprogramme könnten den Betrieb der Evaluierungssoftware beeinflussen und den stabilen Betrieb möglicherweise nicht garantieren.</w:t>
      </w:r>
    </w:p>
    <w:p w14:paraId="169A3921" w14:textId="77777777" w:rsidR="00E5355F" w:rsidRDefault="00E5355F" w:rsidP="00B36BAA">
      <w:pPr>
        <w:spacing w:line="360" w:lineRule="auto"/>
        <w:jc w:val="both"/>
      </w:pPr>
    </w:p>
    <w:p w14:paraId="358E6E52" w14:textId="77777777" w:rsidR="00E5355F" w:rsidRDefault="00E5355F" w:rsidP="00B36BAA">
      <w:pPr>
        <w:pStyle w:val="berschrift2"/>
        <w:numPr>
          <w:ilvl w:val="1"/>
          <w:numId w:val="6"/>
        </w:numPr>
        <w:ind w:left="1020" w:hanging="595"/>
        <w:jc w:val="both"/>
      </w:pPr>
      <w:bookmarkStart w:id="110" w:name="_Toc536821387"/>
      <w:bookmarkStart w:id="111" w:name="_Toc112642"/>
      <w:r>
        <w:t>Betriebssystem</w:t>
      </w:r>
      <w:bookmarkEnd w:id="110"/>
      <w:bookmarkEnd w:id="111"/>
    </w:p>
    <w:p w14:paraId="342B16A2" w14:textId="77777777" w:rsidR="00E5355F" w:rsidRDefault="00E5355F" w:rsidP="00B36BAA">
      <w:pPr>
        <w:spacing w:line="360" w:lineRule="auto"/>
        <w:jc w:val="both"/>
      </w:pPr>
      <w:r>
        <w:t>Auf einer virtuellen Maschine unter VMWare Workstation 15 Player wurde das Betriebssystem Fedora 28 installiert. Folgende Eckdaten der verwendeten Software konnten festgehalten werden:</w:t>
      </w:r>
      <w:r>
        <w:br/>
      </w:r>
      <w:r>
        <w:br/>
        <w:t xml:space="preserve">VMWare Version: </w:t>
      </w:r>
      <w:r>
        <w:tab/>
      </w:r>
      <w:r>
        <w:tab/>
      </w:r>
      <w:r w:rsidRPr="0023452D">
        <w:t>15.0.2 build-10952284</w:t>
      </w:r>
    </w:p>
    <w:p w14:paraId="74100C55" w14:textId="77777777" w:rsidR="00E5355F" w:rsidRDefault="00E5355F" w:rsidP="00B36BAA">
      <w:pPr>
        <w:spacing w:line="360" w:lineRule="auto"/>
        <w:jc w:val="both"/>
      </w:pPr>
      <w:r>
        <w:t>Fedora Version:</w:t>
      </w:r>
      <w:r>
        <w:tab/>
      </w:r>
      <w:r>
        <w:tab/>
        <w:t>v28; 32-Bit; GNOME 3.28.1</w:t>
      </w:r>
    </w:p>
    <w:p w14:paraId="26B5FDA9" w14:textId="77777777" w:rsidR="00E5355F" w:rsidRDefault="00E5355F" w:rsidP="00B36BAA">
      <w:pPr>
        <w:spacing w:line="360" w:lineRule="auto"/>
        <w:jc w:val="both"/>
      </w:pPr>
    </w:p>
    <w:p w14:paraId="2ED0FBB6" w14:textId="77777777" w:rsidR="00E5355F" w:rsidRDefault="00E5355F" w:rsidP="00B36BAA">
      <w:pPr>
        <w:spacing w:line="360" w:lineRule="auto"/>
        <w:jc w:val="both"/>
      </w:pPr>
      <w:r>
        <w:t>Die zum Login in das Betriebssystem notwendigen Daten lauten:</w:t>
      </w:r>
    </w:p>
    <w:p w14:paraId="22553B41" w14:textId="77777777" w:rsidR="00E5355F" w:rsidRDefault="00E5355F" w:rsidP="00B36BAA">
      <w:pPr>
        <w:spacing w:line="360" w:lineRule="auto"/>
        <w:jc w:val="both"/>
      </w:pPr>
    </w:p>
    <w:p w14:paraId="3ACEE0B0" w14:textId="77777777" w:rsidR="00E5355F" w:rsidRDefault="00E5355F" w:rsidP="00B36BAA">
      <w:pPr>
        <w:spacing w:line="360" w:lineRule="auto"/>
        <w:jc w:val="both"/>
      </w:pPr>
      <w:r>
        <w:t>Benutzername:</w:t>
      </w:r>
      <w:r>
        <w:tab/>
      </w:r>
      <w:r>
        <w:tab/>
        <w:t>DKE PR</w:t>
      </w:r>
    </w:p>
    <w:p w14:paraId="2D8EA2FF" w14:textId="77777777" w:rsidR="00E5355F" w:rsidRDefault="00E5355F" w:rsidP="00B36BAA">
      <w:pPr>
        <w:spacing w:line="360" w:lineRule="auto"/>
        <w:jc w:val="both"/>
      </w:pPr>
      <w:r>
        <w:t>Passwort:</w:t>
      </w:r>
      <w:r>
        <w:tab/>
      </w:r>
      <w:r>
        <w:tab/>
      </w:r>
      <w:r>
        <w:tab/>
        <w:t>dkepr</w:t>
      </w:r>
    </w:p>
    <w:p w14:paraId="540FC90F" w14:textId="77777777" w:rsidR="00E5355F" w:rsidRDefault="00E5355F" w:rsidP="00B36BAA">
      <w:pPr>
        <w:spacing w:line="360" w:lineRule="auto"/>
        <w:jc w:val="both"/>
      </w:pPr>
    </w:p>
    <w:p w14:paraId="7CA115AB" w14:textId="77777777" w:rsidR="00E5355F" w:rsidRDefault="00E5355F" w:rsidP="00B36BAA">
      <w:pPr>
        <w:spacing w:line="360" w:lineRule="auto"/>
        <w:jc w:val="both"/>
      </w:pPr>
      <w:r>
        <w:t>Die virtuelle Maschine ist bei Bedarf unter folgendem Link herunterladbar:</w:t>
      </w:r>
    </w:p>
    <w:p w14:paraId="4AC93D6D" w14:textId="77777777" w:rsidR="00E5355F" w:rsidRDefault="004C3EEE" w:rsidP="00B36BAA">
      <w:pPr>
        <w:spacing w:line="360" w:lineRule="auto"/>
        <w:jc w:val="both"/>
        <w:rPr>
          <w:rStyle w:val="Hyperlink"/>
        </w:rPr>
      </w:pPr>
      <w:hyperlink r:id="rId40" w:history="1">
        <w:r w:rsidR="00E5355F" w:rsidRPr="00664295">
          <w:rPr>
            <w:rStyle w:val="Hyperlink"/>
          </w:rPr>
          <w:t>https://www.ywopikaf.com/Fedora_28.rar</w:t>
        </w:r>
      </w:hyperlink>
    </w:p>
    <w:p w14:paraId="254665A0" w14:textId="77777777" w:rsidR="00E5355F" w:rsidRDefault="00E5355F" w:rsidP="00B36BAA">
      <w:pPr>
        <w:spacing w:line="360" w:lineRule="auto"/>
        <w:jc w:val="both"/>
      </w:pPr>
    </w:p>
    <w:p w14:paraId="18B57B9A" w14:textId="77777777" w:rsidR="00E5355F" w:rsidRDefault="00E5355F" w:rsidP="00B36BAA">
      <w:pPr>
        <w:pStyle w:val="berschrift2"/>
        <w:numPr>
          <w:ilvl w:val="1"/>
          <w:numId w:val="6"/>
        </w:numPr>
        <w:ind w:left="1020" w:hanging="595"/>
        <w:jc w:val="both"/>
      </w:pPr>
      <w:bookmarkStart w:id="112" w:name="_Toc536821388"/>
      <w:bookmarkStart w:id="113" w:name="_Toc112643"/>
      <w:r>
        <w:t>Programme</w:t>
      </w:r>
      <w:bookmarkEnd w:id="112"/>
      <w:bookmarkEnd w:id="113"/>
    </w:p>
    <w:p w14:paraId="05537992" w14:textId="77777777" w:rsidR="00E5355F" w:rsidRDefault="00E5355F" w:rsidP="00B36BAA">
      <w:pPr>
        <w:jc w:val="both"/>
      </w:pPr>
      <w:r>
        <w:t>Folgende zur Ausführung benötigte Programme wurden nachträglich installiert. Diese lauten wie folgt:</w:t>
      </w:r>
    </w:p>
    <w:p w14:paraId="6E6B9979" w14:textId="77777777" w:rsidR="00E5355F" w:rsidRDefault="00E5355F" w:rsidP="00B36BAA">
      <w:pPr>
        <w:jc w:val="both"/>
      </w:pPr>
    </w:p>
    <w:p w14:paraId="30EBA314" w14:textId="77777777" w:rsidR="00E5355F" w:rsidRPr="0043222B" w:rsidRDefault="00E5355F" w:rsidP="00B36BAA">
      <w:pPr>
        <w:pStyle w:val="Listenabsatz"/>
        <w:numPr>
          <w:ilvl w:val="0"/>
          <w:numId w:val="8"/>
        </w:numPr>
        <w:jc w:val="both"/>
        <w:rPr>
          <w:lang w:val="en-GB"/>
        </w:rPr>
      </w:pPr>
      <w:r w:rsidRPr="0043222B">
        <w:rPr>
          <w:lang w:val="en-GB"/>
        </w:rPr>
        <w:t>Java (Javaws implementation from OpenJDK)</w:t>
      </w:r>
    </w:p>
    <w:p w14:paraId="5ADC144D" w14:textId="77777777" w:rsidR="00E5355F" w:rsidRDefault="00E5355F" w:rsidP="00B36BAA">
      <w:pPr>
        <w:pStyle w:val="Listenabsatz"/>
        <w:jc w:val="both"/>
      </w:pPr>
      <w:r>
        <w:t>Version: 1.7.1-11.fc28</w:t>
      </w:r>
    </w:p>
    <w:p w14:paraId="4803A63D" w14:textId="77777777" w:rsidR="00E5355F" w:rsidRDefault="00E5355F" w:rsidP="00B36BAA">
      <w:pPr>
        <w:pStyle w:val="Listenabsatz"/>
        <w:jc w:val="both"/>
      </w:pPr>
    </w:p>
    <w:p w14:paraId="4F0D4AF3" w14:textId="77777777" w:rsidR="00E5355F" w:rsidRDefault="00E5355F" w:rsidP="00B36BAA">
      <w:pPr>
        <w:pStyle w:val="berschrift2"/>
        <w:numPr>
          <w:ilvl w:val="1"/>
          <w:numId w:val="6"/>
        </w:numPr>
        <w:ind w:left="1020" w:hanging="595"/>
        <w:jc w:val="both"/>
      </w:pPr>
      <w:bookmarkStart w:id="114" w:name="_Toc536821389"/>
      <w:bookmarkStart w:id="115" w:name="_Toc112644"/>
      <w:r>
        <w:t>Ausführung</w:t>
      </w:r>
      <w:bookmarkEnd w:id="114"/>
      <w:bookmarkEnd w:id="115"/>
    </w:p>
    <w:p w14:paraId="4C012F7B" w14:textId="2BF5A494" w:rsidR="00E5355F" w:rsidRDefault="00E5355F" w:rsidP="00B36BAA">
      <w:pPr>
        <w:jc w:val="both"/>
      </w:pPr>
      <w:r>
        <w:t>Zuerst wird die ausführbare Evaluierungssoftware (EvaluationFramework.jar) an einem leicht erreichbaren Ort abgelegt. In diesem Fall liegt sie auf „/home/dkepr/Downloads“.</w:t>
      </w:r>
    </w:p>
    <w:p w14:paraId="74731654" w14:textId="7DAC226B" w:rsidR="00E5355F" w:rsidRDefault="00561712" w:rsidP="00B36BAA">
      <w:pPr>
        <w:jc w:val="both"/>
      </w:pPr>
      <w:r>
        <w:t xml:space="preserve">In der folgenden Abbildung ist das </w:t>
      </w:r>
      <w:r w:rsidRPr="00C0068B">
        <w:rPr>
          <w:rStyle w:val="SchwacheHervorhebung"/>
          <w:i w:val="0"/>
          <w:iCs w:val="0"/>
          <w:color w:val="000000" w:themeColor="text1"/>
        </w:rPr>
        <w:t>Speicherverzeichnis der Evaluierungssoftware</w:t>
      </w:r>
      <w:r>
        <w:rPr>
          <w:rStyle w:val="SchwacheHervorhebung"/>
          <w:i w:val="0"/>
          <w:iCs w:val="0"/>
          <w:color w:val="000000" w:themeColor="text1"/>
        </w:rPr>
        <w:t xml:space="preserve"> zu sehen. </w:t>
      </w:r>
      <w:r>
        <w:rPr>
          <w:noProof/>
        </w:rPr>
        <mc:AlternateContent>
          <mc:Choice Requires="wps">
            <w:drawing>
              <wp:anchor distT="0" distB="0" distL="114300" distR="114300" simplePos="0" relativeHeight="251739136" behindDoc="1" locked="0" layoutInCell="1" allowOverlap="1" wp14:anchorId="1A20F5BB" wp14:editId="1332FDD9">
                <wp:simplePos x="0" y="0"/>
                <wp:positionH relativeFrom="column">
                  <wp:posOffset>0</wp:posOffset>
                </wp:positionH>
                <wp:positionV relativeFrom="paragraph">
                  <wp:posOffset>4615180</wp:posOffset>
                </wp:positionV>
                <wp:extent cx="6336030" cy="635"/>
                <wp:effectExtent l="0" t="0" r="0" b="0"/>
                <wp:wrapTight wrapText="bothSides">
                  <wp:wrapPolygon edited="0">
                    <wp:start x="0" y="0"/>
                    <wp:lineTo x="0" y="21600"/>
                    <wp:lineTo x="21600" y="21600"/>
                    <wp:lineTo x="21600" y="0"/>
                  </wp:wrapPolygon>
                </wp:wrapTight>
                <wp:docPr id="62" name="Textfeld 62"/>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22176B93" w14:textId="2CC9AA21" w:rsidR="00236911" w:rsidRPr="00EB5B84" w:rsidRDefault="00236911" w:rsidP="00561712">
                            <w:pPr>
                              <w:pStyle w:val="Beschriftung"/>
                              <w:rPr>
                                <w:noProof/>
                              </w:rPr>
                            </w:pPr>
                            <w:bookmarkStart w:id="116" w:name="_Toc112584"/>
                            <w:r>
                              <w:t xml:space="preserve">Abbildung </w:t>
                            </w:r>
                            <w:fldSimple w:instr=" SEQ Abbildung \* ARABIC ">
                              <w:r w:rsidR="00FC65E9">
                                <w:rPr>
                                  <w:noProof/>
                                </w:rPr>
                                <w:t>24</w:t>
                              </w:r>
                            </w:fldSimple>
                            <w:r>
                              <w:t xml:space="preserve">: </w:t>
                            </w:r>
                            <w:r w:rsidRPr="00C0068B">
                              <w:rPr>
                                <w:rStyle w:val="SchwacheHervorhebung"/>
                                <w:i w:val="0"/>
                                <w:iCs/>
                                <w:color w:val="000000" w:themeColor="text1"/>
                              </w:rPr>
                              <w:t>Speicherverzeichnis der Evaluierungssoftware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0F5BB" id="Textfeld 62" o:spid="_x0000_s1051" type="#_x0000_t202" style="position:absolute;left:0;text-align:left;margin-left:0;margin-top:363.4pt;width:498.9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" stroked="f">
                <v:textbox style="mso-fit-shape-to-text:t" inset="0,0,0,0">
                  <w:txbxContent>
                    <w:p w14:paraId="22176B93" w14:textId="2CC9AA21" w:rsidR="00236911" w:rsidRPr="00EB5B84" w:rsidRDefault="00236911" w:rsidP="00561712">
                      <w:pPr>
                        <w:pStyle w:val="Beschriftung"/>
                        <w:rPr>
                          <w:noProof/>
                        </w:rPr>
                      </w:pPr>
                      <w:bookmarkStart w:id="117" w:name="_Toc112584"/>
                      <w:r>
                        <w:t xml:space="preserve">Abbildung </w:t>
                      </w:r>
                      <w:fldSimple w:instr=" SEQ Abbildung \* ARABIC ">
                        <w:r w:rsidR="00FC65E9">
                          <w:rPr>
                            <w:noProof/>
                          </w:rPr>
                          <w:t>24</w:t>
                        </w:r>
                      </w:fldSimple>
                      <w:r>
                        <w:t xml:space="preserve">: </w:t>
                      </w:r>
                      <w:r w:rsidRPr="00C0068B">
                        <w:rPr>
                          <w:rStyle w:val="SchwacheHervorhebung"/>
                          <w:i w:val="0"/>
                          <w:iCs/>
                          <w:color w:val="000000" w:themeColor="text1"/>
                        </w:rPr>
                        <w:t>Speicherverzeichnis der Evaluierungssoftware</w:t>
                      </w:r>
                      <w:bookmarkEnd w:id="117"/>
                    </w:p>
                  </w:txbxContent>
                </v:textbox>
                <w10:wrap type="tight"/>
              </v:shape>
            </w:pict>
          </mc:Fallback>
        </mc:AlternateContent>
      </w:r>
      <w:r w:rsidR="00E5355F" w:rsidRPr="001749EE">
        <w:rPr>
          <w:noProof/>
        </w:rPr>
        <w:drawing>
          <wp:anchor distT="0" distB="0" distL="114300" distR="114300" simplePos="0" relativeHeight="251699200" behindDoc="1" locked="0" layoutInCell="1" allowOverlap="1" wp14:anchorId="7138EDB5" wp14:editId="30042780">
            <wp:simplePos x="0" y="0"/>
            <wp:positionH relativeFrom="margin">
              <wp:align>left</wp:align>
            </wp:positionH>
            <wp:positionV relativeFrom="paragraph">
              <wp:posOffset>208915</wp:posOffset>
            </wp:positionV>
            <wp:extent cx="6336030" cy="4349115"/>
            <wp:effectExtent l="0" t="0" r="7620" b="0"/>
            <wp:wrapTight wrapText="bothSides">
              <wp:wrapPolygon edited="0">
                <wp:start x="0" y="0"/>
                <wp:lineTo x="0" y="21477"/>
                <wp:lineTo x="21561" y="21477"/>
                <wp:lineTo x="21561"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36030" cy="4349115"/>
                    </a:xfrm>
                    <a:prstGeom prst="rect">
                      <a:avLst/>
                    </a:prstGeom>
                  </pic:spPr>
                </pic:pic>
              </a:graphicData>
            </a:graphic>
            <wp14:sizeRelH relativeFrom="margin">
              <wp14:pctWidth>0</wp14:pctWidth>
            </wp14:sizeRelH>
            <wp14:sizeRelV relativeFrom="margin">
              <wp14:pctHeight>0</wp14:pctHeight>
            </wp14:sizeRelV>
          </wp:anchor>
        </w:drawing>
      </w:r>
    </w:p>
    <w:p w14:paraId="23E1E407" w14:textId="13031F10" w:rsidR="00E5355F" w:rsidRDefault="00E5355F" w:rsidP="00B36BAA">
      <w:pPr>
        <w:jc w:val="both"/>
      </w:pPr>
    </w:p>
    <w:p w14:paraId="3F76B076" w14:textId="021D7DAB" w:rsidR="00E5355F" w:rsidRDefault="00561712" w:rsidP="00B36BAA">
      <w:pPr>
        <w:jc w:val="both"/>
      </w:pPr>
      <w:r>
        <w:rPr>
          <w:noProof/>
        </w:rPr>
        <mc:AlternateContent>
          <mc:Choice Requires="wps">
            <w:drawing>
              <wp:anchor distT="0" distB="0" distL="114300" distR="114300" simplePos="0" relativeHeight="251741184" behindDoc="1" locked="0" layoutInCell="1" allowOverlap="1" wp14:anchorId="6B15B94F" wp14:editId="406AB8C7">
                <wp:simplePos x="0" y="0"/>
                <wp:positionH relativeFrom="margin">
                  <wp:align>left</wp:align>
                </wp:positionH>
                <wp:positionV relativeFrom="paragraph">
                  <wp:posOffset>5133340</wp:posOffset>
                </wp:positionV>
                <wp:extent cx="6336030" cy="635"/>
                <wp:effectExtent l="0" t="0" r="7620" b="1905"/>
                <wp:wrapTight wrapText="bothSides">
                  <wp:wrapPolygon edited="0">
                    <wp:start x="0" y="0"/>
                    <wp:lineTo x="0" y="20295"/>
                    <wp:lineTo x="21561" y="20295"/>
                    <wp:lineTo x="21561" y="0"/>
                    <wp:lineTo x="0" y="0"/>
                  </wp:wrapPolygon>
                </wp:wrapTight>
                <wp:docPr id="63" name="Textfeld 63"/>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30AE157A" w14:textId="3D1EF287" w:rsidR="00236911" w:rsidRPr="000B7A8A" w:rsidRDefault="00236911" w:rsidP="00561712">
                            <w:pPr>
                              <w:pStyle w:val="Beschriftung"/>
                              <w:rPr>
                                <w:noProof/>
                              </w:rPr>
                            </w:pPr>
                            <w:bookmarkStart w:id="118" w:name="_Toc112585"/>
                            <w:r>
                              <w:t xml:space="preserve">Abbildung </w:t>
                            </w:r>
                            <w:fldSimple w:instr=" SEQ Abbildung \* ARABIC ">
                              <w:r w:rsidR="00FC65E9">
                                <w:rPr>
                                  <w:noProof/>
                                </w:rPr>
                                <w:t>25</w:t>
                              </w:r>
                            </w:fldSimple>
                            <w:r>
                              <w:t>: Terminal mit richtigem Pfad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5B94F" id="Textfeld 63" o:spid="_x0000_s1052" type="#_x0000_t202" style="position:absolute;left:0;text-align:left;margin-left:0;margin-top:404.2pt;width:498.9pt;height:.05pt;z-index:-25157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" stroked="f">
                <v:textbox style="mso-fit-shape-to-text:t" inset="0,0,0,0">
                  <w:txbxContent>
                    <w:p w14:paraId="30AE157A" w14:textId="3D1EF287" w:rsidR="00236911" w:rsidRPr="000B7A8A" w:rsidRDefault="00236911" w:rsidP="00561712">
                      <w:pPr>
                        <w:pStyle w:val="Beschriftung"/>
                        <w:rPr>
                          <w:noProof/>
                        </w:rPr>
                      </w:pPr>
                      <w:bookmarkStart w:id="119" w:name="_Toc112585"/>
                      <w:r>
                        <w:t xml:space="preserve">Abbildung </w:t>
                      </w:r>
                      <w:fldSimple w:instr=" SEQ Abbildung \* ARABIC ">
                        <w:r w:rsidR="00FC65E9">
                          <w:rPr>
                            <w:noProof/>
                          </w:rPr>
                          <w:t>25</w:t>
                        </w:r>
                      </w:fldSimple>
                      <w:r>
                        <w:t>: Terminal mit richtigem Pfad</w:t>
                      </w:r>
                      <w:bookmarkEnd w:id="119"/>
                    </w:p>
                  </w:txbxContent>
                </v:textbox>
                <w10:wrap type="tight" anchorx="margin"/>
              </v:shape>
            </w:pict>
          </mc:Fallback>
        </mc:AlternateContent>
      </w:r>
      <w:r w:rsidRPr="00C0068B">
        <w:rPr>
          <w:noProof/>
        </w:rPr>
        <w:drawing>
          <wp:anchor distT="0" distB="0" distL="114300" distR="114300" simplePos="0" relativeHeight="251700224" behindDoc="1" locked="0" layoutInCell="1" allowOverlap="1" wp14:anchorId="2A6C1EF6" wp14:editId="1B09D021">
            <wp:simplePos x="0" y="0"/>
            <wp:positionH relativeFrom="margin">
              <wp:align>left</wp:align>
            </wp:positionH>
            <wp:positionV relativeFrom="paragraph">
              <wp:posOffset>490855</wp:posOffset>
            </wp:positionV>
            <wp:extent cx="6336030" cy="4432935"/>
            <wp:effectExtent l="0" t="0" r="7620" b="5715"/>
            <wp:wrapTight wrapText="bothSides">
              <wp:wrapPolygon edited="0">
                <wp:start x="0" y="0"/>
                <wp:lineTo x="0" y="21535"/>
                <wp:lineTo x="21561" y="21535"/>
                <wp:lineTo x="21561" y="0"/>
                <wp:lineTo x="0" y="0"/>
              </wp:wrapPolygon>
            </wp:wrapTight>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36030" cy="4432935"/>
                    </a:xfrm>
                    <a:prstGeom prst="rect">
                      <a:avLst/>
                    </a:prstGeom>
                  </pic:spPr>
                </pic:pic>
              </a:graphicData>
            </a:graphic>
          </wp:anchor>
        </w:drawing>
      </w:r>
      <w:r w:rsidR="00E5355F">
        <w:t>Im nächsten Schritt wird das Terminal geöffnet, und in das betreffende Verzeichnis navigiert.</w:t>
      </w:r>
      <w:r>
        <w:t xml:space="preserve"> Dies ist in dem folgenden Screenshot zu sehen. </w:t>
      </w:r>
    </w:p>
    <w:p w14:paraId="475C6D04" w14:textId="5D4D8613" w:rsidR="00E5355F" w:rsidRDefault="00E5355F" w:rsidP="00B36BAA">
      <w:pPr>
        <w:jc w:val="both"/>
      </w:pPr>
    </w:p>
    <w:p w14:paraId="218823CB" w14:textId="77777777" w:rsidR="00E5355F" w:rsidRDefault="00E5355F" w:rsidP="00B36BAA">
      <w:pPr>
        <w:jc w:val="both"/>
      </w:pPr>
    </w:p>
    <w:p w14:paraId="4D5FEB39" w14:textId="77777777" w:rsidR="00561712" w:rsidRDefault="00E5355F" w:rsidP="00B36BAA">
      <w:pPr>
        <w:jc w:val="both"/>
      </w:pPr>
      <w:r>
        <w:t>Hier wird nun folgender Befehl eingegeben, wodurch das Programm dann startet:</w:t>
      </w:r>
    </w:p>
    <w:p w14:paraId="04BBA177" w14:textId="77777777" w:rsidR="00561712" w:rsidRDefault="00561712" w:rsidP="00B36BAA">
      <w:pPr>
        <w:jc w:val="both"/>
      </w:pPr>
    </w:p>
    <w:p w14:paraId="7ED1E43B" w14:textId="2D2E1033" w:rsidR="00E5355F" w:rsidRDefault="00E5355F" w:rsidP="00B36BAA">
      <w:pPr>
        <w:jc w:val="both"/>
      </w:pPr>
      <w:r>
        <w:t>„java -jar EvaluationFramework.jar“</w:t>
      </w:r>
    </w:p>
    <w:p w14:paraId="5B303052" w14:textId="62BA91AE" w:rsidR="00561712" w:rsidRDefault="00561712" w:rsidP="00B36BAA">
      <w:pPr>
        <w:jc w:val="both"/>
      </w:pPr>
    </w:p>
    <w:p w14:paraId="2A739C86" w14:textId="0B40B95B" w:rsidR="00561712" w:rsidRDefault="00561712" w:rsidP="00B36BAA">
      <w:pPr>
        <w:jc w:val="both"/>
      </w:pPr>
      <w:r>
        <w:t xml:space="preserve">Dies ist in dem nachfolgenden Screenshot zu sehen. </w:t>
      </w:r>
    </w:p>
    <w:p w14:paraId="552DA232" w14:textId="2D45C927" w:rsidR="00E5355F" w:rsidRDefault="00561712" w:rsidP="00B36BAA">
      <w:pPr>
        <w:jc w:val="both"/>
      </w:pPr>
      <w:r>
        <w:rPr>
          <w:noProof/>
        </w:rPr>
        <w:lastRenderedPageBreak/>
        <mc:AlternateContent>
          <mc:Choice Requires="wps">
            <w:drawing>
              <wp:anchor distT="0" distB="0" distL="114300" distR="114300" simplePos="0" relativeHeight="251743232" behindDoc="1" locked="0" layoutInCell="1" allowOverlap="1" wp14:anchorId="6942BB33" wp14:editId="6BDCA1FE">
                <wp:simplePos x="0" y="0"/>
                <wp:positionH relativeFrom="column">
                  <wp:posOffset>0</wp:posOffset>
                </wp:positionH>
                <wp:positionV relativeFrom="paragraph">
                  <wp:posOffset>4592955</wp:posOffset>
                </wp:positionV>
                <wp:extent cx="6336030" cy="635"/>
                <wp:effectExtent l="0" t="0" r="0" b="0"/>
                <wp:wrapTight wrapText="bothSides">
                  <wp:wrapPolygon edited="0">
                    <wp:start x="0" y="0"/>
                    <wp:lineTo x="0" y="21600"/>
                    <wp:lineTo x="21600" y="21600"/>
                    <wp:lineTo x="21600" y="0"/>
                  </wp:wrapPolygon>
                </wp:wrapTight>
                <wp:docPr id="192" name="Textfeld 192"/>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225A8A03" w14:textId="2A709641" w:rsidR="00236911" w:rsidRPr="00464AA6" w:rsidRDefault="00236911" w:rsidP="00561712">
                            <w:pPr>
                              <w:pStyle w:val="Beschriftung"/>
                              <w:rPr>
                                <w:noProof/>
                              </w:rPr>
                            </w:pPr>
                            <w:bookmarkStart w:id="120" w:name="_Toc112586"/>
                            <w:r>
                              <w:t xml:space="preserve">Abbildung </w:t>
                            </w:r>
                            <w:fldSimple w:instr=" SEQ Abbildung \* ARABIC ">
                              <w:r w:rsidR="00FC65E9">
                                <w:rPr>
                                  <w:noProof/>
                                </w:rPr>
                                <w:t>26</w:t>
                              </w:r>
                            </w:fldSimple>
                            <w:r>
                              <w:t xml:space="preserve">: </w:t>
                            </w:r>
                            <w:r w:rsidRPr="00C0068B">
                              <w:rPr>
                                <w:rStyle w:val="SchwacheHervorhebung"/>
                                <w:i w:val="0"/>
                                <w:iCs/>
                                <w:color w:val="000000" w:themeColor="text1"/>
                              </w:rPr>
                              <w:t>Terminal mit laufendem Programm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2BB33" id="Textfeld 192" o:spid="_x0000_s1053" type="#_x0000_t202" style="position:absolute;left:0;text-align:left;margin-left:0;margin-top:361.65pt;width:498.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" stroked="f">
                <v:textbox style="mso-fit-shape-to-text:t" inset="0,0,0,0">
                  <w:txbxContent>
                    <w:p w14:paraId="225A8A03" w14:textId="2A709641" w:rsidR="00236911" w:rsidRPr="00464AA6" w:rsidRDefault="00236911" w:rsidP="00561712">
                      <w:pPr>
                        <w:pStyle w:val="Beschriftung"/>
                        <w:rPr>
                          <w:noProof/>
                        </w:rPr>
                      </w:pPr>
                      <w:bookmarkStart w:id="121" w:name="_Toc112586"/>
                      <w:r>
                        <w:t xml:space="preserve">Abbildung </w:t>
                      </w:r>
                      <w:fldSimple w:instr=" SEQ Abbildung \* ARABIC ">
                        <w:r w:rsidR="00FC65E9">
                          <w:rPr>
                            <w:noProof/>
                          </w:rPr>
                          <w:t>26</w:t>
                        </w:r>
                      </w:fldSimple>
                      <w:r>
                        <w:t xml:space="preserve">: </w:t>
                      </w:r>
                      <w:r w:rsidRPr="00C0068B">
                        <w:rPr>
                          <w:rStyle w:val="SchwacheHervorhebung"/>
                          <w:i w:val="0"/>
                          <w:iCs/>
                          <w:color w:val="000000" w:themeColor="text1"/>
                        </w:rPr>
                        <w:t>Terminal mit laufendem Programm</w:t>
                      </w:r>
                      <w:bookmarkEnd w:id="121"/>
                    </w:p>
                  </w:txbxContent>
                </v:textbox>
                <w10:wrap type="tight"/>
              </v:shape>
            </w:pict>
          </mc:Fallback>
        </mc:AlternateContent>
      </w:r>
      <w:r w:rsidR="00E5355F" w:rsidRPr="00B51AD5">
        <w:rPr>
          <w:noProof/>
        </w:rPr>
        <w:drawing>
          <wp:anchor distT="0" distB="0" distL="114300" distR="114300" simplePos="0" relativeHeight="251701248" behindDoc="1" locked="0" layoutInCell="1" allowOverlap="1" wp14:anchorId="5CC894EC" wp14:editId="1605FD26">
            <wp:simplePos x="0" y="0"/>
            <wp:positionH relativeFrom="margin">
              <wp:align>left</wp:align>
            </wp:positionH>
            <wp:positionV relativeFrom="paragraph">
              <wp:posOffset>219075</wp:posOffset>
            </wp:positionV>
            <wp:extent cx="6336030" cy="4316730"/>
            <wp:effectExtent l="0" t="0" r="7620" b="7620"/>
            <wp:wrapTight wrapText="bothSides">
              <wp:wrapPolygon edited="0">
                <wp:start x="0" y="0"/>
                <wp:lineTo x="0" y="21543"/>
                <wp:lineTo x="21561" y="21543"/>
                <wp:lineTo x="21561"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36030" cy="4316730"/>
                    </a:xfrm>
                    <a:prstGeom prst="rect">
                      <a:avLst/>
                    </a:prstGeom>
                  </pic:spPr>
                </pic:pic>
              </a:graphicData>
            </a:graphic>
          </wp:anchor>
        </w:drawing>
      </w:r>
    </w:p>
    <w:p w14:paraId="5B102A9F" w14:textId="77777777" w:rsidR="00561712" w:rsidRDefault="00561712" w:rsidP="00B36BAA">
      <w:pPr>
        <w:jc w:val="both"/>
      </w:pPr>
    </w:p>
    <w:p w14:paraId="655F6880" w14:textId="5C30043D" w:rsidR="00E5355F" w:rsidRDefault="00E5355F" w:rsidP="00B36BAA">
      <w:pPr>
        <w:jc w:val="both"/>
      </w:pPr>
      <w:r>
        <w:t>Nun kann der Benutzer je nach Bedarf einen Testlauf starten. Ist dieser beendet, so erhält der Benutzer eine Erfolgsmeldung, die Performancedaten werden in der Datenbank abgelegt und ein Textdokument mit den generierten Daten wird im gleichen Verzeichnis erzeugt</w:t>
      </w:r>
      <w:r w:rsidR="00561712">
        <w:t xml:space="preserve">, zu sehen in folgendem Screenshot. </w:t>
      </w:r>
    </w:p>
    <w:p w14:paraId="1838DE21" w14:textId="77777777" w:rsidR="00E5355F" w:rsidRDefault="00E5355F" w:rsidP="00B36BAA">
      <w:pPr>
        <w:jc w:val="both"/>
      </w:pPr>
    </w:p>
    <w:p w14:paraId="58AE537B" w14:textId="24AE306E" w:rsidR="00E5355F" w:rsidRDefault="00561712" w:rsidP="00B36BAA">
      <w:pPr>
        <w:jc w:val="both"/>
      </w:pPr>
      <w:r>
        <w:rPr>
          <w:noProof/>
        </w:rPr>
        <mc:AlternateContent>
          <mc:Choice Requires="wps">
            <w:drawing>
              <wp:anchor distT="0" distB="0" distL="114300" distR="114300" simplePos="0" relativeHeight="251745280" behindDoc="1" locked="0" layoutInCell="1" allowOverlap="1" wp14:anchorId="4984AC06" wp14:editId="014DF635">
                <wp:simplePos x="0" y="0"/>
                <wp:positionH relativeFrom="column">
                  <wp:posOffset>0</wp:posOffset>
                </wp:positionH>
                <wp:positionV relativeFrom="paragraph">
                  <wp:posOffset>2439670</wp:posOffset>
                </wp:positionV>
                <wp:extent cx="5524500" cy="635"/>
                <wp:effectExtent l="0" t="0" r="0" b="0"/>
                <wp:wrapTight wrapText="bothSides">
                  <wp:wrapPolygon edited="0">
                    <wp:start x="0" y="0"/>
                    <wp:lineTo x="0" y="21600"/>
                    <wp:lineTo x="21600" y="21600"/>
                    <wp:lineTo x="21600" y="0"/>
                  </wp:wrapPolygon>
                </wp:wrapTight>
                <wp:docPr id="193" name="Textfeld 193"/>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0DDA9BB9" w14:textId="397B3AB8" w:rsidR="00236911" w:rsidRPr="00C0068B" w:rsidRDefault="00236911" w:rsidP="00561712">
                            <w:pPr>
                              <w:pStyle w:val="Beschriftung"/>
                              <w:rPr>
                                <w:rStyle w:val="SchwacheHervorhebung"/>
                                <w:i w:val="0"/>
                                <w:iCs/>
                                <w:color w:val="000000" w:themeColor="text1"/>
                              </w:rPr>
                            </w:pPr>
                            <w:bookmarkStart w:id="122" w:name="_Toc112587"/>
                            <w:r>
                              <w:t xml:space="preserve">Abbildung </w:t>
                            </w:r>
                            <w:fldSimple w:instr=" SEQ Abbildung \* ARABIC ">
                              <w:r w:rsidR="00FC65E9">
                                <w:rPr>
                                  <w:noProof/>
                                </w:rPr>
                                <w:t>27</w:t>
                              </w:r>
                            </w:fldSimple>
                            <w:r>
                              <w:t xml:space="preserve">: </w:t>
                            </w:r>
                            <w:r w:rsidRPr="00C0068B">
                              <w:rPr>
                                <w:rStyle w:val="SchwacheHervorhebung"/>
                                <w:i w:val="0"/>
                                <w:iCs/>
                                <w:color w:val="000000" w:themeColor="text1"/>
                              </w:rPr>
                              <w:t>Endprodukt nach Ausführung des Programms</w:t>
                            </w:r>
                            <w:bookmarkEnd w:id="122"/>
                          </w:p>
                          <w:p w14:paraId="6491C5D3" w14:textId="40B8D545" w:rsidR="00236911" w:rsidRPr="00F829E8" w:rsidRDefault="00236911" w:rsidP="00561712">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AC06" id="Textfeld 193" o:spid="_x0000_s1054" type="#_x0000_t202" style="position:absolute;left:0;text-align:left;margin-left:0;margin-top:192.1pt;width:43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FUMQIAAGk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" stroked="f">
                <v:textbox style="mso-fit-shape-to-text:t" inset="0,0,0,0">
                  <w:txbxContent>
                    <w:p w14:paraId="0DDA9BB9" w14:textId="397B3AB8" w:rsidR="00236911" w:rsidRPr="00C0068B" w:rsidRDefault="00236911" w:rsidP="00561712">
                      <w:pPr>
                        <w:pStyle w:val="Beschriftung"/>
                        <w:rPr>
                          <w:rStyle w:val="SchwacheHervorhebung"/>
                          <w:i w:val="0"/>
                          <w:iCs/>
                          <w:color w:val="000000" w:themeColor="text1"/>
                        </w:rPr>
                      </w:pPr>
                      <w:bookmarkStart w:id="123" w:name="_Toc112587"/>
                      <w:r>
                        <w:t xml:space="preserve">Abbildung </w:t>
                      </w:r>
                      <w:fldSimple w:instr=" SEQ Abbildung \* ARABIC ">
                        <w:r w:rsidR="00FC65E9">
                          <w:rPr>
                            <w:noProof/>
                          </w:rPr>
                          <w:t>27</w:t>
                        </w:r>
                      </w:fldSimple>
                      <w:r>
                        <w:t xml:space="preserve">: </w:t>
                      </w:r>
                      <w:r w:rsidRPr="00C0068B">
                        <w:rPr>
                          <w:rStyle w:val="SchwacheHervorhebung"/>
                          <w:i w:val="0"/>
                          <w:iCs/>
                          <w:color w:val="000000" w:themeColor="text1"/>
                        </w:rPr>
                        <w:t>Endprodukt nach Ausführung des Programms</w:t>
                      </w:r>
                      <w:bookmarkEnd w:id="123"/>
                    </w:p>
                    <w:p w14:paraId="6491C5D3" w14:textId="40B8D545" w:rsidR="00236911" w:rsidRPr="00F829E8" w:rsidRDefault="00236911" w:rsidP="00561712">
                      <w:pPr>
                        <w:pStyle w:val="Beschriftung"/>
                        <w:rPr>
                          <w:noProof/>
                        </w:rPr>
                      </w:pPr>
                    </w:p>
                  </w:txbxContent>
                </v:textbox>
                <w10:wrap type="tight"/>
              </v:shape>
            </w:pict>
          </mc:Fallback>
        </mc:AlternateContent>
      </w:r>
      <w:r w:rsidR="00E5355F" w:rsidRPr="00D81371">
        <w:rPr>
          <w:noProof/>
        </w:rPr>
        <w:drawing>
          <wp:anchor distT="0" distB="0" distL="114300" distR="114300" simplePos="0" relativeHeight="251702272" behindDoc="1" locked="0" layoutInCell="1" allowOverlap="1" wp14:anchorId="7ECD655B" wp14:editId="28B649FF">
            <wp:simplePos x="0" y="0"/>
            <wp:positionH relativeFrom="margin">
              <wp:align>left</wp:align>
            </wp:positionH>
            <wp:positionV relativeFrom="paragraph">
              <wp:posOffset>10795</wp:posOffset>
            </wp:positionV>
            <wp:extent cx="5524500" cy="2371725"/>
            <wp:effectExtent l="0" t="0" r="0" b="9525"/>
            <wp:wrapTight wrapText="bothSides">
              <wp:wrapPolygon edited="0">
                <wp:start x="0" y="0"/>
                <wp:lineTo x="0" y="21513"/>
                <wp:lineTo x="21526" y="21513"/>
                <wp:lineTo x="21526"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24500" cy="2371725"/>
                    </a:xfrm>
                    <a:prstGeom prst="rect">
                      <a:avLst/>
                    </a:prstGeom>
                  </pic:spPr>
                </pic:pic>
              </a:graphicData>
            </a:graphic>
          </wp:anchor>
        </w:drawing>
      </w:r>
    </w:p>
    <w:p w14:paraId="32C57811" w14:textId="77777777" w:rsidR="00E5355F" w:rsidRDefault="00E5355F" w:rsidP="00B36BAA">
      <w:pPr>
        <w:jc w:val="both"/>
      </w:pPr>
    </w:p>
    <w:p w14:paraId="5C9BEA9B" w14:textId="77777777" w:rsidR="00E5355F" w:rsidRDefault="00E5355F" w:rsidP="00B36BAA">
      <w:pPr>
        <w:jc w:val="both"/>
      </w:pPr>
    </w:p>
    <w:p w14:paraId="6484329E" w14:textId="77777777" w:rsidR="00E5355F" w:rsidRDefault="00E5355F" w:rsidP="00B36BAA">
      <w:pPr>
        <w:jc w:val="both"/>
      </w:pPr>
    </w:p>
    <w:p w14:paraId="3E96D055" w14:textId="77777777" w:rsidR="00E5355F" w:rsidRDefault="00E5355F" w:rsidP="00B36BAA">
      <w:pPr>
        <w:jc w:val="both"/>
      </w:pPr>
    </w:p>
    <w:p w14:paraId="3AC32D2A" w14:textId="77777777" w:rsidR="00E5355F" w:rsidRDefault="00E5355F" w:rsidP="00B36BAA">
      <w:pPr>
        <w:jc w:val="both"/>
      </w:pPr>
    </w:p>
    <w:p w14:paraId="6CA86764" w14:textId="77777777" w:rsidR="00E5355F" w:rsidRDefault="00E5355F" w:rsidP="00B36BAA">
      <w:pPr>
        <w:jc w:val="both"/>
      </w:pPr>
    </w:p>
    <w:p w14:paraId="13935DF1" w14:textId="77777777" w:rsidR="00E5355F" w:rsidRDefault="00E5355F" w:rsidP="00B36BAA">
      <w:pPr>
        <w:jc w:val="both"/>
      </w:pPr>
    </w:p>
    <w:p w14:paraId="1787AEB6" w14:textId="77777777" w:rsidR="00E5355F" w:rsidRDefault="00E5355F" w:rsidP="00B36BAA">
      <w:pPr>
        <w:jc w:val="both"/>
      </w:pPr>
    </w:p>
    <w:p w14:paraId="4B462C85" w14:textId="77777777" w:rsidR="00E5355F" w:rsidRDefault="00E5355F" w:rsidP="00B36BAA">
      <w:pPr>
        <w:jc w:val="both"/>
      </w:pPr>
    </w:p>
    <w:p w14:paraId="5E26D131" w14:textId="77777777" w:rsidR="00E5355F" w:rsidRDefault="00E5355F" w:rsidP="00B36BAA">
      <w:pPr>
        <w:jc w:val="both"/>
      </w:pPr>
    </w:p>
    <w:p w14:paraId="12342DB4" w14:textId="77777777" w:rsidR="00E5355F" w:rsidRDefault="00E5355F" w:rsidP="00B36BAA">
      <w:pPr>
        <w:jc w:val="both"/>
      </w:pPr>
    </w:p>
    <w:p w14:paraId="76CA1141" w14:textId="77777777" w:rsidR="00E5355F" w:rsidRDefault="00E5355F" w:rsidP="00B36BAA">
      <w:pPr>
        <w:jc w:val="both"/>
      </w:pPr>
    </w:p>
    <w:p w14:paraId="51211CE5" w14:textId="7E5E4D36" w:rsidR="00246C5F" w:rsidRDefault="00246C5F" w:rsidP="00B36BAA">
      <w:pPr>
        <w:jc w:val="both"/>
      </w:pPr>
    </w:p>
    <w:p w14:paraId="02C51086" w14:textId="650CEC3C" w:rsidR="00246C5F" w:rsidRDefault="00246C5F" w:rsidP="00B36BAA">
      <w:pPr>
        <w:pStyle w:val="berschrift1"/>
        <w:jc w:val="both"/>
      </w:pPr>
      <w:bookmarkStart w:id="124" w:name="_Toc112645"/>
      <w:r>
        <w:lastRenderedPageBreak/>
        <w:t>Limitierungen und Verbesserungsvorschläge im praktischen Einsatz</w:t>
      </w:r>
      <w:bookmarkEnd w:id="124"/>
    </w:p>
    <w:p w14:paraId="3BCF9DC0" w14:textId="26E3B46E" w:rsidR="00B36BAA" w:rsidRDefault="00B36BAA" w:rsidP="00B36BAA"/>
    <w:p w14:paraId="088DA619" w14:textId="7089B81F" w:rsidR="00B36BAA" w:rsidRDefault="00B36BAA" w:rsidP="00B36BAA">
      <w:r>
        <w:t>Das Projektteam schlägt im folgenden Abschnitt Verbesserungsvorschläge für den praktischen Einsatz vor.</w:t>
      </w:r>
    </w:p>
    <w:p w14:paraId="6E695DFE" w14:textId="5B47C64B" w:rsidR="00B36BAA" w:rsidRDefault="00B36BAA" w:rsidP="00B36BAA"/>
    <w:p w14:paraId="6B8F102C" w14:textId="233D6285" w:rsidR="00B36BAA" w:rsidRDefault="00B36BAA" w:rsidP="00B36BAA">
      <w:pPr>
        <w:pStyle w:val="berschrift2"/>
      </w:pPr>
      <w:bookmarkStart w:id="125" w:name="_Toc112646"/>
      <w:r>
        <w:t>Grafische Benutzeroberfläche</w:t>
      </w:r>
      <w:bookmarkEnd w:id="125"/>
    </w:p>
    <w:p w14:paraId="04F93F78" w14:textId="687A014A" w:rsidR="00B36BAA" w:rsidRDefault="00B36BAA" w:rsidP="00B36BAA">
      <w:r>
        <w:t xml:space="preserve">Zurzeit erfolgt die Bedienung des Evaluation Frameworks über die Konsole. Der Einsatz einer Grafischen Benutzeroberfläche würde die User Interaktionen erleichtern. </w:t>
      </w:r>
    </w:p>
    <w:p w14:paraId="2B905478" w14:textId="77777777" w:rsidR="00B36BAA" w:rsidRDefault="00B36BAA" w:rsidP="00B36BAA"/>
    <w:p w14:paraId="6D98A2E7" w14:textId="11F10637" w:rsidR="00B36BAA" w:rsidRDefault="00B36BAA" w:rsidP="00B36BAA">
      <w:pPr>
        <w:pStyle w:val="berschrift2"/>
      </w:pPr>
      <w:bookmarkStart w:id="126" w:name="_Toc112647"/>
      <w:r>
        <w:t>Speicherung Generierter Code</w:t>
      </w:r>
      <w:bookmarkEnd w:id="126"/>
      <w:r>
        <w:t xml:space="preserve"> </w:t>
      </w:r>
    </w:p>
    <w:p w14:paraId="66882F6A" w14:textId="268E9717" w:rsidR="00B36BAA" w:rsidRDefault="00B36BAA" w:rsidP="00B36BAA">
      <w:r>
        <w:t xml:space="preserve">Um die Evaluierungsergebnisse, insbesondere aufgetretene Fehler, im Nachhinein besser nachvollziehen zu können, wäre der Vorschlag, auch den generierten Code in der Datenbank zu speichern. Dies erfolgt bei aktuellen Stand des Programmes nicht. </w:t>
      </w:r>
    </w:p>
    <w:p w14:paraId="57CFBB72" w14:textId="77777777" w:rsidR="00B36BAA" w:rsidRPr="00B36BAA" w:rsidRDefault="00B36BAA" w:rsidP="00B36BAA"/>
    <w:p w14:paraId="779E55DD" w14:textId="61CFE4F2" w:rsidR="00246C5F" w:rsidRDefault="00246C5F" w:rsidP="00B36BAA">
      <w:pPr>
        <w:spacing w:after="160" w:line="259" w:lineRule="auto"/>
        <w:jc w:val="both"/>
        <w:rPr>
          <w:rFonts w:cstheme="majorBidi"/>
          <w:b/>
          <w:sz w:val="32"/>
          <w:szCs w:val="30"/>
        </w:rPr>
      </w:pPr>
      <w:r>
        <w:rPr>
          <w:rFonts w:cstheme="majorBidi"/>
          <w:b/>
          <w:sz w:val="32"/>
          <w:szCs w:val="30"/>
        </w:rPr>
        <w:br w:type="page"/>
      </w:r>
    </w:p>
    <w:p w14:paraId="0DB49451" w14:textId="0AAF1325" w:rsidR="00540C46" w:rsidRDefault="00540C46" w:rsidP="00B36BAA">
      <w:pPr>
        <w:pStyle w:val="berschrift1"/>
        <w:spacing w:line="360" w:lineRule="auto"/>
        <w:jc w:val="both"/>
      </w:pPr>
      <w:bookmarkStart w:id="127" w:name="_Toc112648"/>
      <w:r>
        <w:lastRenderedPageBreak/>
        <w:t>Abbildungsverzeichnis</w:t>
      </w:r>
      <w:bookmarkEnd w:id="127"/>
    </w:p>
    <w:p w14:paraId="4DF75667" w14:textId="1ECDD2FE" w:rsidR="00410B38" w:rsidRDefault="00540C46">
      <w:pPr>
        <w:pStyle w:val="Abbildungsverzeichnis"/>
        <w:tabs>
          <w:tab w:val="right" w:leader="dot" w:pos="9968"/>
        </w:tabs>
        <w:rPr>
          <w:rFonts w:asciiTheme="minorHAnsi" w:eastAsiaTheme="minorEastAsia" w:hAnsiTheme="minorHAnsi"/>
          <w:noProof/>
          <w:lang w:eastAsia="de-AT"/>
        </w:rPr>
      </w:pPr>
      <w:r>
        <w:rPr>
          <w:vertAlign w:val="subscript"/>
        </w:rPr>
        <w:fldChar w:fldCharType="begin"/>
      </w:r>
      <w:r>
        <w:rPr>
          <w:vertAlign w:val="subscript"/>
        </w:rPr>
        <w:instrText xml:space="preserve"> TOC \h \z \c "Abbildung" </w:instrText>
      </w:r>
      <w:r>
        <w:rPr>
          <w:vertAlign w:val="subscript"/>
        </w:rPr>
        <w:fldChar w:fldCharType="separate"/>
      </w:r>
      <w:hyperlink r:id="rId45" w:anchor="_Toc112561" w:history="1">
        <w:r w:rsidR="00410B38" w:rsidRPr="00396167">
          <w:rPr>
            <w:rStyle w:val="Hyperlink"/>
            <w:noProof/>
          </w:rPr>
          <w:t>Abbildung 1: Programmarchitektur</w:t>
        </w:r>
        <w:r w:rsidR="00410B38">
          <w:rPr>
            <w:noProof/>
            <w:webHidden/>
          </w:rPr>
          <w:tab/>
        </w:r>
        <w:r w:rsidR="00410B38">
          <w:rPr>
            <w:noProof/>
            <w:webHidden/>
          </w:rPr>
          <w:fldChar w:fldCharType="begin"/>
        </w:r>
        <w:r w:rsidR="00410B38">
          <w:rPr>
            <w:noProof/>
            <w:webHidden/>
          </w:rPr>
          <w:instrText xml:space="preserve"> PAGEREF _Toc112561 \h </w:instrText>
        </w:r>
        <w:r w:rsidR="00410B38">
          <w:rPr>
            <w:noProof/>
            <w:webHidden/>
          </w:rPr>
        </w:r>
        <w:r w:rsidR="00410B38">
          <w:rPr>
            <w:noProof/>
            <w:webHidden/>
          </w:rPr>
          <w:fldChar w:fldCharType="separate"/>
        </w:r>
        <w:r w:rsidR="00FC65E9">
          <w:rPr>
            <w:noProof/>
            <w:webHidden/>
          </w:rPr>
          <w:t>3</w:t>
        </w:r>
        <w:r w:rsidR="00410B38">
          <w:rPr>
            <w:noProof/>
            <w:webHidden/>
          </w:rPr>
          <w:fldChar w:fldCharType="end"/>
        </w:r>
      </w:hyperlink>
    </w:p>
    <w:p w14:paraId="24BA914D" w14:textId="59D0F229" w:rsidR="00410B38" w:rsidRDefault="00410B38">
      <w:pPr>
        <w:pStyle w:val="Abbildungsverzeichnis"/>
        <w:tabs>
          <w:tab w:val="right" w:leader="dot" w:pos="9968"/>
        </w:tabs>
        <w:rPr>
          <w:rFonts w:asciiTheme="minorHAnsi" w:eastAsiaTheme="minorEastAsia" w:hAnsiTheme="minorHAnsi"/>
          <w:noProof/>
          <w:lang w:eastAsia="de-AT"/>
        </w:rPr>
      </w:pPr>
      <w:hyperlink r:id="rId46" w:anchor="_Toc112562" w:history="1">
        <w:r w:rsidRPr="00396167">
          <w:rPr>
            <w:rStyle w:val="Hyperlink"/>
            <w:noProof/>
          </w:rPr>
          <w:t>Abbildung 2: Package Struktur im Programm</w:t>
        </w:r>
        <w:r>
          <w:rPr>
            <w:noProof/>
            <w:webHidden/>
          </w:rPr>
          <w:tab/>
        </w:r>
        <w:r>
          <w:rPr>
            <w:noProof/>
            <w:webHidden/>
          </w:rPr>
          <w:fldChar w:fldCharType="begin"/>
        </w:r>
        <w:r>
          <w:rPr>
            <w:noProof/>
            <w:webHidden/>
          </w:rPr>
          <w:instrText xml:space="preserve"> PAGEREF _Toc112562 \h </w:instrText>
        </w:r>
        <w:r>
          <w:rPr>
            <w:noProof/>
            <w:webHidden/>
          </w:rPr>
        </w:r>
        <w:r>
          <w:rPr>
            <w:noProof/>
            <w:webHidden/>
          </w:rPr>
          <w:fldChar w:fldCharType="separate"/>
        </w:r>
        <w:r w:rsidR="00FC65E9">
          <w:rPr>
            <w:noProof/>
            <w:webHidden/>
          </w:rPr>
          <w:t>5</w:t>
        </w:r>
        <w:r>
          <w:rPr>
            <w:noProof/>
            <w:webHidden/>
          </w:rPr>
          <w:fldChar w:fldCharType="end"/>
        </w:r>
      </w:hyperlink>
    </w:p>
    <w:p w14:paraId="2464EF52" w14:textId="17A0CFCD" w:rsidR="00410B38" w:rsidRDefault="00410B38">
      <w:pPr>
        <w:pStyle w:val="Abbildungsverzeichnis"/>
        <w:tabs>
          <w:tab w:val="right" w:leader="dot" w:pos="9968"/>
        </w:tabs>
        <w:rPr>
          <w:rFonts w:asciiTheme="minorHAnsi" w:eastAsiaTheme="minorEastAsia" w:hAnsiTheme="minorHAnsi"/>
          <w:noProof/>
          <w:lang w:eastAsia="de-AT"/>
        </w:rPr>
      </w:pPr>
      <w:hyperlink r:id="rId47" w:anchor="_Toc112563" w:history="1">
        <w:r w:rsidRPr="00396167">
          <w:rPr>
            <w:rStyle w:val="Hyperlink"/>
            <w:noProof/>
          </w:rPr>
          <w:t>Abbildung 3: Package DataGeneratorCBR</w:t>
        </w:r>
        <w:r>
          <w:rPr>
            <w:noProof/>
            <w:webHidden/>
          </w:rPr>
          <w:tab/>
        </w:r>
        <w:r>
          <w:rPr>
            <w:noProof/>
            <w:webHidden/>
          </w:rPr>
          <w:fldChar w:fldCharType="begin"/>
        </w:r>
        <w:r>
          <w:rPr>
            <w:noProof/>
            <w:webHidden/>
          </w:rPr>
          <w:instrText xml:space="preserve"> PAGEREF _Toc112563 \h </w:instrText>
        </w:r>
        <w:r>
          <w:rPr>
            <w:noProof/>
            <w:webHidden/>
          </w:rPr>
        </w:r>
        <w:r>
          <w:rPr>
            <w:noProof/>
            <w:webHidden/>
          </w:rPr>
          <w:fldChar w:fldCharType="separate"/>
        </w:r>
        <w:r w:rsidR="00FC65E9">
          <w:rPr>
            <w:noProof/>
            <w:webHidden/>
          </w:rPr>
          <w:t>6</w:t>
        </w:r>
        <w:r>
          <w:rPr>
            <w:noProof/>
            <w:webHidden/>
          </w:rPr>
          <w:fldChar w:fldCharType="end"/>
        </w:r>
      </w:hyperlink>
    </w:p>
    <w:p w14:paraId="4F3DE70B" w14:textId="23CED7DD" w:rsidR="00410B38" w:rsidRDefault="00410B38">
      <w:pPr>
        <w:pStyle w:val="Abbildungsverzeichnis"/>
        <w:tabs>
          <w:tab w:val="right" w:leader="dot" w:pos="9968"/>
        </w:tabs>
        <w:rPr>
          <w:rFonts w:asciiTheme="minorHAnsi" w:eastAsiaTheme="minorEastAsia" w:hAnsiTheme="minorHAnsi"/>
          <w:noProof/>
          <w:lang w:eastAsia="de-AT"/>
        </w:rPr>
      </w:pPr>
      <w:hyperlink r:id="rId48" w:anchor="_Toc112564" w:history="1">
        <w:r w:rsidRPr="00396167">
          <w:rPr>
            <w:rStyle w:val="Hyperlink"/>
            <w:noProof/>
          </w:rPr>
          <w:t>Abbildung 4: Package DataGeneratorRandomString</w:t>
        </w:r>
        <w:r>
          <w:rPr>
            <w:noProof/>
            <w:webHidden/>
          </w:rPr>
          <w:tab/>
        </w:r>
        <w:r>
          <w:rPr>
            <w:noProof/>
            <w:webHidden/>
          </w:rPr>
          <w:fldChar w:fldCharType="begin"/>
        </w:r>
        <w:r>
          <w:rPr>
            <w:noProof/>
            <w:webHidden/>
          </w:rPr>
          <w:instrText xml:space="preserve"> PAGEREF _Toc112564 \h </w:instrText>
        </w:r>
        <w:r>
          <w:rPr>
            <w:noProof/>
            <w:webHidden/>
          </w:rPr>
        </w:r>
        <w:r>
          <w:rPr>
            <w:noProof/>
            <w:webHidden/>
          </w:rPr>
          <w:fldChar w:fldCharType="separate"/>
        </w:r>
        <w:r w:rsidR="00FC65E9">
          <w:rPr>
            <w:noProof/>
            <w:webHidden/>
          </w:rPr>
          <w:t>9</w:t>
        </w:r>
        <w:r>
          <w:rPr>
            <w:noProof/>
            <w:webHidden/>
          </w:rPr>
          <w:fldChar w:fldCharType="end"/>
        </w:r>
      </w:hyperlink>
    </w:p>
    <w:p w14:paraId="14D56B10" w14:textId="06779E2A" w:rsidR="00410B38" w:rsidRDefault="00410B38">
      <w:pPr>
        <w:pStyle w:val="Abbildungsverzeichnis"/>
        <w:tabs>
          <w:tab w:val="right" w:leader="dot" w:pos="9968"/>
        </w:tabs>
        <w:rPr>
          <w:rFonts w:asciiTheme="minorHAnsi" w:eastAsiaTheme="minorEastAsia" w:hAnsiTheme="minorHAnsi"/>
          <w:noProof/>
          <w:lang w:eastAsia="de-AT"/>
        </w:rPr>
      </w:pPr>
      <w:hyperlink r:id="rId49" w:anchor="_Toc112565" w:history="1">
        <w:r w:rsidRPr="00396167">
          <w:rPr>
            <w:rStyle w:val="Hyperlink"/>
            <w:noProof/>
          </w:rPr>
          <w:t>Abbildung 5: Package DataGeneratorRuleModellInheritance (RMI)</w:t>
        </w:r>
        <w:r>
          <w:rPr>
            <w:noProof/>
            <w:webHidden/>
          </w:rPr>
          <w:tab/>
        </w:r>
        <w:r>
          <w:rPr>
            <w:noProof/>
            <w:webHidden/>
          </w:rPr>
          <w:fldChar w:fldCharType="begin"/>
        </w:r>
        <w:r>
          <w:rPr>
            <w:noProof/>
            <w:webHidden/>
          </w:rPr>
          <w:instrText xml:space="preserve"> PAGEREF _Toc112565 \h </w:instrText>
        </w:r>
        <w:r>
          <w:rPr>
            <w:noProof/>
            <w:webHidden/>
          </w:rPr>
        </w:r>
        <w:r>
          <w:rPr>
            <w:noProof/>
            <w:webHidden/>
          </w:rPr>
          <w:fldChar w:fldCharType="separate"/>
        </w:r>
        <w:r w:rsidR="00FC65E9">
          <w:rPr>
            <w:noProof/>
            <w:webHidden/>
          </w:rPr>
          <w:t>10</w:t>
        </w:r>
        <w:r>
          <w:rPr>
            <w:noProof/>
            <w:webHidden/>
          </w:rPr>
          <w:fldChar w:fldCharType="end"/>
        </w:r>
      </w:hyperlink>
    </w:p>
    <w:p w14:paraId="5A790506" w14:textId="0B0BF2AD" w:rsidR="00410B38" w:rsidRDefault="00410B38">
      <w:pPr>
        <w:pStyle w:val="Abbildungsverzeichnis"/>
        <w:tabs>
          <w:tab w:val="right" w:leader="dot" w:pos="9968"/>
        </w:tabs>
        <w:rPr>
          <w:rFonts w:asciiTheme="minorHAnsi" w:eastAsiaTheme="minorEastAsia" w:hAnsiTheme="minorHAnsi"/>
          <w:noProof/>
          <w:lang w:eastAsia="de-AT"/>
        </w:rPr>
      </w:pPr>
      <w:hyperlink r:id="rId50" w:anchor="_Toc112566" w:history="1">
        <w:r w:rsidRPr="00396167">
          <w:rPr>
            <w:rStyle w:val="Hyperlink"/>
            <w:noProof/>
          </w:rPr>
          <w:t>Abbildung 6: Package DB</w:t>
        </w:r>
        <w:r>
          <w:rPr>
            <w:noProof/>
            <w:webHidden/>
          </w:rPr>
          <w:tab/>
        </w:r>
        <w:r>
          <w:rPr>
            <w:noProof/>
            <w:webHidden/>
          </w:rPr>
          <w:fldChar w:fldCharType="begin"/>
        </w:r>
        <w:r>
          <w:rPr>
            <w:noProof/>
            <w:webHidden/>
          </w:rPr>
          <w:instrText xml:space="preserve"> PAGEREF _Toc112566 \h </w:instrText>
        </w:r>
        <w:r>
          <w:rPr>
            <w:noProof/>
            <w:webHidden/>
          </w:rPr>
        </w:r>
        <w:r>
          <w:rPr>
            <w:noProof/>
            <w:webHidden/>
          </w:rPr>
          <w:fldChar w:fldCharType="separate"/>
        </w:r>
        <w:r w:rsidR="00FC65E9">
          <w:rPr>
            <w:noProof/>
            <w:webHidden/>
          </w:rPr>
          <w:t>16</w:t>
        </w:r>
        <w:r>
          <w:rPr>
            <w:noProof/>
            <w:webHidden/>
          </w:rPr>
          <w:fldChar w:fldCharType="end"/>
        </w:r>
      </w:hyperlink>
    </w:p>
    <w:p w14:paraId="6FC2AA91" w14:textId="3FE0E458" w:rsidR="00410B38" w:rsidRDefault="00410B38">
      <w:pPr>
        <w:pStyle w:val="Abbildungsverzeichnis"/>
        <w:tabs>
          <w:tab w:val="right" w:leader="dot" w:pos="9968"/>
        </w:tabs>
        <w:rPr>
          <w:rFonts w:asciiTheme="minorHAnsi" w:eastAsiaTheme="minorEastAsia" w:hAnsiTheme="minorHAnsi"/>
          <w:noProof/>
          <w:lang w:eastAsia="de-AT"/>
        </w:rPr>
      </w:pPr>
      <w:hyperlink r:id="rId51" w:anchor="_Toc112567" w:history="1">
        <w:r w:rsidRPr="00396167">
          <w:rPr>
            <w:rStyle w:val="Hyperlink"/>
            <w:noProof/>
          </w:rPr>
          <w:t>Abbildung 7: Package Evaluation Framework</w:t>
        </w:r>
        <w:r>
          <w:rPr>
            <w:noProof/>
            <w:webHidden/>
          </w:rPr>
          <w:tab/>
        </w:r>
        <w:r>
          <w:rPr>
            <w:noProof/>
            <w:webHidden/>
          </w:rPr>
          <w:fldChar w:fldCharType="begin"/>
        </w:r>
        <w:r>
          <w:rPr>
            <w:noProof/>
            <w:webHidden/>
          </w:rPr>
          <w:instrText xml:space="preserve"> PAGEREF _Toc112567 \h </w:instrText>
        </w:r>
        <w:r>
          <w:rPr>
            <w:noProof/>
            <w:webHidden/>
          </w:rPr>
        </w:r>
        <w:r>
          <w:rPr>
            <w:noProof/>
            <w:webHidden/>
          </w:rPr>
          <w:fldChar w:fldCharType="separate"/>
        </w:r>
        <w:r w:rsidR="00FC65E9">
          <w:rPr>
            <w:noProof/>
            <w:webHidden/>
          </w:rPr>
          <w:t>17</w:t>
        </w:r>
        <w:r>
          <w:rPr>
            <w:noProof/>
            <w:webHidden/>
          </w:rPr>
          <w:fldChar w:fldCharType="end"/>
        </w:r>
      </w:hyperlink>
    </w:p>
    <w:p w14:paraId="1A167264" w14:textId="1985866A" w:rsidR="00410B38" w:rsidRDefault="00410B38">
      <w:pPr>
        <w:pStyle w:val="Abbildungsverzeichnis"/>
        <w:tabs>
          <w:tab w:val="right" w:leader="dot" w:pos="9968"/>
        </w:tabs>
        <w:rPr>
          <w:rFonts w:asciiTheme="minorHAnsi" w:eastAsiaTheme="minorEastAsia" w:hAnsiTheme="minorHAnsi"/>
          <w:noProof/>
          <w:lang w:eastAsia="de-AT"/>
        </w:rPr>
      </w:pPr>
      <w:hyperlink r:id="rId52" w:anchor="_Toc112568" w:history="1">
        <w:r w:rsidRPr="00396167">
          <w:rPr>
            <w:rStyle w:val="Hyperlink"/>
            <w:noProof/>
          </w:rPr>
          <w:t>Abbildung 8: Konsolenausgabe Programmstart</w:t>
        </w:r>
        <w:r>
          <w:rPr>
            <w:noProof/>
            <w:webHidden/>
          </w:rPr>
          <w:tab/>
        </w:r>
        <w:r>
          <w:rPr>
            <w:noProof/>
            <w:webHidden/>
          </w:rPr>
          <w:fldChar w:fldCharType="begin"/>
        </w:r>
        <w:r>
          <w:rPr>
            <w:noProof/>
            <w:webHidden/>
          </w:rPr>
          <w:instrText xml:space="preserve"> PAGEREF _Toc112568 \h </w:instrText>
        </w:r>
        <w:r>
          <w:rPr>
            <w:noProof/>
            <w:webHidden/>
          </w:rPr>
        </w:r>
        <w:r>
          <w:rPr>
            <w:noProof/>
            <w:webHidden/>
          </w:rPr>
          <w:fldChar w:fldCharType="separate"/>
        </w:r>
        <w:r w:rsidR="00FC65E9">
          <w:rPr>
            <w:noProof/>
            <w:webHidden/>
          </w:rPr>
          <w:t>17</w:t>
        </w:r>
        <w:r>
          <w:rPr>
            <w:noProof/>
            <w:webHidden/>
          </w:rPr>
          <w:fldChar w:fldCharType="end"/>
        </w:r>
      </w:hyperlink>
    </w:p>
    <w:p w14:paraId="6A2F2797" w14:textId="4A76EC38" w:rsidR="00410B38" w:rsidRDefault="00410B38">
      <w:pPr>
        <w:pStyle w:val="Abbildungsverzeichnis"/>
        <w:tabs>
          <w:tab w:val="right" w:leader="dot" w:pos="9968"/>
        </w:tabs>
        <w:rPr>
          <w:rFonts w:asciiTheme="minorHAnsi" w:eastAsiaTheme="minorEastAsia" w:hAnsiTheme="minorHAnsi"/>
          <w:noProof/>
          <w:lang w:eastAsia="de-AT"/>
        </w:rPr>
      </w:pPr>
      <w:hyperlink r:id="rId53" w:anchor="_Toc112569" w:history="1">
        <w:r w:rsidRPr="00396167">
          <w:rPr>
            <w:rStyle w:val="Hyperlink"/>
            <w:noProof/>
          </w:rPr>
          <w:t>Abbildung 9: Konsolenausgabe Input Parameter</w:t>
        </w:r>
        <w:r>
          <w:rPr>
            <w:noProof/>
            <w:webHidden/>
          </w:rPr>
          <w:tab/>
        </w:r>
        <w:r>
          <w:rPr>
            <w:noProof/>
            <w:webHidden/>
          </w:rPr>
          <w:fldChar w:fldCharType="begin"/>
        </w:r>
        <w:r>
          <w:rPr>
            <w:noProof/>
            <w:webHidden/>
          </w:rPr>
          <w:instrText xml:space="preserve"> PAGEREF _Toc112569 \h </w:instrText>
        </w:r>
        <w:r>
          <w:rPr>
            <w:noProof/>
            <w:webHidden/>
          </w:rPr>
        </w:r>
        <w:r>
          <w:rPr>
            <w:noProof/>
            <w:webHidden/>
          </w:rPr>
          <w:fldChar w:fldCharType="separate"/>
        </w:r>
        <w:r w:rsidR="00FC65E9">
          <w:rPr>
            <w:noProof/>
            <w:webHidden/>
          </w:rPr>
          <w:t>18</w:t>
        </w:r>
        <w:r>
          <w:rPr>
            <w:noProof/>
            <w:webHidden/>
          </w:rPr>
          <w:fldChar w:fldCharType="end"/>
        </w:r>
      </w:hyperlink>
    </w:p>
    <w:p w14:paraId="2E0EADB7" w14:textId="70896F85" w:rsidR="00410B38" w:rsidRDefault="00410B38">
      <w:pPr>
        <w:pStyle w:val="Abbildungsverzeichnis"/>
        <w:tabs>
          <w:tab w:val="right" w:leader="dot" w:pos="9968"/>
        </w:tabs>
        <w:rPr>
          <w:rFonts w:asciiTheme="minorHAnsi" w:eastAsiaTheme="minorEastAsia" w:hAnsiTheme="minorHAnsi"/>
          <w:noProof/>
          <w:lang w:eastAsia="de-AT"/>
        </w:rPr>
      </w:pPr>
      <w:hyperlink r:id="rId54" w:anchor="_Toc112570" w:history="1">
        <w:r w:rsidRPr="00396167">
          <w:rPr>
            <w:rStyle w:val="Hyperlink"/>
            <w:noProof/>
          </w:rPr>
          <w:t>Abbildung 10: Konsolenausgabe Durchführung abgeschlossen</w:t>
        </w:r>
        <w:r>
          <w:rPr>
            <w:noProof/>
            <w:webHidden/>
          </w:rPr>
          <w:tab/>
        </w:r>
        <w:r>
          <w:rPr>
            <w:noProof/>
            <w:webHidden/>
          </w:rPr>
          <w:fldChar w:fldCharType="begin"/>
        </w:r>
        <w:r>
          <w:rPr>
            <w:noProof/>
            <w:webHidden/>
          </w:rPr>
          <w:instrText xml:space="preserve"> PAGEREF _Toc112570 \h </w:instrText>
        </w:r>
        <w:r>
          <w:rPr>
            <w:noProof/>
            <w:webHidden/>
          </w:rPr>
        </w:r>
        <w:r>
          <w:rPr>
            <w:noProof/>
            <w:webHidden/>
          </w:rPr>
          <w:fldChar w:fldCharType="separate"/>
        </w:r>
        <w:r w:rsidR="00FC65E9">
          <w:rPr>
            <w:noProof/>
            <w:webHidden/>
          </w:rPr>
          <w:t>19</w:t>
        </w:r>
        <w:r>
          <w:rPr>
            <w:noProof/>
            <w:webHidden/>
          </w:rPr>
          <w:fldChar w:fldCharType="end"/>
        </w:r>
      </w:hyperlink>
    </w:p>
    <w:p w14:paraId="042B0181" w14:textId="7B29F560" w:rsidR="00410B38" w:rsidRDefault="00410B38">
      <w:pPr>
        <w:pStyle w:val="Abbildungsverzeichnis"/>
        <w:tabs>
          <w:tab w:val="right" w:leader="dot" w:pos="9968"/>
        </w:tabs>
        <w:rPr>
          <w:rFonts w:asciiTheme="minorHAnsi" w:eastAsiaTheme="minorEastAsia" w:hAnsiTheme="minorHAnsi"/>
          <w:noProof/>
          <w:lang w:eastAsia="de-AT"/>
        </w:rPr>
      </w:pPr>
      <w:hyperlink r:id="rId55" w:anchor="_Toc112571" w:history="1">
        <w:r w:rsidRPr="00396167">
          <w:rPr>
            <w:rStyle w:val="Hyperlink"/>
            <w:noProof/>
          </w:rPr>
          <w:t>Abbildung 11: Konsolenausgabe Teststart</w:t>
        </w:r>
        <w:r>
          <w:rPr>
            <w:noProof/>
            <w:webHidden/>
          </w:rPr>
          <w:tab/>
        </w:r>
        <w:r>
          <w:rPr>
            <w:noProof/>
            <w:webHidden/>
          </w:rPr>
          <w:fldChar w:fldCharType="begin"/>
        </w:r>
        <w:r>
          <w:rPr>
            <w:noProof/>
            <w:webHidden/>
          </w:rPr>
          <w:instrText xml:space="preserve"> PAGEREF _Toc112571 \h </w:instrText>
        </w:r>
        <w:r>
          <w:rPr>
            <w:noProof/>
            <w:webHidden/>
          </w:rPr>
        </w:r>
        <w:r>
          <w:rPr>
            <w:noProof/>
            <w:webHidden/>
          </w:rPr>
          <w:fldChar w:fldCharType="separate"/>
        </w:r>
        <w:r w:rsidR="00FC65E9">
          <w:rPr>
            <w:noProof/>
            <w:webHidden/>
          </w:rPr>
          <w:t>19</w:t>
        </w:r>
        <w:r>
          <w:rPr>
            <w:noProof/>
            <w:webHidden/>
          </w:rPr>
          <w:fldChar w:fldCharType="end"/>
        </w:r>
      </w:hyperlink>
    </w:p>
    <w:p w14:paraId="00E551F0" w14:textId="79E0EF1D" w:rsidR="00410B38" w:rsidRDefault="00410B38">
      <w:pPr>
        <w:pStyle w:val="Abbildungsverzeichnis"/>
        <w:tabs>
          <w:tab w:val="right" w:leader="dot" w:pos="9968"/>
        </w:tabs>
        <w:rPr>
          <w:rFonts w:asciiTheme="minorHAnsi" w:eastAsiaTheme="minorEastAsia" w:hAnsiTheme="minorHAnsi"/>
          <w:noProof/>
          <w:lang w:eastAsia="de-AT"/>
        </w:rPr>
      </w:pPr>
      <w:hyperlink r:id="rId56" w:anchor="_Toc112572" w:history="1">
        <w:r w:rsidRPr="00396167">
          <w:rPr>
            <w:rStyle w:val="Hyperlink"/>
            <w:noProof/>
          </w:rPr>
          <w:t>Abbildung 12: Konsolenausgabe bei Input Parameter</w:t>
        </w:r>
        <w:r>
          <w:rPr>
            <w:noProof/>
            <w:webHidden/>
          </w:rPr>
          <w:tab/>
        </w:r>
        <w:r>
          <w:rPr>
            <w:noProof/>
            <w:webHidden/>
          </w:rPr>
          <w:fldChar w:fldCharType="begin"/>
        </w:r>
        <w:r>
          <w:rPr>
            <w:noProof/>
            <w:webHidden/>
          </w:rPr>
          <w:instrText xml:space="preserve"> PAGEREF _Toc112572 \h </w:instrText>
        </w:r>
        <w:r>
          <w:rPr>
            <w:noProof/>
            <w:webHidden/>
          </w:rPr>
        </w:r>
        <w:r>
          <w:rPr>
            <w:noProof/>
            <w:webHidden/>
          </w:rPr>
          <w:fldChar w:fldCharType="separate"/>
        </w:r>
        <w:r w:rsidR="00FC65E9">
          <w:rPr>
            <w:noProof/>
            <w:webHidden/>
          </w:rPr>
          <w:t>20</w:t>
        </w:r>
        <w:r>
          <w:rPr>
            <w:noProof/>
            <w:webHidden/>
          </w:rPr>
          <w:fldChar w:fldCharType="end"/>
        </w:r>
      </w:hyperlink>
    </w:p>
    <w:p w14:paraId="78850DC5" w14:textId="1818D207" w:rsidR="00410B38" w:rsidRDefault="00410B38">
      <w:pPr>
        <w:pStyle w:val="Abbildungsverzeichnis"/>
        <w:tabs>
          <w:tab w:val="right" w:leader="dot" w:pos="9968"/>
        </w:tabs>
        <w:rPr>
          <w:rFonts w:asciiTheme="minorHAnsi" w:eastAsiaTheme="minorEastAsia" w:hAnsiTheme="minorHAnsi"/>
          <w:noProof/>
          <w:lang w:eastAsia="de-AT"/>
        </w:rPr>
      </w:pPr>
      <w:hyperlink r:id="rId57" w:anchor="_Toc112573" w:history="1">
        <w:r w:rsidRPr="00396167">
          <w:rPr>
            <w:rStyle w:val="Hyperlink"/>
            <w:noProof/>
          </w:rPr>
          <w:t>Abbildung 13: Konsolenausgabe Durchführung abgeschlossen</w:t>
        </w:r>
        <w:r>
          <w:rPr>
            <w:noProof/>
            <w:webHidden/>
          </w:rPr>
          <w:tab/>
        </w:r>
        <w:r>
          <w:rPr>
            <w:noProof/>
            <w:webHidden/>
          </w:rPr>
          <w:fldChar w:fldCharType="begin"/>
        </w:r>
        <w:r>
          <w:rPr>
            <w:noProof/>
            <w:webHidden/>
          </w:rPr>
          <w:instrText xml:space="preserve"> PAGEREF _Toc112573 \h </w:instrText>
        </w:r>
        <w:r>
          <w:rPr>
            <w:noProof/>
            <w:webHidden/>
          </w:rPr>
        </w:r>
        <w:r>
          <w:rPr>
            <w:noProof/>
            <w:webHidden/>
          </w:rPr>
          <w:fldChar w:fldCharType="separate"/>
        </w:r>
        <w:r w:rsidR="00FC65E9">
          <w:rPr>
            <w:noProof/>
            <w:webHidden/>
          </w:rPr>
          <w:t>21</w:t>
        </w:r>
        <w:r>
          <w:rPr>
            <w:noProof/>
            <w:webHidden/>
          </w:rPr>
          <w:fldChar w:fldCharType="end"/>
        </w:r>
      </w:hyperlink>
    </w:p>
    <w:p w14:paraId="236E3781" w14:textId="6535DD72" w:rsidR="00410B38" w:rsidRDefault="00410B38">
      <w:pPr>
        <w:pStyle w:val="Abbildungsverzeichnis"/>
        <w:tabs>
          <w:tab w:val="right" w:leader="dot" w:pos="9968"/>
        </w:tabs>
        <w:rPr>
          <w:rFonts w:asciiTheme="minorHAnsi" w:eastAsiaTheme="minorEastAsia" w:hAnsiTheme="minorHAnsi"/>
          <w:noProof/>
          <w:lang w:eastAsia="de-AT"/>
        </w:rPr>
      </w:pPr>
      <w:hyperlink r:id="rId58" w:anchor="_Toc112574" w:history="1">
        <w:r w:rsidRPr="00396167">
          <w:rPr>
            <w:rStyle w:val="Hyperlink"/>
            <w:noProof/>
          </w:rPr>
          <w:t>Abbildung 14: Package Models</w:t>
        </w:r>
        <w:r>
          <w:rPr>
            <w:noProof/>
            <w:webHidden/>
          </w:rPr>
          <w:tab/>
        </w:r>
        <w:r>
          <w:rPr>
            <w:noProof/>
            <w:webHidden/>
          </w:rPr>
          <w:fldChar w:fldCharType="begin"/>
        </w:r>
        <w:r>
          <w:rPr>
            <w:noProof/>
            <w:webHidden/>
          </w:rPr>
          <w:instrText xml:space="preserve"> PAGEREF _Toc112574 \h </w:instrText>
        </w:r>
        <w:r>
          <w:rPr>
            <w:noProof/>
            <w:webHidden/>
          </w:rPr>
        </w:r>
        <w:r>
          <w:rPr>
            <w:noProof/>
            <w:webHidden/>
          </w:rPr>
          <w:fldChar w:fldCharType="separate"/>
        </w:r>
        <w:r w:rsidR="00FC65E9">
          <w:rPr>
            <w:noProof/>
            <w:webHidden/>
          </w:rPr>
          <w:t>21</w:t>
        </w:r>
        <w:r>
          <w:rPr>
            <w:noProof/>
            <w:webHidden/>
          </w:rPr>
          <w:fldChar w:fldCharType="end"/>
        </w:r>
      </w:hyperlink>
    </w:p>
    <w:p w14:paraId="56541552" w14:textId="06623617" w:rsidR="00410B38" w:rsidRDefault="00410B38">
      <w:pPr>
        <w:pStyle w:val="Abbildungsverzeichnis"/>
        <w:tabs>
          <w:tab w:val="right" w:leader="dot" w:pos="9968"/>
        </w:tabs>
        <w:rPr>
          <w:rFonts w:asciiTheme="minorHAnsi" w:eastAsiaTheme="minorEastAsia" w:hAnsiTheme="minorHAnsi"/>
          <w:noProof/>
          <w:lang w:eastAsia="de-AT"/>
        </w:rPr>
      </w:pPr>
      <w:hyperlink r:id="rId59" w:anchor="_Toc112575" w:history="1">
        <w:r w:rsidRPr="00396167">
          <w:rPr>
            <w:rStyle w:val="Hyperlink"/>
            <w:noProof/>
          </w:rPr>
          <w:t>Abbildung 15: Package Test</w:t>
        </w:r>
        <w:r>
          <w:rPr>
            <w:noProof/>
            <w:webHidden/>
          </w:rPr>
          <w:tab/>
        </w:r>
        <w:r>
          <w:rPr>
            <w:noProof/>
            <w:webHidden/>
          </w:rPr>
          <w:fldChar w:fldCharType="begin"/>
        </w:r>
        <w:r>
          <w:rPr>
            <w:noProof/>
            <w:webHidden/>
          </w:rPr>
          <w:instrText xml:space="preserve"> PAGEREF _Toc112575 \h </w:instrText>
        </w:r>
        <w:r>
          <w:rPr>
            <w:noProof/>
            <w:webHidden/>
          </w:rPr>
        </w:r>
        <w:r>
          <w:rPr>
            <w:noProof/>
            <w:webHidden/>
          </w:rPr>
          <w:fldChar w:fldCharType="separate"/>
        </w:r>
        <w:r w:rsidR="00FC65E9">
          <w:rPr>
            <w:noProof/>
            <w:webHidden/>
          </w:rPr>
          <w:t>22</w:t>
        </w:r>
        <w:r>
          <w:rPr>
            <w:noProof/>
            <w:webHidden/>
          </w:rPr>
          <w:fldChar w:fldCharType="end"/>
        </w:r>
      </w:hyperlink>
    </w:p>
    <w:p w14:paraId="72C2D33C" w14:textId="22CAC7D7" w:rsidR="00410B38" w:rsidRDefault="00410B38">
      <w:pPr>
        <w:pStyle w:val="Abbildungsverzeichnis"/>
        <w:tabs>
          <w:tab w:val="right" w:leader="dot" w:pos="9968"/>
        </w:tabs>
        <w:rPr>
          <w:rFonts w:asciiTheme="minorHAnsi" w:eastAsiaTheme="minorEastAsia" w:hAnsiTheme="minorHAnsi"/>
          <w:noProof/>
          <w:lang w:eastAsia="de-AT"/>
        </w:rPr>
      </w:pPr>
      <w:hyperlink r:id="rId60" w:anchor="_Toc112576" w:history="1">
        <w:r w:rsidRPr="00396167">
          <w:rPr>
            <w:rStyle w:val="Hyperlink"/>
            <w:noProof/>
          </w:rPr>
          <w:t>Abbildung 16: Ausschnitt CBR Test</w:t>
        </w:r>
        <w:r>
          <w:rPr>
            <w:noProof/>
            <w:webHidden/>
          </w:rPr>
          <w:tab/>
        </w:r>
        <w:r>
          <w:rPr>
            <w:noProof/>
            <w:webHidden/>
          </w:rPr>
          <w:fldChar w:fldCharType="begin"/>
        </w:r>
        <w:r>
          <w:rPr>
            <w:noProof/>
            <w:webHidden/>
          </w:rPr>
          <w:instrText xml:space="preserve"> PAGEREF _Toc112576 \h </w:instrText>
        </w:r>
        <w:r>
          <w:rPr>
            <w:noProof/>
            <w:webHidden/>
          </w:rPr>
        </w:r>
        <w:r>
          <w:rPr>
            <w:noProof/>
            <w:webHidden/>
          </w:rPr>
          <w:fldChar w:fldCharType="separate"/>
        </w:r>
        <w:r w:rsidR="00FC65E9">
          <w:rPr>
            <w:noProof/>
            <w:webHidden/>
          </w:rPr>
          <w:t>23</w:t>
        </w:r>
        <w:r>
          <w:rPr>
            <w:noProof/>
            <w:webHidden/>
          </w:rPr>
          <w:fldChar w:fldCharType="end"/>
        </w:r>
      </w:hyperlink>
    </w:p>
    <w:p w14:paraId="372EACF1" w14:textId="26E7933E" w:rsidR="00410B38" w:rsidRDefault="00410B38">
      <w:pPr>
        <w:pStyle w:val="Abbildungsverzeichnis"/>
        <w:tabs>
          <w:tab w:val="right" w:leader="dot" w:pos="9968"/>
        </w:tabs>
        <w:rPr>
          <w:rFonts w:asciiTheme="minorHAnsi" w:eastAsiaTheme="minorEastAsia" w:hAnsiTheme="minorHAnsi"/>
          <w:noProof/>
          <w:lang w:eastAsia="de-AT"/>
        </w:rPr>
      </w:pPr>
      <w:hyperlink r:id="rId61" w:anchor="_Toc112577" w:history="1">
        <w:r w:rsidRPr="00396167">
          <w:rPr>
            <w:rStyle w:val="Hyperlink"/>
            <w:noProof/>
          </w:rPr>
          <w:t>Abbildung 17: Ausschnitt aus der Klasse</w:t>
        </w:r>
        <w:r>
          <w:rPr>
            <w:noProof/>
            <w:webHidden/>
          </w:rPr>
          <w:tab/>
        </w:r>
        <w:r>
          <w:rPr>
            <w:noProof/>
            <w:webHidden/>
          </w:rPr>
          <w:fldChar w:fldCharType="begin"/>
        </w:r>
        <w:r>
          <w:rPr>
            <w:noProof/>
            <w:webHidden/>
          </w:rPr>
          <w:instrText xml:space="preserve"> PAGEREF _Toc112577 \h </w:instrText>
        </w:r>
        <w:r>
          <w:rPr>
            <w:noProof/>
            <w:webHidden/>
          </w:rPr>
        </w:r>
        <w:r>
          <w:rPr>
            <w:noProof/>
            <w:webHidden/>
          </w:rPr>
          <w:fldChar w:fldCharType="separate"/>
        </w:r>
        <w:r w:rsidR="00FC65E9">
          <w:rPr>
            <w:noProof/>
            <w:webHidden/>
          </w:rPr>
          <w:t>23</w:t>
        </w:r>
        <w:r>
          <w:rPr>
            <w:noProof/>
            <w:webHidden/>
          </w:rPr>
          <w:fldChar w:fldCharType="end"/>
        </w:r>
      </w:hyperlink>
    </w:p>
    <w:p w14:paraId="14AD750B" w14:textId="66709EA9" w:rsidR="00410B38" w:rsidRDefault="00410B38">
      <w:pPr>
        <w:pStyle w:val="Abbildungsverzeichnis"/>
        <w:tabs>
          <w:tab w:val="right" w:leader="dot" w:pos="9968"/>
        </w:tabs>
        <w:rPr>
          <w:rFonts w:asciiTheme="minorHAnsi" w:eastAsiaTheme="minorEastAsia" w:hAnsiTheme="minorHAnsi"/>
          <w:noProof/>
          <w:lang w:eastAsia="de-AT"/>
        </w:rPr>
      </w:pPr>
      <w:hyperlink r:id="rId62" w:anchor="_Toc112578" w:history="1">
        <w:r w:rsidRPr="00396167">
          <w:rPr>
            <w:rStyle w:val="Hyperlink"/>
            <w:noProof/>
          </w:rPr>
          <w:t>Abbildung 18: Ausschnitt aus der Konsole</w:t>
        </w:r>
        <w:r>
          <w:rPr>
            <w:noProof/>
            <w:webHidden/>
          </w:rPr>
          <w:tab/>
        </w:r>
        <w:r>
          <w:rPr>
            <w:noProof/>
            <w:webHidden/>
          </w:rPr>
          <w:fldChar w:fldCharType="begin"/>
        </w:r>
        <w:r>
          <w:rPr>
            <w:noProof/>
            <w:webHidden/>
          </w:rPr>
          <w:instrText xml:space="preserve"> PAGEREF _Toc112578 \h </w:instrText>
        </w:r>
        <w:r>
          <w:rPr>
            <w:noProof/>
            <w:webHidden/>
          </w:rPr>
        </w:r>
        <w:r>
          <w:rPr>
            <w:noProof/>
            <w:webHidden/>
          </w:rPr>
          <w:fldChar w:fldCharType="separate"/>
        </w:r>
        <w:r w:rsidR="00FC65E9">
          <w:rPr>
            <w:noProof/>
            <w:webHidden/>
          </w:rPr>
          <w:t>24</w:t>
        </w:r>
        <w:r>
          <w:rPr>
            <w:noProof/>
            <w:webHidden/>
          </w:rPr>
          <w:fldChar w:fldCharType="end"/>
        </w:r>
      </w:hyperlink>
    </w:p>
    <w:p w14:paraId="5D6FD227" w14:textId="1B7CEAE3" w:rsidR="00410B38" w:rsidRDefault="00410B38">
      <w:pPr>
        <w:pStyle w:val="Abbildungsverzeichnis"/>
        <w:tabs>
          <w:tab w:val="right" w:leader="dot" w:pos="9968"/>
        </w:tabs>
        <w:rPr>
          <w:rFonts w:asciiTheme="minorHAnsi" w:eastAsiaTheme="minorEastAsia" w:hAnsiTheme="minorHAnsi"/>
          <w:noProof/>
          <w:lang w:eastAsia="de-AT"/>
        </w:rPr>
      </w:pPr>
      <w:hyperlink r:id="rId63" w:anchor="_Toc112579" w:history="1">
        <w:r w:rsidRPr="00396167">
          <w:rPr>
            <w:rStyle w:val="Hyperlink"/>
            <w:noProof/>
          </w:rPr>
          <w:t>Abbildung 19: Ausschnitt aus Jupyter Test</w:t>
        </w:r>
        <w:r>
          <w:rPr>
            <w:noProof/>
            <w:webHidden/>
          </w:rPr>
          <w:tab/>
        </w:r>
        <w:r>
          <w:rPr>
            <w:noProof/>
            <w:webHidden/>
          </w:rPr>
          <w:fldChar w:fldCharType="begin"/>
        </w:r>
        <w:r>
          <w:rPr>
            <w:noProof/>
            <w:webHidden/>
          </w:rPr>
          <w:instrText xml:space="preserve"> PAGEREF _Toc112579 \h </w:instrText>
        </w:r>
        <w:r>
          <w:rPr>
            <w:noProof/>
            <w:webHidden/>
          </w:rPr>
        </w:r>
        <w:r>
          <w:rPr>
            <w:noProof/>
            <w:webHidden/>
          </w:rPr>
          <w:fldChar w:fldCharType="separate"/>
        </w:r>
        <w:r w:rsidR="00FC65E9">
          <w:rPr>
            <w:noProof/>
            <w:webHidden/>
          </w:rPr>
          <w:t>24</w:t>
        </w:r>
        <w:r>
          <w:rPr>
            <w:noProof/>
            <w:webHidden/>
          </w:rPr>
          <w:fldChar w:fldCharType="end"/>
        </w:r>
      </w:hyperlink>
    </w:p>
    <w:p w14:paraId="25DE13FC" w14:textId="52AF901A" w:rsidR="00410B38" w:rsidRDefault="00410B38">
      <w:pPr>
        <w:pStyle w:val="Abbildungsverzeichnis"/>
        <w:tabs>
          <w:tab w:val="right" w:leader="dot" w:pos="9968"/>
        </w:tabs>
        <w:rPr>
          <w:rFonts w:asciiTheme="minorHAnsi" w:eastAsiaTheme="minorEastAsia" w:hAnsiTheme="minorHAnsi"/>
          <w:noProof/>
          <w:lang w:eastAsia="de-AT"/>
        </w:rPr>
      </w:pPr>
      <w:hyperlink r:id="rId64" w:anchor="_Toc112580" w:history="1">
        <w:r w:rsidRPr="00396167">
          <w:rPr>
            <w:rStyle w:val="Hyperlink"/>
            <w:noProof/>
          </w:rPr>
          <w:t>Abbildung 20: Ausschnitt aus der Konsole</w:t>
        </w:r>
        <w:r>
          <w:rPr>
            <w:noProof/>
            <w:webHidden/>
          </w:rPr>
          <w:tab/>
        </w:r>
        <w:r>
          <w:rPr>
            <w:noProof/>
            <w:webHidden/>
          </w:rPr>
          <w:fldChar w:fldCharType="begin"/>
        </w:r>
        <w:r>
          <w:rPr>
            <w:noProof/>
            <w:webHidden/>
          </w:rPr>
          <w:instrText xml:space="preserve"> PAGEREF _Toc112580 \h </w:instrText>
        </w:r>
        <w:r>
          <w:rPr>
            <w:noProof/>
            <w:webHidden/>
          </w:rPr>
        </w:r>
        <w:r>
          <w:rPr>
            <w:noProof/>
            <w:webHidden/>
          </w:rPr>
          <w:fldChar w:fldCharType="separate"/>
        </w:r>
        <w:r w:rsidR="00FC65E9">
          <w:rPr>
            <w:noProof/>
            <w:webHidden/>
          </w:rPr>
          <w:t>25</w:t>
        </w:r>
        <w:r>
          <w:rPr>
            <w:noProof/>
            <w:webHidden/>
          </w:rPr>
          <w:fldChar w:fldCharType="end"/>
        </w:r>
      </w:hyperlink>
    </w:p>
    <w:p w14:paraId="53B18103" w14:textId="69B16705" w:rsidR="00410B38" w:rsidRDefault="00410B38">
      <w:pPr>
        <w:pStyle w:val="Abbildungsverzeichnis"/>
        <w:tabs>
          <w:tab w:val="right" w:leader="dot" w:pos="9968"/>
        </w:tabs>
        <w:rPr>
          <w:rFonts w:asciiTheme="minorHAnsi" w:eastAsiaTheme="minorEastAsia" w:hAnsiTheme="minorHAnsi"/>
          <w:noProof/>
          <w:lang w:eastAsia="de-AT"/>
        </w:rPr>
      </w:pPr>
      <w:hyperlink r:id="rId65" w:anchor="_Toc112581" w:history="1">
        <w:r w:rsidRPr="00396167">
          <w:rPr>
            <w:rStyle w:val="Hyperlink"/>
            <w:noProof/>
          </w:rPr>
          <w:t>Abbildung 21: Screenshot Meta-Code</w:t>
        </w:r>
        <w:r>
          <w:rPr>
            <w:noProof/>
            <w:webHidden/>
          </w:rPr>
          <w:tab/>
        </w:r>
        <w:r>
          <w:rPr>
            <w:noProof/>
            <w:webHidden/>
          </w:rPr>
          <w:fldChar w:fldCharType="begin"/>
        </w:r>
        <w:r>
          <w:rPr>
            <w:noProof/>
            <w:webHidden/>
          </w:rPr>
          <w:instrText xml:space="preserve"> PAGEREF _Toc112581 \h </w:instrText>
        </w:r>
        <w:r>
          <w:rPr>
            <w:noProof/>
            <w:webHidden/>
          </w:rPr>
        </w:r>
        <w:r>
          <w:rPr>
            <w:noProof/>
            <w:webHidden/>
          </w:rPr>
          <w:fldChar w:fldCharType="separate"/>
        </w:r>
        <w:r w:rsidR="00FC65E9">
          <w:rPr>
            <w:noProof/>
            <w:webHidden/>
          </w:rPr>
          <w:t>25</w:t>
        </w:r>
        <w:r>
          <w:rPr>
            <w:noProof/>
            <w:webHidden/>
          </w:rPr>
          <w:fldChar w:fldCharType="end"/>
        </w:r>
      </w:hyperlink>
    </w:p>
    <w:p w14:paraId="5BAF4174" w14:textId="45CD686A" w:rsidR="00410B38" w:rsidRDefault="00410B38">
      <w:pPr>
        <w:pStyle w:val="Abbildungsverzeichnis"/>
        <w:tabs>
          <w:tab w:val="right" w:leader="dot" w:pos="9968"/>
        </w:tabs>
        <w:rPr>
          <w:rFonts w:asciiTheme="minorHAnsi" w:eastAsiaTheme="minorEastAsia" w:hAnsiTheme="minorHAnsi"/>
          <w:noProof/>
          <w:lang w:eastAsia="de-AT"/>
        </w:rPr>
      </w:pPr>
      <w:hyperlink r:id="rId66" w:anchor="_Toc112582" w:history="1">
        <w:r w:rsidRPr="00396167">
          <w:rPr>
            <w:rStyle w:val="Hyperlink"/>
            <w:noProof/>
          </w:rPr>
          <w:t>Abbildung 22: Ausschnitt aus dem Jupyter</w:t>
        </w:r>
        <w:r>
          <w:rPr>
            <w:noProof/>
            <w:webHidden/>
          </w:rPr>
          <w:tab/>
        </w:r>
        <w:r>
          <w:rPr>
            <w:noProof/>
            <w:webHidden/>
          </w:rPr>
          <w:fldChar w:fldCharType="begin"/>
        </w:r>
        <w:r>
          <w:rPr>
            <w:noProof/>
            <w:webHidden/>
          </w:rPr>
          <w:instrText xml:space="preserve"> PAGEREF _Toc112582 \h </w:instrText>
        </w:r>
        <w:r>
          <w:rPr>
            <w:noProof/>
            <w:webHidden/>
          </w:rPr>
        </w:r>
        <w:r>
          <w:rPr>
            <w:noProof/>
            <w:webHidden/>
          </w:rPr>
          <w:fldChar w:fldCharType="separate"/>
        </w:r>
        <w:r w:rsidR="00FC65E9">
          <w:rPr>
            <w:noProof/>
            <w:webHidden/>
          </w:rPr>
          <w:t>26</w:t>
        </w:r>
        <w:r>
          <w:rPr>
            <w:noProof/>
            <w:webHidden/>
          </w:rPr>
          <w:fldChar w:fldCharType="end"/>
        </w:r>
      </w:hyperlink>
    </w:p>
    <w:p w14:paraId="6D6EF886" w14:textId="43B50530" w:rsidR="00410B38" w:rsidRDefault="00410B38">
      <w:pPr>
        <w:pStyle w:val="Abbildungsverzeichnis"/>
        <w:tabs>
          <w:tab w:val="right" w:leader="dot" w:pos="9968"/>
        </w:tabs>
        <w:rPr>
          <w:rFonts w:asciiTheme="minorHAnsi" w:eastAsiaTheme="minorEastAsia" w:hAnsiTheme="minorHAnsi"/>
          <w:noProof/>
          <w:lang w:eastAsia="de-AT"/>
        </w:rPr>
      </w:pPr>
      <w:hyperlink r:id="rId67" w:anchor="_Toc112583" w:history="1">
        <w:r w:rsidRPr="00396167">
          <w:rPr>
            <w:rStyle w:val="Hyperlink"/>
            <w:noProof/>
          </w:rPr>
          <w:t>Abbildung 23: Package Vadalog</w:t>
        </w:r>
        <w:r>
          <w:rPr>
            <w:noProof/>
            <w:webHidden/>
          </w:rPr>
          <w:tab/>
        </w:r>
        <w:r>
          <w:rPr>
            <w:noProof/>
            <w:webHidden/>
          </w:rPr>
          <w:fldChar w:fldCharType="begin"/>
        </w:r>
        <w:r>
          <w:rPr>
            <w:noProof/>
            <w:webHidden/>
          </w:rPr>
          <w:instrText xml:space="preserve"> PAGEREF _Toc112583 \h </w:instrText>
        </w:r>
        <w:r>
          <w:rPr>
            <w:noProof/>
            <w:webHidden/>
          </w:rPr>
        </w:r>
        <w:r>
          <w:rPr>
            <w:noProof/>
            <w:webHidden/>
          </w:rPr>
          <w:fldChar w:fldCharType="separate"/>
        </w:r>
        <w:r w:rsidR="00FC65E9">
          <w:rPr>
            <w:noProof/>
            <w:webHidden/>
          </w:rPr>
          <w:t>26</w:t>
        </w:r>
        <w:r>
          <w:rPr>
            <w:noProof/>
            <w:webHidden/>
          </w:rPr>
          <w:fldChar w:fldCharType="end"/>
        </w:r>
      </w:hyperlink>
    </w:p>
    <w:p w14:paraId="55411069" w14:textId="719FFACF" w:rsidR="00410B38" w:rsidRDefault="00410B38">
      <w:pPr>
        <w:pStyle w:val="Abbildungsverzeichnis"/>
        <w:tabs>
          <w:tab w:val="right" w:leader="dot" w:pos="9968"/>
        </w:tabs>
        <w:rPr>
          <w:rFonts w:asciiTheme="minorHAnsi" w:eastAsiaTheme="minorEastAsia" w:hAnsiTheme="minorHAnsi"/>
          <w:noProof/>
          <w:lang w:eastAsia="de-AT"/>
        </w:rPr>
      </w:pPr>
      <w:hyperlink r:id="rId68" w:anchor="_Toc112584" w:history="1">
        <w:r w:rsidRPr="00396167">
          <w:rPr>
            <w:rStyle w:val="Hyperlink"/>
            <w:noProof/>
          </w:rPr>
          <w:t>Abbildung 24: Speicherverzeichnis der Evaluierungssoftware</w:t>
        </w:r>
        <w:r>
          <w:rPr>
            <w:noProof/>
            <w:webHidden/>
          </w:rPr>
          <w:tab/>
        </w:r>
        <w:r>
          <w:rPr>
            <w:noProof/>
            <w:webHidden/>
          </w:rPr>
          <w:fldChar w:fldCharType="begin"/>
        </w:r>
        <w:r>
          <w:rPr>
            <w:noProof/>
            <w:webHidden/>
          </w:rPr>
          <w:instrText xml:space="preserve"> PAGEREF _Toc112584 \h </w:instrText>
        </w:r>
        <w:r>
          <w:rPr>
            <w:noProof/>
            <w:webHidden/>
          </w:rPr>
        </w:r>
        <w:r>
          <w:rPr>
            <w:noProof/>
            <w:webHidden/>
          </w:rPr>
          <w:fldChar w:fldCharType="separate"/>
        </w:r>
        <w:r w:rsidR="00FC65E9">
          <w:rPr>
            <w:noProof/>
            <w:webHidden/>
          </w:rPr>
          <w:t>28</w:t>
        </w:r>
        <w:r>
          <w:rPr>
            <w:noProof/>
            <w:webHidden/>
          </w:rPr>
          <w:fldChar w:fldCharType="end"/>
        </w:r>
      </w:hyperlink>
    </w:p>
    <w:p w14:paraId="3C1F5CFE" w14:textId="5B449951" w:rsidR="00410B38" w:rsidRDefault="00410B38">
      <w:pPr>
        <w:pStyle w:val="Abbildungsverzeichnis"/>
        <w:tabs>
          <w:tab w:val="right" w:leader="dot" w:pos="9968"/>
        </w:tabs>
        <w:rPr>
          <w:rFonts w:asciiTheme="minorHAnsi" w:eastAsiaTheme="minorEastAsia" w:hAnsiTheme="minorHAnsi"/>
          <w:noProof/>
          <w:lang w:eastAsia="de-AT"/>
        </w:rPr>
      </w:pPr>
      <w:hyperlink r:id="rId69" w:anchor="_Toc112585" w:history="1">
        <w:r w:rsidRPr="00396167">
          <w:rPr>
            <w:rStyle w:val="Hyperlink"/>
            <w:noProof/>
          </w:rPr>
          <w:t>Abbildung 25: Terminal mit richtigem Pfad</w:t>
        </w:r>
        <w:r>
          <w:rPr>
            <w:noProof/>
            <w:webHidden/>
          </w:rPr>
          <w:tab/>
        </w:r>
        <w:r>
          <w:rPr>
            <w:noProof/>
            <w:webHidden/>
          </w:rPr>
          <w:fldChar w:fldCharType="begin"/>
        </w:r>
        <w:r>
          <w:rPr>
            <w:noProof/>
            <w:webHidden/>
          </w:rPr>
          <w:instrText xml:space="preserve"> PAGEREF _Toc112585 \h </w:instrText>
        </w:r>
        <w:r>
          <w:rPr>
            <w:noProof/>
            <w:webHidden/>
          </w:rPr>
        </w:r>
        <w:r>
          <w:rPr>
            <w:noProof/>
            <w:webHidden/>
          </w:rPr>
          <w:fldChar w:fldCharType="separate"/>
        </w:r>
        <w:r w:rsidR="00FC65E9">
          <w:rPr>
            <w:noProof/>
            <w:webHidden/>
          </w:rPr>
          <w:t>29</w:t>
        </w:r>
        <w:r>
          <w:rPr>
            <w:noProof/>
            <w:webHidden/>
          </w:rPr>
          <w:fldChar w:fldCharType="end"/>
        </w:r>
      </w:hyperlink>
    </w:p>
    <w:p w14:paraId="1A3F55BE" w14:textId="222D36F7" w:rsidR="00410B38" w:rsidRDefault="00410B38">
      <w:pPr>
        <w:pStyle w:val="Abbildungsverzeichnis"/>
        <w:tabs>
          <w:tab w:val="right" w:leader="dot" w:pos="9968"/>
        </w:tabs>
        <w:rPr>
          <w:rFonts w:asciiTheme="minorHAnsi" w:eastAsiaTheme="minorEastAsia" w:hAnsiTheme="minorHAnsi"/>
          <w:noProof/>
          <w:lang w:eastAsia="de-AT"/>
        </w:rPr>
      </w:pPr>
      <w:hyperlink r:id="rId70" w:anchor="_Toc112586" w:history="1">
        <w:r w:rsidRPr="00396167">
          <w:rPr>
            <w:rStyle w:val="Hyperlink"/>
            <w:noProof/>
          </w:rPr>
          <w:t>Abbildung 26: Terminal mit laufendem Programm</w:t>
        </w:r>
        <w:r>
          <w:rPr>
            <w:noProof/>
            <w:webHidden/>
          </w:rPr>
          <w:tab/>
        </w:r>
        <w:r>
          <w:rPr>
            <w:noProof/>
            <w:webHidden/>
          </w:rPr>
          <w:fldChar w:fldCharType="begin"/>
        </w:r>
        <w:r>
          <w:rPr>
            <w:noProof/>
            <w:webHidden/>
          </w:rPr>
          <w:instrText xml:space="preserve"> PAGEREF _Toc112586 \h </w:instrText>
        </w:r>
        <w:r>
          <w:rPr>
            <w:noProof/>
            <w:webHidden/>
          </w:rPr>
        </w:r>
        <w:r>
          <w:rPr>
            <w:noProof/>
            <w:webHidden/>
          </w:rPr>
          <w:fldChar w:fldCharType="separate"/>
        </w:r>
        <w:r w:rsidR="00FC65E9">
          <w:rPr>
            <w:noProof/>
            <w:webHidden/>
          </w:rPr>
          <w:t>30</w:t>
        </w:r>
        <w:r>
          <w:rPr>
            <w:noProof/>
            <w:webHidden/>
          </w:rPr>
          <w:fldChar w:fldCharType="end"/>
        </w:r>
      </w:hyperlink>
    </w:p>
    <w:p w14:paraId="0AC908DB" w14:textId="61437A8A" w:rsidR="00410B38" w:rsidRDefault="00410B38">
      <w:pPr>
        <w:pStyle w:val="Abbildungsverzeichnis"/>
        <w:tabs>
          <w:tab w:val="right" w:leader="dot" w:pos="9968"/>
        </w:tabs>
        <w:rPr>
          <w:rFonts w:asciiTheme="minorHAnsi" w:eastAsiaTheme="minorEastAsia" w:hAnsiTheme="minorHAnsi"/>
          <w:noProof/>
          <w:lang w:eastAsia="de-AT"/>
        </w:rPr>
      </w:pPr>
      <w:hyperlink r:id="rId71" w:anchor="_Toc112587" w:history="1">
        <w:r w:rsidRPr="00396167">
          <w:rPr>
            <w:rStyle w:val="Hyperlink"/>
            <w:noProof/>
          </w:rPr>
          <w:t>Abbildung 27: Endprodukt nach Ausführung des Programms</w:t>
        </w:r>
        <w:r>
          <w:rPr>
            <w:noProof/>
            <w:webHidden/>
          </w:rPr>
          <w:tab/>
        </w:r>
        <w:r>
          <w:rPr>
            <w:noProof/>
            <w:webHidden/>
          </w:rPr>
          <w:fldChar w:fldCharType="begin"/>
        </w:r>
        <w:r>
          <w:rPr>
            <w:noProof/>
            <w:webHidden/>
          </w:rPr>
          <w:instrText xml:space="preserve"> PAGEREF _Toc112587 \h </w:instrText>
        </w:r>
        <w:r>
          <w:rPr>
            <w:noProof/>
            <w:webHidden/>
          </w:rPr>
        </w:r>
        <w:r>
          <w:rPr>
            <w:noProof/>
            <w:webHidden/>
          </w:rPr>
          <w:fldChar w:fldCharType="separate"/>
        </w:r>
        <w:r w:rsidR="00FC65E9">
          <w:rPr>
            <w:noProof/>
            <w:webHidden/>
          </w:rPr>
          <w:t>30</w:t>
        </w:r>
        <w:r>
          <w:rPr>
            <w:noProof/>
            <w:webHidden/>
          </w:rPr>
          <w:fldChar w:fldCharType="end"/>
        </w:r>
      </w:hyperlink>
    </w:p>
    <w:p w14:paraId="1DC75734" w14:textId="335138A8" w:rsidR="00C179BF" w:rsidRPr="00B60F81" w:rsidRDefault="00540C46" w:rsidP="00B36BAA">
      <w:pPr>
        <w:spacing w:line="360" w:lineRule="auto"/>
        <w:jc w:val="both"/>
        <w:rPr>
          <w:vertAlign w:val="subscript"/>
        </w:rPr>
      </w:pPr>
      <w:r>
        <w:rPr>
          <w:vertAlign w:val="subscript"/>
        </w:rPr>
        <w:fldChar w:fldCharType="end"/>
      </w:r>
    </w:p>
    <w:p w14:paraId="3A14AA41" w14:textId="7DC18ACF" w:rsidR="00E40281" w:rsidRPr="00540C46" w:rsidRDefault="00E40281" w:rsidP="00B36BAA">
      <w:pPr>
        <w:spacing w:line="360" w:lineRule="auto"/>
        <w:jc w:val="both"/>
        <w:rPr>
          <w:vertAlign w:val="subscript"/>
        </w:rPr>
      </w:pPr>
    </w:p>
    <w:sectPr w:rsidR="00E40281" w:rsidRPr="00540C46" w:rsidSect="00F16D7E">
      <w:headerReference w:type="default" r:id="rId72"/>
      <w:footerReference w:type="default" r:id="rId73"/>
      <w:type w:val="continuous"/>
      <w:pgSz w:w="11906" w:h="16838" w:code="9"/>
      <w:pgMar w:top="1531" w:right="794" w:bottom="567" w:left="1134"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1D606" w14:textId="77777777" w:rsidR="004C3EEE" w:rsidRDefault="004C3EEE" w:rsidP="000A78E0">
      <w:pPr>
        <w:spacing w:line="240" w:lineRule="auto"/>
      </w:pPr>
      <w:r>
        <w:separator/>
      </w:r>
    </w:p>
  </w:endnote>
  <w:endnote w:type="continuationSeparator" w:id="0">
    <w:p w14:paraId="28197AC8" w14:textId="77777777" w:rsidR="004C3EEE" w:rsidRDefault="004C3EEE"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7237D" w14:textId="77777777" w:rsidR="00236911" w:rsidRDefault="00236911">
    <w:pPr>
      <w:pStyle w:val="Fuzeile"/>
    </w:pPr>
    <w:r>
      <w:rPr>
        <w:noProof/>
        <w:lang w:eastAsia="de-AT"/>
      </w:rPr>
      <mc:AlternateContent>
        <mc:Choice Requires="wps">
          <w:drawing>
            <wp:anchor distT="45720" distB="45720" distL="114300" distR="114300" simplePos="0" relativeHeight="251681792" behindDoc="0" locked="1" layoutInCell="1" allowOverlap="1" wp14:anchorId="30D0AB59" wp14:editId="504A54B7">
              <wp:simplePos x="0" y="0"/>
              <wp:positionH relativeFrom="column">
                <wp:posOffset>4925695</wp:posOffset>
              </wp:positionH>
              <wp:positionV relativeFrom="page">
                <wp:posOffset>9505950</wp:posOffset>
              </wp:positionV>
              <wp:extent cx="1256665" cy="845820"/>
              <wp:effectExtent l="0" t="0" r="13335" b="177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845820"/>
                      </a:xfrm>
                      <a:prstGeom prst="rect">
                        <a:avLst/>
                      </a:prstGeom>
                      <a:noFill/>
                      <a:ln w="9525">
                        <a:noFill/>
                        <a:miter lim="800000"/>
                        <a:headEnd/>
                        <a:tailEnd/>
                      </a:ln>
                    </wps:spPr>
                    <wps:txbx>
                      <w:txbxContent>
                        <w:p w14:paraId="68A3984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6A289971"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5CC4ABA2" w14:textId="7FD9259E" w:rsidR="00236911" w:rsidRPr="00237B77" w:rsidRDefault="00236911" w:rsidP="00237B77">
                          <w:pPr>
                            <w:spacing w:line="220" w:lineRule="exact"/>
                            <w:rPr>
                              <w:rFonts w:cs="Arial"/>
                              <w:sz w:val="16"/>
                              <w:szCs w:val="16"/>
                            </w:rPr>
                          </w:pPr>
                          <w:r w:rsidRPr="00237B77">
                            <w:rPr>
                              <w:rFonts w:cs="Arial"/>
                              <w:sz w:val="16"/>
                              <w:szCs w:val="16"/>
                            </w:rPr>
                            <w:t>www.jku.at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0AB59" id="_x0000_t202" coordsize="21600,21600" o:spt="202" path="m,l,21600r21600,l21600,xe">
              <v:stroke joinstyle="miter"/>
              <v:path gradientshapeok="t" o:connecttype="rect"/>
            </v:shapetype>
            <v:shape id="_x0000_s1055" type="#_x0000_t202" style="position:absolute;margin-left:387.8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" filled="f" stroked="f">
              <v:textbox inset="0,0,0,0">
                <w:txbxContent>
                  <w:p w14:paraId="68A3984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6A289971"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5CC4ABA2" w14:textId="7FD9259E" w:rsidR="00236911" w:rsidRPr="00237B77" w:rsidRDefault="00236911" w:rsidP="00237B77">
                    <w:pPr>
                      <w:spacing w:line="220" w:lineRule="exact"/>
                      <w:rPr>
                        <w:rFonts w:cs="Arial"/>
                        <w:sz w:val="16"/>
                        <w:szCs w:val="16"/>
                      </w:rPr>
                    </w:pPr>
                    <w:r w:rsidRPr="00237B77">
                      <w:rPr>
                        <w:rFonts w:cs="Arial"/>
                        <w:sz w:val="16"/>
                        <w:szCs w:val="16"/>
                      </w:rPr>
                      <w:t>www.jku.at</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157EC" w14:textId="0F0E52E9" w:rsidR="00236911" w:rsidRPr="002C5884" w:rsidRDefault="00236911" w:rsidP="00863049">
    <w:pPr>
      <w:pStyle w:val="Fuzeile"/>
      <w:jc w:val="right"/>
      <w:rPr>
        <w:sz w:val="20"/>
      </w:rPr>
    </w:pPr>
    <w:r w:rsidRPr="002C5884">
      <w:rPr>
        <w:sz w:val="20"/>
      </w:rPr>
      <w:t xml:space="preserve">Seite </w:t>
    </w:r>
    <w:r w:rsidRPr="002C5884">
      <w:rPr>
        <w:sz w:val="20"/>
      </w:rPr>
      <w:fldChar w:fldCharType="begin"/>
    </w:r>
    <w:r w:rsidRPr="002C5884">
      <w:rPr>
        <w:sz w:val="20"/>
      </w:rPr>
      <w:instrText>PAGE   \* MERGEFORMAT</w:instrText>
    </w:r>
    <w:r w:rsidRPr="002C5884">
      <w:rPr>
        <w:sz w:val="20"/>
      </w:rPr>
      <w:fldChar w:fldCharType="separate"/>
    </w:r>
    <w:r w:rsidRPr="00D86422">
      <w:rPr>
        <w:noProof/>
        <w:sz w:val="20"/>
        <w:lang w:val="de-DE"/>
      </w:rPr>
      <w:t>1</w:t>
    </w:r>
    <w:r w:rsidRPr="002C5884">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07B1" w14:textId="77777777" w:rsidR="00236911" w:rsidRDefault="00236911">
    <w:pPr>
      <w:pStyle w:val="Fuzeile"/>
    </w:pPr>
    <w:r>
      <w:rPr>
        <w:noProof/>
        <w:lang w:eastAsia="de-AT"/>
      </w:rPr>
      <mc:AlternateContent>
        <mc:Choice Requires="wps">
          <w:drawing>
            <wp:anchor distT="45720" distB="45720" distL="114300" distR="114300" simplePos="0" relativeHeight="251730944" behindDoc="0" locked="1" layoutInCell="1" allowOverlap="1" wp14:anchorId="393EE1DE" wp14:editId="3C6BE65A">
              <wp:simplePos x="0" y="0"/>
              <wp:positionH relativeFrom="column">
                <wp:posOffset>4925695</wp:posOffset>
              </wp:positionH>
              <wp:positionV relativeFrom="page">
                <wp:posOffset>9505950</wp:posOffset>
              </wp:positionV>
              <wp:extent cx="1256400" cy="846000"/>
              <wp:effectExtent l="0" t="0" r="1270" b="114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0038BC88"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4A2AF41C"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6CE3A5BE" w14:textId="77777777" w:rsidR="00236911" w:rsidRPr="00237B77" w:rsidRDefault="00236911" w:rsidP="00237B77">
                          <w:pPr>
                            <w:spacing w:line="220" w:lineRule="exact"/>
                            <w:rPr>
                              <w:rFonts w:cs="Arial"/>
                              <w:sz w:val="16"/>
                              <w:szCs w:val="16"/>
                            </w:rPr>
                          </w:pPr>
                          <w:r w:rsidRPr="00237B77">
                            <w:rPr>
                              <w:rFonts w:cs="Arial"/>
                              <w:sz w:val="16"/>
                              <w:szCs w:val="16"/>
                            </w:rPr>
                            <w:t>www.jku.at</w:t>
                          </w:r>
                        </w:p>
                        <w:p w14:paraId="745A667A" w14:textId="77777777" w:rsidR="00236911" w:rsidRPr="00237B77" w:rsidRDefault="00236911"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EE1DE" id="_x0000_t202" coordsize="21600,21600" o:spt="202" path="m,l,21600r21600,l21600,xe">
              <v:stroke joinstyle="miter"/>
              <v:path gradientshapeok="t" o:connecttype="rect"/>
            </v:shapetype>
            <v:shape id="_x0000_s1056" type="#_x0000_t202" style="position:absolute;margin-left:387.85pt;margin-top:748.5pt;width:98.95pt;height:66.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" filled="f" stroked="f">
              <v:textbox inset="0,0,0,0">
                <w:txbxContent>
                  <w:p w14:paraId="0038BC88"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4A2AF41C"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6CE3A5BE" w14:textId="77777777" w:rsidR="00236911" w:rsidRPr="00237B77" w:rsidRDefault="00236911" w:rsidP="00237B77">
                    <w:pPr>
                      <w:spacing w:line="220" w:lineRule="exact"/>
                      <w:rPr>
                        <w:rFonts w:cs="Arial"/>
                        <w:sz w:val="16"/>
                        <w:szCs w:val="16"/>
                      </w:rPr>
                    </w:pPr>
                    <w:r w:rsidRPr="00237B77">
                      <w:rPr>
                        <w:rFonts w:cs="Arial"/>
                        <w:sz w:val="16"/>
                        <w:szCs w:val="16"/>
                      </w:rPr>
                      <w:t>www.jku.at</w:t>
                    </w:r>
                  </w:p>
                  <w:p w14:paraId="745A667A" w14:textId="77777777" w:rsidR="00236911" w:rsidRPr="00237B77" w:rsidRDefault="00236911"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5A9CD" w14:textId="462EEF9C" w:rsidR="00236911" w:rsidRPr="004746F8" w:rsidRDefault="00236911" w:rsidP="000D62F4">
    <w:pPr>
      <w:pStyle w:val="Fuzeile"/>
      <w:tabs>
        <w:tab w:val="clear" w:pos="4536"/>
        <w:tab w:val="clear" w:pos="9072"/>
        <w:tab w:val="center" w:pos="5103"/>
        <w:tab w:val="right" w:pos="9921"/>
      </w:tabs>
      <w:jc w:val="both"/>
    </w:pPr>
    <w:r w:rsidRPr="004746F8">
      <w:fldChar w:fldCharType="begin"/>
    </w:r>
    <w:r w:rsidRPr="004746F8">
      <w:instrText xml:space="preserve"> DATE  \@ "dd. MMMM yyyy"  \* MERGEFORMAT </w:instrText>
    </w:r>
    <w:r w:rsidRPr="004746F8">
      <w:fldChar w:fldCharType="separate"/>
    </w:r>
    <w:r w:rsidR="00FC65E9">
      <w:rPr>
        <w:noProof/>
      </w:rPr>
      <w:t>03. Februar 2019</w:t>
    </w:r>
    <w:r w:rsidRPr="004746F8">
      <w:fldChar w:fldCharType="end"/>
    </w:r>
    <w:r w:rsidRPr="004746F8">
      <w:tab/>
    </w:r>
    <w:r>
      <w:t>Gruppe 2</w:t>
    </w:r>
    <w:r>
      <w:tab/>
    </w:r>
    <w:r w:rsidRPr="002C5884">
      <w:rPr>
        <w:sz w:val="20"/>
      </w:rPr>
      <w:t>Seite</w:t>
    </w:r>
    <w:r w:rsidRPr="008F6598">
      <w:rPr>
        <w:sz w:val="20"/>
      </w:rPr>
      <w:t xml:space="preserve"> </w:t>
    </w:r>
    <w:r w:rsidRPr="008F6598">
      <w:rPr>
        <w:sz w:val="20"/>
      </w:rPr>
      <w:fldChar w:fldCharType="begin"/>
    </w:r>
    <w:r w:rsidRPr="008F6598">
      <w:rPr>
        <w:sz w:val="20"/>
      </w:rPr>
      <w:instrText>PAGE   \* MERGEFORMAT</w:instrText>
    </w:r>
    <w:r w:rsidRPr="008F6598">
      <w:rPr>
        <w:sz w:val="20"/>
      </w:rPr>
      <w:fldChar w:fldCharType="separate"/>
    </w:r>
    <w:r>
      <w:rPr>
        <w:noProof/>
        <w:sz w:val="20"/>
      </w:rPr>
      <w:t>9</w:t>
    </w:r>
    <w:r w:rsidRPr="008F659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1CE87" w14:textId="77777777" w:rsidR="004C3EEE" w:rsidRDefault="004C3EEE" w:rsidP="000A78E0">
      <w:pPr>
        <w:spacing w:line="240" w:lineRule="auto"/>
      </w:pPr>
      <w:r>
        <w:separator/>
      </w:r>
    </w:p>
  </w:footnote>
  <w:footnote w:type="continuationSeparator" w:id="0">
    <w:p w14:paraId="64EDEE14" w14:textId="77777777" w:rsidR="004C3EEE" w:rsidRDefault="004C3EEE"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2623A" w14:textId="77777777" w:rsidR="00236911" w:rsidRDefault="00236911" w:rsidP="00F04562">
    <w:r>
      <w:rPr>
        <w:noProof/>
        <w:lang w:eastAsia="de-AT"/>
      </w:rPr>
      <w:drawing>
        <wp:anchor distT="0" distB="0" distL="114300" distR="114300" simplePos="0" relativeHeight="251726848" behindDoc="0" locked="1" layoutInCell="1" allowOverlap="1" wp14:anchorId="65997DF4" wp14:editId="4C81F63F">
          <wp:simplePos x="0" y="0"/>
          <wp:positionH relativeFrom="column">
            <wp:posOffset>4394835</wp:posOffset>
          </wp:positionH>
          <wp:positionV relativeFrom="page">
            <wp:posOffset>476250</wp:posOffset>
          </wp:positionV>
          <wp:extent cx="2016000" cy="1008000"/>
          <wp:effectExtent l="0" t="0" r="0" b="0"/>
          <wp:wrapSquare wrapText="bothSides"/>
          <wp:docPr id="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6F7D3" w14:textId="77777777" w:rsidR="00236911" w:rsidRDefault="00236911" w:rsidP="00F04562">
    <w:r>
      <w:rPr>
        <w:noProof/>
        <w:lang w:eastAsia="de-AT"/>
      </w:rPr>
      <w:drawing>
        <wp:anchor distT="0" distB="0" distL="114300" distR="114300" simplePos="0" relativeHeight="251731968" behindDoc="0" locked="1" layoutInCell="1" allowOverlap="1" wp14:anchorId="2C121A9D" wp14:editId="4D93C6CF">
          <wp:simplePos x="0" y="0"/>
          <wp:positionH relativeFrom="column">
            <wp:posOffset>4394835</wp:posOffset>
          </wp:positionH>
          <wp:positionV relativeFrom="page">
            <wp:posOffset>476250</wp:posOffset>
          </wp:positionV>
          <wp:extent cx="2016000" cy="1008000"/>
          <wp:effectExtent l="0" t="0" r="0" b="0"/>
          <wp:wrapSquare wrapText="bothSides"/>
          <wp:docPr id="1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E370E" w14:textId="77777777" w:rsidR="00236911" w:rsidRDefault="00236911" w:rsidP="00BD398D">
    <w:pPr>
      <w:pStyle w:val="Kopfzeile"/>
      <w:tabs>
        <w:tab w:val="clear" w:pos="9072"/>
      </w:tabs>
    </w:pPr>
    <w:r>
      <w:rPr>
        <w:noProof/>
        <w:lang w:eastAsia="de-AT"/>
      </w:rPr>
      <w:drawing>
        <wp:anchor distT="0" distB="0" distL="114300" distR="114300" simplePos="0" relativeHeight="251728896" behindDoc="0" locked="1" layoutInCell="1" allowOverlap="1" wp14:anchorId="4EA0D316" wp14:editId="0ACECE55">
          <wp:simplePos x="0" y="0"/>
          <wp:positionH relativeFrom="margin">
            <wp:posOffset>5257165</wp:posOffset>
          </wp:positionH>
          <wp:positionV relativeFrom="margin">
            <wp:posOffset>-706755</wp:posOffset>
          </wp:positionV>
          <wp:extent cx="1130400" cy="59040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8349D"/>
    <w:multiLevelType w:val="hybridMultilevel"/>
    <w:tmpl w:val="541AF5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24765AC"/>
    <w:multiLevelType w:val="multilevel"/>
    <w:tmpl w:val="977E5672"/>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lvlText w:val="%1.%2.%3.%4. "/>
      <w:lvlJc w:val="left"/>
      <w:pPr>
        <w:tabs>
          <w:tab w:val="num" w:pos="2325"/>
        </w:tabs>
        <w:ind w:left="2835" w:hanging="1021"/>
      </w:pPr>
      <w:rPr>
        <w:rFonts w:hint="default"/>
      </w:rPr>
    </w:lvl>
    <w:lvl w:ilvl="4">
      <w:start w:val="1"/>
      <w:numFmt w:val="lowerLetter"/>
      <w:lvlText w:val="%1.%2.%3.%4.%5"/>
      <w:lvlJc w:val="left"/>
      <w:pPr>
        <w:ind w:left="4026" w:hanging="119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79E38E2"/>
    <w:multiLevelType w:val="hybridMultilevel"/>
    <w:tmpl w:val="0354FD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8CC647B"/>
    <w:multiLevelType w:val="multilevel"/>
    <w:tmpl w:val="977E5672"/>
    <w:numStyleLink w:val="berschriftenJKU"/>
  </w:abstractNum>
  <w:num w:numId="1">
    <w:abstractNumId w:val="1"/>
  </w:num>
  <w:num w:numId="2">
    <w:abstractNumId w:val="2"/>
  </w:num>
  <w:num w:numId="3">
    <w:abstractNumId w:val="4"/>
    <w:lvlOverride w:ilvl="0">
      <w:lvl w:ilvl="0">
        <w:start w:val="1"/>
        <w:numFmt w:val="decimal"/>
        <w:pStyle w:val="berschrift1"/>
        <w:lvlText w:val="%1. "/>
        <w:lvlJc w:val="left"/>
        <w:pPr>
          <w:ind w:left="425" w:hanging="425"/>
        </w:pPr>
        <w:rPr>
          <w:rFonts w:hint="default"/>
        </w:rPr>
      </w:lvl>
    </w:lvlOverride>
    <w:lvlOverride w:ilvl="1">
      <w:lvl w:ilvl="1">
        <w:start w:val="1"/>
        <w:numFmt w:val="decimal"/>
        <w:pStyle w:val="berschrift2"/>
        <w:lvlText w:val="%1.%2. "/>
        <w:lvlJc w:val="left"/>
        <w:pPr>
          <w:ind w:left="258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4"/>
    <w:lvlOverride w:ilvl="0">
      <w:startOverride w:val="1"/>
      <w:lvl w:ilvl="0">
        <w:start w:val="1"/>
        <w:numFmt w:val="decimal"/>
        <w:pStyle w:val="berschrift1"/>
        <w:lvlText w:val="%1. "/>
        <w:lvlJc w:val="left"/>
        <w:pPr>
          <w:ind w:left="425" w:hanging="425"/>
        </w:pPr>
        <w:rPr>
          <w:rFonts w:hint="default"/>
        </w:rPr>
      </w:lvl>
    </w:lvlOverride>
    <w:lvlOverride w:ilvl="1">
      <w:startOverride w:val="1"/>
      <w:lvl w:ilvl="1">
        <w:start w:val="1"/>
        <w:numFmt w:val="decimal"/>
        <w:pStyle w:val="berschrift2"/>
        <w:lvlText w:val="%1.%2. "/>
        <w:lvlJc w:val="left"/>
        <w:pPr>
          <w:ind w:left="1021" w:hanging="596"/>
        </w:pPr>
        <w:rPr>
          <w:rFonts w:hint="default"/>
        </w:rPr>
      </w:lvl>
    </w:lvlOverride>
    <w:lvlOverride w:ilvl="2">
      <w:startOverride w:val="1"/>
      <w:lvl w:ilvl="2">
        <w:start w:val="1"/>
        <w:numFmt w:val="decimal"/>
        <w:pStyle w:val="berschrift3"/>
        <w:lvlText w:val="%1.%2.%3. "/>
        <w:lvlJc w:val="left"/>
        <w:pPr>
          <w:ind w:left="1814" w:hanging="793"/>
        </w:pPr>
        <w:rPr>
          <w:rFonts w:hint="default"/>
        </w:rPr>
      </w:lvl>
    </w:lvlOverride>
    <w:lvlOverride w:ilvl="3">
      <w:startOverride w:val="1"/>
      <w:lvl w:ilvl="3">
        <w:start w:val="1"/>
        <w:numFmt w:val="decimal"/>
        <w:lvlText w:val="%1.%2.%3.%4. "/>
        <w:lvlJc w:val="left"/>
        <w:pPr>
          <w:tabs>
            <w:tab w:val="num" w:pos="2325"/>
          </w:tabs>
          <w:ind w:left="2835" w:hanging="1021"/>
        </w:pPr>
        <w:rPr>
          <w:rFonts w:hint="default"/>
        </w:rPr>
      </w:lvl>
    </w:lvlOverride>
    <w:lvlOverride w:ilvl="4">
      <w:startOverride w:val="1"/>
      <w:lvl w:ilvl="4">
        <w:start w:val="1"/>
        <w:numFmt w:val="lowerLetter"/>
        <w:lvlText w:val="%1.%2.%3.%4.%5"/>
        <w:lvlJc w:val="left"/>
        <w:pPr>
          <w:ind w:left="4026" w:hanging="1191"/>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lvlOverride w:ilvl="0">
      <w:lvl w:ilvl="0">
        <w:start w:val="1"/>
        <w:numFmt w:val="decimal"/>
        <w:pStyle w:val="berschrift1"/>
        <w:lvlText w:val="%1. "/>
        <w:lvlJc w:val="left"/>
        <w:pPr>
          <w:ind w:left="425" w:hanging="425"/>
        </w:pPr>
        <w:rPr>
          <w:rFonts w:hint="default"/>
        </w:rPr>
      </w:lvl>
    </w:lvlOverride>
    <w:lvlOverride w:ilvl="1">
      <w:lvl w:ilvl="1">
        <w:start w:val="1"/>
        <w:numFmt w:val="decimal"/>
        <w:pStyle w:val="berschrift2"/>
        <w:lvlText w:val="%1.%2. "/>
        <w:lvlJc w:val="left"/>
        <w:pPr>
          <w:ind w:left="102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lvlOverride w:ilvl="0">
      <w:lvl w:ilvl="0">
        <w:start w:val="1"/>
        <w:numFmt w:val="decimal"/>
        <w:pStyle w:val="berschrift1"/>
        <w:lvlText w:val="%1. "/>
        <w:lvlJc w:val="left"/>
        <w:pPr>
          <w:ind w:left="2694" w:hanging="425"/>
        </w:pPr>
        <w:rPr>
          <w:rFonts w:hint="default"/>
        </w:rPr>
      </w:lvl>
    </w:lvlOverride>
    <w:lvlOverride w:ilvl="1">
      <w:lvl w:ilvl="1">
        <w:start w:val="1"/>
        <w:numFmt w:val="decimal"/>
        <w:pStyle w:val="berschrift2"/>
        <w:lvlText w:val="%1.%2. "/>
        <w:lvlJc w:val="left"/>
        <w:pPr>
          <w:ind w:left="102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0"/>
  </w:num>
  <w:num w:numId="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196"/>
    <w:rsid w:val="0000107A"/>
    <w:rsid w:val="00006787"/>
    <w:rsid w:val="00007343"/>
    <w:rsid w:val="00013537"/>
    <w:rsid w:val="000142CC"/>
    <w:rsid w:val="0001479D"/>
    <w:rsid w:val="00015A94"/>
    <w:rsid w:val="00015C86"/>
    <w:rsid w:val="00016612"/>
    <w:rsid w:val="00017094"/>
    <w:rsid w:val="000209C5"/>
    <w:rsid w:val="000316A2"/>
    <w:rsid w:val="000320FA"/>
    <w:rsid w:val="00034E06"/>
    <w:rsid w:val="0003638D"/>
    <w:rsid w:val="00040BE1"/>
    <w:rsid w:val="00044044"/>
    <w:rsid w:val="0004428A"/>
    <w:rsid w:val="00045FEF"/>
    <w:rsid w:val="00047AAE"/>
    <w:rsid w:val="00051EB1"/>
    <w:rsid w:val="00055908"/>
    <w:rsid w:val="0005766C"/>
    <w:rsid w:val="000576DA"/>
    <w:rsid w:val="000634E2"/>
    <w:rsid w:val="00064035"/>
    <w:rsid w:val="000654AB"/>
    <w:rsid w:val="00070EC9"/>
    <w:rsid w:val="00071F67"/>
    <w:rsid w:val="000744C9"/>
    <w:rsid w:val="0007587A"/>
    <w:rsid w:val="00084606"/>
    <w:rsid w:val="0008652A"/>
    <w:rsid w:val="00086C63"/>
    <w:rsid w:val="00093042"/>
    <w:rsid w:val="0009340E"/>
    <w:rsid w:val="000937A4"/>
    <w:rsid w:val="000A0372"/>
    <w:rsid w:val="000A1FDF"/>
    <w:rsid w:val="000A61DB"/>
    <w:rsid w:val="000A78E0"/>
    <w:rsid w:val="000B0822"/>
    <w:rsid w:val="000C0B44"/>
    <w:rsid w:val="000C35CC"/>
    <w:rsid w:val="000C3FB7"/>
    <w:rsid w:val="000C450D"/>
    <w:rsid w:val="000C776B"/>
    <w:rsid w:val="000D02E8"/>
    <w:rsid w:val="000D1A00"/>
    <w:rsid w:val="000D62F4"/>
    <w:rsid w:val="000D7EB5"/>
    <w:rsid w:val="000E39EB"/>
    <w:rsid w:val="000E6664"/>
    <w:rsid w:val="000E683D"/>
    <w:rsid w:val="000F0A7A"/>
    <w:rsid w:val="000F121E"/>
    <w:rsid w:val="000F1B31"/>
    <w:rsid w:val="000F30E4"/>
    <w:rsid w:val="000F58B2"/>
    <w:rsid w:val="001005B5"/>
    <w:rsid w:val="001072FF"/>
    <w:rsid w:val="00111076"/>
    <w:rsid w:val="00111B2E"/>
    <w:rsid w:val="001127D2"/>
    <w:rsid w:val="00116FF6"/>
    <w:rsid w:val="00120BC4"/>
    <w:rsid w:val="00123700"/>
    <w:rsid w:val="00125BD7"/>
    <w:rsid w:val="00127559"/>
    <w:rsid w:val="001322F8"/>
    <w:rsid w:val="00134095"/>
    <w:rsid w:val="00134AF8"/>
    <w:rsid w:val="001351C3"/>
    <w:rsid w:val="001361CA"/>
    <w:rsid w:val="001368DB"/>
    <w:rsid w:val="001371CA"/>
    <w:rsid w:val="0013796A"/>
    <w:rsid w:val="001404EF"/>
    <w:rsid w:val="00150293"/>
    <w:rsid w:val="00151F30"/>
    <w:rsid w:val="00152920"/>
    <w:rsid w:val="00154CC5"/>
    <w:rsid w:val="00156493"/>
    <w:rsid w:val="00161DC0"/>
    <w:rsid w:val="00164BF7"/>
    <w:rsid w:val="00164EA6"/>
    <w:rsid w:val="0016715F"/>
    <w:rsid w:val="001716E2"/>
    <w:rsid w:val="00171C95"/>
    <w:rsid w:val="00172CBC"/>
    <w:rsid w:val="001750FF"/>
    <w:rsid w:val="00175C66"/>
    <w:rsid w:val="00176DD1"/>
    <w:rsid w:val="001771C5"/>
    <w:rsid w:val="0017773D"/>
    <w:rsid w:val="00180296"/>
    <w:rsid w:val="001832A2"/>
    <w:rsid w:val="00184C9C"/>
    <w:rsid w:val="00184D12"/>
    <w:rsid w:val="00184F90"/>
    <w:rsid w:val="0019055F"/>
    <w:rsid w:val="00193604"/>
    <w:rsid w:val="001A0AC2"/>
    <w:rsid w:val="001A0FFD"/>
    <w:rsid w:val="001A3D6B"/>
    <w:rsid w:val="001A5B6E"/>
    <w:rsid w:val="001A797C"/>
    <w:rsid w:val="001A7FE0"/>
    <w:rsid w:val="001B08A9"/>
    <w:rsid w:val="001B1373"/>
    <w:rsid w:val="001B1EA8"/>
    <w:rsid w:val="001B389C"/>
    <w:rsid w:val="001B673F"/>
    <w:rsid w:val="001B6B41"/>
    <w:rsid w:val="001C63B4"/>
    <w:rsid w:val="001C766A"/>
    <w:rsid w:val="001D1920"/>
    <w:rsid w:val="001D372A"/>
    <w:rsid w:val="001D535D"/>
    <w:rsid w:val="001D5F3A"/>
    <w:rsid w:val="001E03F4"/>
    <w:rsid w:val="001E5A49"/>
    <w:rsid w:val="001E5E29"/>
    <w:rsid w:val="001E6358"/>
    <w:rsid w:val="001E6E86"/>
    <w:rsid w:val="001E7F79"/>
    <w:rsid w:val="001F0007"/>
    <w:rsid w:val="001F2A71"/>
    <w:rsid w:val="001F35BF"/>
    <w:rsid w:val="001F3D12"/>
    <w:rsid w:val="001F49CA"/>
    <w:rsid w:val="001F4B3C"/>
    <w:rsid w:val="001F5E0C"/>
    <w:rsid w:val="001F691C"/>
    <w:rsid w:val="001F7D24"/>
    <w:rsid w:val="00206D6B"/>
    <w:rsid w:val="0021010C"/>
    <w:rsid w:val="00214F6C"/>
    <w:rsid w:val="00216D67"/>
    <w:rsid w:val="002312DA"/>
    <w:rsid w:val="00234230"/>
    <w:rsid w:val="00236911"/>
    <w:rsid w:val="0023779B"/>
    <w:rsid w:val="00237B77"/>
    <w:rsid w:val="00241131"/>
    <w:rsid w:val="0024164E"/>
    <w:rsid w:val="00242473"/>
    <w:rsid w:val="002433BA"/>
    <w:rsid w:val="00244433"/>
    <w:rsid w:val="002455ED"/>
    <w:rsid w:val="00246C5F"/>
    <w:rsid w:val="002470C5"/>
    <w:rsid w:val="00250857"/>
    <w:rsid w:val="00250A42"/>
    <w:rsid w:val="002532D0"/>
    <w:rsid w:val="00253902"/>
    <w:rsid w:val="0025503D"/>
    <w:rsid w:val="00257BFF"/>
    <w:rsid w:val="00257ED8"/>
    <w:rsid w:val="00260199"/>
    <w:rsid w:val="00260666"/>
    <w:rsid w:val="002616FC"/>
    <w:rsid w:val="00262776"/>
    <w:rsid w:val="0026290E"/>
    <w:rsid w:val="00265DBE"/>
    <w:rsid w:val="00270AEB"/>
    <w:rsid w:val="002734E1"/>
    <w:rsid w:val="002744B3"/>
    <w:rsid w:val="00274705"/>
    <w:rsid w:val="00274A30"/>
    <w:rsid w:val="00277B52"/>
    <w:rsid w:val="00283CEC"/>
    <w:rsid w:val="00284615"/>
    <w:rsid w:val="0028502E"/>
    <w:rsid w:val="0029034A"/>
    <w:rsid w:val="002913D8"/>
    <w:rsid w:val="00293D99"/>
    <w:rsid w:val="0029447E"/>
    <w:rsid w:val="00294C66"/>
    <w:rsid w:val="002971C7"/>
    <w:rsid w:val="00297891"/>
    <w:rsid w:val="00297DCB"/>
    <w:rsid w:val="002A38CC"/>
    <w:rsid w:val="002A4F00"/>
    <w:rsid w:val="002B2375"/>
    <w:rsid w:val="002B2A9F"/>
    <w:rsid w:val="002C30E9"/>
    <w:rsid w:val="002C4B42"/>
    <w:rsid w:val="002C5884"/>
    <w:rsid w:val="002D712C"/>
    <w:rsid w:val="002E35BE"/>
    <w:rsid w:val="002E4509"/>
    <w:rsid w:val="002E75CC"/>
    <w:rsid w:val="002F07BA"/>
    <w:rsid w:val="002F090D"/>
    <w:rsid w:val="002F1D5F"/>
    <w:rsid w:val="002F23BB"/>
    <w:rsid w:val="002F4D8C"/>
    <w:rsid w:val="002F7866"/>
    <w:rsid w:val="002F7EB7"/>
    <w:rsid w:val="0030642D"/>
    <w:rsid w:val="0030666F"/>
    <w:rsid w:val="003075F7"/>
    <w:rsid w:val="00311DCF"/>
    <w:rsid w:val="003134E8"/>
    <w:rsid w:val="00314EC2"/>
    <w:rsid w:val="00320581"/>
    <w:rsid w:val="00320D39"/>
    <w:rsid w:val="00321C90"/>
    <w:rsid w:val="00322256"/>
    <w:rsid w:val="00325F13"/>
    <w:rsid w:val="0032791D"/>
    <w:rsid w:val="0033074E"/>
    <w:rsid w:val="003334FA"/>
    <w:rsid w:val="00333B78"/>
    <w:rsid w:val="003352FA"/>
    <w:rsid w:val="00340B93"/>
    <w:rsid w:val="0034134D"/>
    <w:rsid w:val="00342396"/>
    <w:rsid w:val="00343612"/>
    <w:rsid w:val="00345610"/>
    <w:rsid w:val="00345A12"/>
    <w:rsid w:val="003474EC"/>
    <w:rsid w:val="003475CC"/>
    <w:rsid w:val="0035170B"/>
    <w:rsid w:val="00360B14"/>
    <w:rsid w:val="00362273"/>
    <w:rsid w:val="00364794"/>
    <w:rsid w:val="00365EF0"/>
    <w:rsid w:val="00371620"/>
    <w:rsid w:val="003753BC"/>
    <w:rsid w:val="00375C52"/>
    <w:rsid w:val="00386956"/>
    <w:rsid w:val="00387469"/>
    <w:rsid w:val="00390813"/>
    <w:rsid w:val="00393DC4"/>
    <w:rsid w:val="00395425"/>
    <w:rsid w:val="00395701"/>
    <w:rsid w:val="00395E91"/>
    <w:rsid w:val="003A754F"/>
    <w:rsid w:val="003A763B"/>
    <w:rsid w:val="003B0CF6"/>
    <w:rsid w:val="003B1F2F"/>
    <w:rsid w:val="003B7A30"/>
    <w:rsid w:val="003C1D8D"/>
    <w:rsid w:val="003C3FCF"/>
    <w:rsid w:val="003C6B87"/>
    <w:rsid w:val="003C6F04"/>
    <w:rsid w:val="003C7961"/>
    <w:rsid w:val="003D0D18"/>
    <w:rsid w:val="003D19FD"/>
    <w:rsid w:val="003D5172"/>
    <w:rsid w:val="003D7EC7"/>
    <w:rsid w:val="003E09C8"/>
    <w:rsid w:val="003E1F8B"/>
    <w:rsid w:val="003E31C0"/>
    <w:rsid w:val="003E3C9A"/>
    <w:rsid w:val="003E44C5"/>
    <w:rsid w:val="003E500D"/>
    <w:rsid w:val="003E542E"/>
    <w:rsid w:val="003E5F0F"/>
    <w:rsid w:val="003E62AE"/>
    <w:rsid w:val="003E7DA6"/>
    <w:rsid w:val="003F0A18"/>
    <w:rsid w:val="00400E28"/>
    <w:rsid w:val="00405FCC"/>
    <w:rsid w:val="00406A7B"/>
    <w:rsid w:val="004071FC"/>
    <w:rsid w:val="00410B38"/>
    <w:rsid w:val="00411430"/>
    <w:rsid w:val="00412E1C"/>
    <w:rsid w:val="00416443"/>
    <w:rsid w:val="00416A72"/>
    <w:rsid w:val="004172EE"/>
    <w:rsid w:val="00420725"/>
    <w:rsid w:val="00420A85"/>
    <w:rsid w:val="00423980"/>
    <w:rsid w:val="00423E25"/>
    <w:rsid w:val="00424B37"/>
    <w:rsid w:val="00425AEC"/>
    <w:rsid w:val="00425B19"/>
    <w:rsid w:val="004309A3"/>
    <w:rsid w:val="00430F0B"/>
    <w:rsid w:val="004350FC"/>
    <w:rsid w:val="00435574"/>
    <w:rsid w:val="00435FC2"/>
    <w:rsid w:val="00437EEE"/>
    <w:rsid w:val="004407F8"/>
    <w:rsid w:val="00440AB8"/>
    <w:rsid w:val="00443C41"/>
    <w:rsid w:val="00444216"/>
    <w:rsid w:val="00446C89"/>
    <w:rsid w:val="004501D2"/>
    <w:rsid w:val="00451986"/>
    <w:rsid w:val="00451D57"/>
    <w:rsid w:val="004528BE"/>
    <w:rsid w:val="00453804"/>
    <w:rsid w:val="00457127"/>
    <w:rsid w:val="0046079D"/>
    <w:rsid w:val="00461349"/>
    <w:rsid w:val="004627C1"/>
    <w:rsid w:val="00463F10"/>
    <w:rsid w:val="00467025"/>
    <w:rsid w:val="0046709A"/>
    <w:rsid w:val="004728B5"/>
    <w:rsid w:val="0047323D"/>
    <w:rsid w:val="004746F8"/>
    <w:rsid w:val="004753C0"/>
    <w:rsid w:val="00476919"/>
    <w:rsid w:val="00480D23"/>
    <w:rsid w:val="004928F5"/>
    <w:rsid w:val="00492C81"/>
    <w:rsid w:val="00493458"/>
    <w:rsid w:val="00493D25"/>
    <w:rsid w:val="00496E97"/>
    <w:rsid w:val="004A573D"/>
    <w:rsid w:val="004A5B02"/>
    <w:rsid w:val="004A6238"/>
    <w:rsid w:val="004A6B7D"/>
    <w:rsid w:val="004B2888"/>
    <w:rsid w:val="004B4C86"/>
    <w:rsid w:val="004C039C"/>
    <w:rsid w:val="004C070F"/>
    <w:rsid w:val="004C3EEE"/>
    <w:rsid w:val="004C62AE"/>
    <w:rsid w:val="004C6468"/>
    <w:rsid w:val="004D06D6"/>
    <w:rsid w:val="004D2E60"/>
    <w:rsid w:val="004D4ABD"/>
    <w:rsid w:val="004E0546"/>
    <w:rsid w:val="004E0E1F"/>
    <w:rsid w:val="004E2CF7"/>
    <w:rsid w:val="004E2D1F"/>
    <w:rsid w:val="004F4956"/>
    <w:rsid w:val="004F5281"/>
    <w:rsid w:val="0050094D"/>
    <w:rsid w:val="00501B10"/>
    <w:rsid w:val="005027BA"/>
    <w:rsid w:val="005044AA"/>
    <w:rsid w:val="005108BF"/>
    <w:rsid w:val="00510E97"/>
    <w:rsid w:val="00512A4E"/>
    <w:rsid w:val="00520497"/>
    <w:rsid w:val="0052179A"/>
    <w:rsid w:val="00524CA5"/>
    <w:rsid w:val="00525ACA"/>
    <w:rsid w:val="005275F4"/>
    <w:rsid w:val="00530B5B"/>
    <w:rsid w:val="00536DAC"/>
    <w:rsid w:val="00540790"/>
    <w:rsid w:val="00540C46"/>
    <w:rsid w:val="00542909"/>
    <w:rsid w:val="00544642"/>
    <w:rsid w:val="00545266"/>
    <w:rsid w:val="00546C12"/>
    <w:rsid w:val="00547A37"/>
    <w:rsid w:val="00547D27"/>
    <w:rsid w:val="00550D7D"/>
    <w:rsid w:val="005514FB"/>
    <w:rsid w:val="00552B53"/>
    <w:rsid w:val="0055333E"/>
    <w:rsid w:val="00553687"/>
    <w:rsid w:val="00553956"/>
    <w:rsid w:val="00553D99"/>
    <w:rsid w:val="00555579"/>
    <w:rsid w:val="005556C1"/>
    <w:rsid w:val="005557C4"/>
    <w:rsid w:val="005600D8"/>
    <w:rsid w:val="00561712"/>
    <w:rsid w:val="00567C28"/>
    <w:rsid w:val="00567E70"/>
    <w:rsid w:val="0057523D"/>
    <w:rsid w:val="005774F3"/>
    <w:rsid w:val="00580A35"/>
    <w:rsid w:val="00583935"/>
    <w:rsid w:val="00584D8A"/>
    <w:rsid w:val="00591FDD"/>
    <w:rsid w:val="0059259F"/>
    <w:rsid w:val="00592643"/>
    <w:rsid w:val="005939F7"/>
    <w:rsid w:val="00595982"/>
    <w:rsid w:val="00597E4E"/>
    <w:rsid w:val="005A15B0"/>
    <w:rsid w:val="005A24D6"/>
    <w:rsid w:val="005A2524"/>
    <w:rsid w:val="005A27E9"/>
    <w:rsid w:val="005A2D2F"/>
    <w:rsid w:val="005A2FC3"/>
    <w:rsid w:val="005A6523"/>
    <w:rsid w:val="005A6C39"/>
    <w:rsid w:val="005A7BA3"/>
    <w:rsid w:val="005B122E"/>
    <w:rsid w:val="005B2C56"/>
    <w:rsid w:val="005B3F96"/>
    <w:rsid w:val="005B460E"/>
    <w:rsid w:val="005B54FA"/>
    <w:rsid w:val="005B5973"/>
    <w:rsid w:val="005C0082"/>
    <w:rsid w:val="005C1653"/>
    <w:rsid w:val="005C2B4D"/>
    <w:rsid w:val="005C6AF8"/>
    <w:rsid w:val="005D0E09"/>
    <w:rsid w:val="005E0859"/>
    <w:rsid w:val="005E1262"/>
    <w:rsid w:val="005E1F46"/>
    <w:rsid w:val="005E2892"/>
    <w:rsid w:val="005E35DE"/>
    <w:rsid w:val="005E569D"/>
    <w:rsid w:val="005E5EA8"/>
    <w:rsid w:val="005E77CD"/>
    <w:rsid w:val="005F10F4"/>
    <w:rsid w:val="005F4C48"/>
    <w:rsid w:val="005F6220"/>
    <w:rsid w:val="005F6C1E"/>
    <w:rsid w:val="005F6F21"/>
    <w:rsid w:val="005F7AEE"/>
    <w:rsid w:val="00600CCB"/>
    <w:rsid w:val="00606FD3"/>
    <w:rsid w:val="00607617"/>
    <w:rsid w:val="00607A0D"/>
    <w:rsid w:val="00611AC5"/>
    <w:rsid w:val="00612B43"/>
    <w:rsid w:val="00614EE2"/>
    <w:rsid w:val="0061571E"/>
    <w:rsid w:val="006176FA"/>
    <w:rsid w:val="00623457"/>
    <w:rsid w:val="00624F1D"/>
    <w:rsid w:val="00626156"/>
    <w:rsid w:val="00626164"/>
    <w:rsid w:val="00631440"/>
    <w:rsid w:val="00632A44"/>
    <w:rsid w:val="00633219"/>
    <w:rsid w:val="00635CE6"/>
    <w:rsid w:val="006409C0"/>
    <w:rsid w:val="00641B2A"/>
    <w:rsid w:val="00647925"/>
    <w:rsid w:val="00651A8D"/>
    <w:rsid w:val="00651BBB"/>
    <w:rsid w:val="00654534"/>
    <w:rsid w:val="00654B17"/>
    <w:rsid w:val="00657B95"/>
    <w:rsid w:val="00660630"/>
    <w:rsid w:val="006610E8"/>
    <w:rsid w:val="00661609"/>
    <w:rsid w:val="00662C96"/>
    <w:rsid w:val="00665308"/>
    <w:rsid w:val="00666616"/>
    <w:rsid w:val="00673122"/>
    <w:rsid w:val="00676984"/>
    <w:rsid w:val="006774BB"/>
    <w:rsid w:val="006779F8"/>
    <w:rsid w:val="006802EE"/>
    <w:rsid w:val="006816A3"/>
    <w:rsid w:val="00681E2D"/>
    <w:rsid w:val="0068417C"/>
    <w:rsid w:val="0068604A"/>
    <w:rsid w:val="0068739F"/>
    <w:rsid w:val="00687462"/>
    <w:rsid w:val="00687B88"/>
    <w:rsid w:val="00690432"/>
    <w:rsid w:val="006921BC"/>
    <w:rsid w:val="0069231C"/>
    <w:rsid w:val="006941A3"/>
    <w:rsid w:val="0069741F"/>
    <w:rsid w:val="006A0EEE"/>
    <w:rsid w:val="006A21B2"/>
    <w:rsid w:val="006A514D"/>
    <w:rsid w:val="006A758F"/>
    <w:rsid w:val="006B01B3"/>
    <w:rsid w:val="006B02E4"/>
    <w:rsid w:val="006B1F49"/>
    <w:rsid w:val="006B2134"/>
    <w:rsid w:val="006B26BA"/>
    <w:rsid w:val="006C111C"/>
    <w:rsid w:val="006C3E05"/>
    <w:rsid w:val="006C7754"/>
    <w:rsid w:val="006D549D"/>
    <w:rsid w:val="006D6316"/>
    <w:rsid w:val="006D7AE8"/>
    <w:rsid w:val="006E3182"/>
    <w:rsid w:val="006E46D8"/>
    <w:rsid w:val="006F5311"/>
    <w:rsid w:val="00702B02"/>
    <w:rsid w:val="007063E2"/>
    <w:rsid w:val="007072C4"/>
    <w:rsid w:val="007123EE"/>
    <w:rsid w:val="00713A0D"/>
    <w:rsid w:val="00713A2D"/>
    <w:rsid w:val="00713F80"/>
    <w:rsid w:val="00714FE2"/>
    <w:rsid w:val="00715901"/>
    <w:rsid w:val="00716029"/>
    <w:rsid w:val="00721BE8"/>
    <w:rsid w:val="0072291D"/>
    <w:rsid w:val="00722CA3"/>
    <w:rsid w:val="00722DCE"/>
    <w:rsid w:val="00722F2E"/>
    <w:rsid w:val="0072482E"/>
    <w:rsid w:val="00724FCB"/>
    <w:rsid w:val="007261A9"/>
    <w:rsid w:val="00727073"/>
    <w:rsid w:val="00727971"/>
    <w:rsid w:val="00730A9D"/>
    <w:rsid w:val="007317EA"/>
    <w:rsid w:val="00735379"/>
    <w:rsid w:val="00736F3E"/>
    <w:rsid w:val="0073710F"/>
    <w:rsid w:val="00737233"/>
    <w:rsid w:val="007416FF"/>
    <w:rsid w:val="007419B0"/>
    <w:rsid w:val="00743854"/>
    <w:rsid w:val="00743AB2"/>
    <w:rsid w:val="007465E0"/>
    <w:rsid w:val="00746C77"/>
    <w:rsid w:val="00746D8B"/>
    <w:rsid w:val="00750024"/>
    <w:rsid w:val="00750439"/>
    <w:rsid w:val="00751354"/>
    <w:rsid w:val="00754247"/>
    <w:rsid w:val="00755424"/>
    <w:rsid w:val="00757844"/>
    <w:rsid w:val="00760B06"/>
    <w:rsid w:val="007613D3"/>
    <w:rsid w:val="0076171E"/>
    <w:rsid w:val="00762A9E"/>
    <w:rsid w:val="00762E9A"/>
    <w:rsid w:val="00763956"/>
    <w:rsid w:val="007659D7"/>
    <w:rsid w:val="00766C6A"/>
    <w:rsid w:val="007674AE"/>
    <w:rsid w:val="0077552E"/>
    <w:rsid w:val="00775950"/>
    <w:rsid w:val="0077676B"/>
    <w:rsid w:val="00777598"/>
    <w:rsid w:val="00777AFD"/>
    <w:rsid w:val="007818C6"/>
    <w:rsid w:val="00782C5C"/>
    <w:rsid w:val="0078482C"/>
    <w:rsid w:val="00787D57"/>
    <w:rsid w:val="00791ED6"/>
    <w:rsid w:val="007933FE"/>
    <w:rsid w:val="00794C1E"/>
    <w:rsid w:val="007A2575"/>
    <w:rsid w:val="007A5474"/>
    <w:rsid w:val="007A70FB"/>
    <w:rsid w:val="007A740A"/>
    <w:rsid w:val="007B1304"/>
    <w:rsid w:val="007B2DEA"/>
    <w:rsid w:val="007B381B"/>
    <w:rsid w:val="007B418F"/>
    <w:rsid w:val="007B650E"/>
    <w:rsid w:val="007C261B"/>
    <w:rsid w:val="007C5978"/>
    <w:rsid w:val="007C7EAA"/>
    <w:rsid w:val="007D65DB"/>
    <w:rsid w:val="007E3D82"/>
    <w:rsid w:val="007E6463"/>
    <w:rsid w:val="007E73BC"/>
    <w:rsid w:val="007E769E"/>
    <w:rsid w:val="007F1B68"/>
    <w:rsid w:val="007F20A0"/>
    <w:rsid w:val="007F47D9"/>
    <w:rsid w:val="007F6BDF"/>
    <w:rsid w:val="0080146E"/>
    <w:rsid w:val="0080470B"/>
    <w:rsid w:val="0080610B"/>
    <w:rsid w:val="0080724B"/>
    <w:rsid w:val="008105C4"/>
    <w:rsid w:val="00812023"/>
    <w:rsid w:val="008139D8"/>
    <w:rsid w:val="00814F5F"/>
    <w:rsid w:val="0081684A"/>
    <w:rsid w:val="008168D9"/>
    <w:rsid w:val="00817701"/>
    <w:rsid w:val="00822560"/>
    <w:rsid w:val="00825B90"/>
    <w:rsid w:val="008265D1"/>
    <w:rsid w:val="00826DFD"/>
    <w:rsid w:val="008301B9"/>
    <w:rsid w:val="00830FBD"/>
    <w:rsid w:val="00833196"/>
    <w:rsid w:val="00834006"/>
    <w:rsid w:val="00834AFC"/>
    <w:rsid w:val="00840782"/>
    <w:rsid w:val="00845559"/>
    <w:rsid w:val="008468F0"/>
    <w:rsid w:val="0085028B"/>
    <w:rsid w:val="00854CEC"/>
    <w:rsid w:val="00854D89"/>
    <w:rsid w:val="008551B8"/>
    <w:rsid w:val="00856331"/>
    <w:rsid w:val="008563E6"/>
    <w:rsid w:val="00860850"/>
    <w:rsid w:val="008623C7"/>
    <w:rsid w:val="00863049"/>
    <w:rsid w:val="00863DDA"/>
    <w:rsid w:val="00864703"/>
    <w:rsid w:val="00864E36"/>
    <w:rsid w:val="00867336"/>
    <w:rsid w:val="00867405"/>
    <w:rsid w:val="00871907"/>
    <w:rsid w:val="00872896"/>
    <w:rsid w:val="008730D8"/>
    <w:rsid w:val="00873BBF"/>
    <w:rsid w:val="00895E2E"/>
    <w:rsid w:val="008968D4"/>
    <w:rsid w:val="00897D71"/>
    <w:rsid w:val="008A10DC"/>
    <w:rsid w:val="008A27F9"/>
    <w:rsid w:val="008A4DB7"/>
    <w:rsid w:val="008A76BC"/>
    <w:rsid w:val="008B01A8"/>
    <w:rsid w:val="008B4F9E"/>
    <w:rsid w:val="008B5974"/>
    <w:rsid w:val="008B7E15"/>
    <w:rsid w:val="008C1F1F"/>
    <w:rsid w:val="008C2F11"/>
    <w:rsid w:val="008C6C3A"/>
    <w:rsid w:val="008D1A23"/>
    <w:rsid w:val="008D34DB"/>
    <w:rsid w:val="008D5D75"/>
    <w:rsid w:val="008E1E23"/>
    <w:rsid w:val="008E2E9E"/>
    <w:rsid w:val="008E44F5"/>
    <w:rsid w:val="008E5403"/>
    <w:rsid w:val="008F4E95"/>
    <w:rsid w:val="008F5334"/>
    <w:rsid w:val="008F6598"/>
    <w:rsid w:val="00900336"/>
    <w:rsid w:val="00902BB9"/>
    <w:rsid w:val="00906C02"/>
    <w:rsid w:val="009132DE"/>
    <w:rsid w:val="00914295"/>
    <w:rsid w:val="00914A3E"/>
    <w:rsid w:val="00916C6D"/>
    <w:rsid w:val="0091718A"/>
    <w:rsid w:val="00920B50"/>
    <w:rsid w:val="00922896"/>
    <w:rsid w:val="00923247"/>
    <w:rsid w:val="0094195D"/>
    <w:rsid w:val="00943265"/>
    <w:rsid w:val="00946597"/>
    <w:rsid w:val="00946CE4"/>
    <w:rsid w:val="00956608"/>
    <w:rsid w:val="00956B98"/>
    <w:rsid w:val="009601EB"/>
    <w:rsid w:val="00961BC5"/>
    <w:rsid w:val="00962CB9"/>
    <w:rsid w:val="00963389"/>
    <w:rsid w:val="00965178"/>
    <w:rsid w:val="009665B6"/>
    <w:rsid w:val="00966FA5"/>
    <w:rsid w:val="00973620"/>
    <w:rsid w:val="0097382D"/>
    <w:rsid w:val="00976136"/>
    <w:rsid w:val="0098044C"/>
    <w:rsid w:val="009807B2"/>
    <w:rsid w:val="00983172"/>
    <w:rsid w:val="00983255"/>
    <w:rsid w:val="00983A2C"/>
    <w:rsid w:val="00983C29"/>
    <w:rsid w:val="009840CC"/>
    <w:rsid w:val="009849F7"/>
    <w:rsid w:val="00985756"/>
    <w:rsid w:val="00986522"/>
    <w:rsid w:val="00990034"/>
    <w:rsid w:val="00992451"/>
    <w:rsid w:val="009A161A"/>
    <w:rsid w:val="009A18AA"/>
    <w:rsid w:val="009A4D8C"/>
    <w:rsid w:val="009B07E4"/>
    <w:rsid w:val="009B0E9F"/>
    <w:rsid w:val="009B1013"/>
    <w:rsid w:val="009B1A7E"/>
    <w:rsid w:val="009B22F9"/>
    <w:rsid w:val="009B49C1"/>
    <w:rsid w:val="009B7062"/>
    <w:rsid w:val="009C1B18"/>
    <w:rsid w:val="009C2DD7"/>
    <w:rsid w:val="009C4C9A"/>
    <w:rsid w:val="009C7F93"/>
    <w:rsid w:val="009D068C"/>
    <w:rsid w:val="009D1E3C"/>
    <w:rsid w:val="009D207D"/>
    <w:rsid w:val="009D3BCE"/>
    <w:rsid w:val="009D4EAE"/>
    <w:rsid w:val="009D51B6"/>
    <w:rsid w:val="009D692A"/>
    <w:rsid w:val="009D729B"/>
    <w:rsid w:val="009D7375"/>
    <w:rsid w:val="009E14EA"/>
    <w:rsid w:val="009E4A1B"/>
    <w:rsid w:val="009E787A"/>
    <w:rsid w:val="009E7B06"/>
    <w:rsid w:val="009F0B71"/>
    <w:rsid w:val="009F10C9"/>
    <w:rsid w:val="009F1546"/>
    <w:rsid w:val="009F1EAA"/>
    <w:rsid w:val="009F4843"/>
    <w:rsid w:val="009F578B"/>
    <w:rsid w:val="00A00675"/>
    <w:rsid w:val="00A01675"/>
    <w:rsid w:val="00A102E5"/>
    <w:rsid w:val="00A10555"/>
    <w:rsid w:val="00A110A1"/>
    <w:rsid w:val="00A122B9"/>
    <w:rsid w:val="00A1306C"/>
    <w:rsid w:val="00A15B76"/>
    <w:rsid w:val="00A17F12"/>
    <w:rsid w:val="00A21E3E"/>
    <w:rsid w:val="00A22D15"/>
    <w:rsid w:val="00A2631D"/>
    <w:rsid w:val="00A27A67"/>
    <w:rsid w:val="00A31C44"/>
    <w:rsid w:val="00A32FE7"/>
    <w:rsid w:val="00A34FC7"/>
    <w:rsid w:val="00A45A58"/>
    <w:rsid w:val="00A50FE0"/>
    <w:rsid w:val="00A53D68"/>
    <w:rsid w:val="00A54530"/>
    <w:rsid w:val="00A5471F"/>
    <w:rsid w:val="00A578DB"/>
    <w:rsid w:val="00A6098D"/>
    <w:rsid w:val="00A61BCF"/>
    <w:rsid w:val="00A6291E"/>
    <w:rsid w:val="00A65CF8"/>
    <w:rsid w:val="00A67D3C"/>
    <w:rsid w:val="00A72962"/>
    <w:rsid w:val="00A801DE"/>
    <w:rsid w:val="00A805BF"/>
    <w:rsid w:val="00A85E1D"/>
    <w:rsid w:val="00A901C6"/>
    <w:rsid w:val="00A906E7"/>
    <w:rsid w:val="00A94104"/>
    <w:rsid w:val="00A955BC"/>
    <w:rsid w:val="00AA0715"/>
    <w:rsid w:val="00AA09F1"/>
    <w:rsid w:val="00AA7A31"/>
    <w:rsid w:val="00AB102B"/>
    <w:rsid w:val="00AB247D"/>
    <w:rsid w:val="00AB32BF"/>
    <w:rsid w:val="00AB3EEF"/>
    <w:rsid w:val="00AB5A4B"/>
    <w:rsid w:val="00AB5A89"/>
    <w:rsid w:val="00AB786E"/>
    <w:rsid w:val="00AD48BB"/>
    <w:rsid w:val="00AD7F7D"/>
    <w:rsid w:val="00AE0093"/>
    <w:rsid w:val="00AE4CB3"/>
    <w:rsid w:val="00AF482E"/>
    <w:rsid w:val="00AF6889"/>
    <w:rsid w:val="00B02CF5"/>
    <w:rsid w:val="00B03287"/>
    <w:rsid w:val="00B07CD4"/>
    <w:rsid w:val="00B10210"/>
    <w:rsid w:val="00B1635C"/>
    <w:rsid w:val="00B2019E"/>
    <w:rsid w:val="00B21CD2"/>
    <w:rsid w:val="00B2280C"/>
    <w:rsid w:val="00B256FD"/>
    <w:rsid w:val="00B26252"/>
    <w:rsid w:val="00B26F6F"/>
    <w:rsid w:val="00B327C5"/>
    <w:rsid w:val="00B347A1"/>
    <w:rsid w:val="00B36BAA"/>
    <w:rsid w:val="00B41BFE"/>
    <w:rsid w:val="00B4359C"/>
    <w:rsid w:val="00B4447F"/>
    <w:rsid w:val="00B457F4"/>
    <w:rsid w:val="00B4787B"/>
    <w:rsid w:val="00B54503"/>
    <w:rsid w:val="00B5533F"/>
    <w:rsid w:val="00B57563"/>
    <w:rsid w:val="00B57A60"/>
    <w:rsid w:val="00B57F6E"/>
    <w:rsid w:val="00B60F81"/>
    <w:rsid w:val="00B614EA"/>
    <w:rsid w:val="00B63D82"/>
    <w:rsid w:val="00B640E7"/>
    <w:rsid w:val="00B6567B"/>
    <w:rsid w:val="00B66388"/>
    <w:rsid w:val="00B66D49"/>
    <w:rsid w:val="00B67A6E"/>
    <w:rsid w:val="00B70093"/>
    <w:rsid w:val="00B723D1"/>
    <w:rsid w:val="00B739E2"/>
    <w:rsid w:val="00B7412A"/>
    <w:rsid w:val="00B777D4"/>
    <w:rsid w:val="00B77E07"/>
    <w:rsid w:val="00B8532C"/>
    <w:rsid w:val="00B86509"/>
    <w:rsid w:val="00B9765D"/>
    <w:rsid w:val="00B97CA7"/>
    <w:rsid w:val="00BA3326"/>
    <w:rsid w:val="00BA44F9"/>
    <w:rsid w:val="00BA683A"/>
    <w:rsid w:val="00BB0ACF"/>
    <w:rsid w:val="00BB1169"/>
    <w:rsid w:val="00BB1293"/>
    <w:rsid w:val="00BB1495"/>
    <w:rsid w:val="00BB2BF8"/>
    <w:rsid w:val="00BB4241"/>
    <w:rsid w:val="00BB6325"/>
    <w:rsid w:val="00BB68DF"/>
    <w:rsid w:val="00BB72C5"/>
    <w:rsid w:val="00BB772D"/>
    <w:rsid w:val="00BC04CB"/>
    <w:rsid w:val="00BC34E3"/>
    <w:rsid w:val="00BC43B1"/>
    <w:rsid w:val="00BC50B7"/>
    <w:rsid w:val="00BD398D"/>
    <w:rsid w:val="00BD4892"/>
    <w:rsid w:val="00BD5CF0"/>
    <w:rsid w:val="00BD5DEF"/>
    <w:rsid w:val="00BE105F"/>
    <w:rsid w:val="00BF320A"/>
    <w:rsid w:val="00BF3F45"/>
    <w:rsid w:val="00BF75DB"/>
    <w:rsid w:val="00C0154C"/>
    <w:rsid w:val="00C015F2"/>
    <w:rsid w:val="00C10085"/>
    <w:rsid w:val="00C14153"/>
    <w:rsid w:val="00C179BF"/>
    <w:rsid w:val="00C21168"/>
    <w:rsid w:val="00C215EC"/>
    <w:rsid w:val="00C21625"/>
    <w:rsid w:val="00C23F96"/>
    <w:rsid w:val="00C261B1"/>
    <w:rsid w:val="00C27111"/>
    <w:rsid w:val="00C32CF7"/>
    <w:rsid w:val="00C3381D"/>
    <w:rsid w:val="00C33F66"/>
    <w:rsid w:val="00C342C2"/>
    <w:rsid w:val="00C40003"/>
    <w:rsid w:val="00C40C1A"/>
    <w:rsid w:val="00C4283C"/>
    <w:rsid w:val="00C440C4"/>
    <w:rsid w:val="00C4579C"/>
    <w:rsid w:val="00C46674"/>
    <w:rsid w:val="00C528EB"/>
    <w:rsid w:val="00C56348"/>
    <w:rsid w:val="00C569F9"/>
    <w:rsid w:val="00C57D7C"/>
    <w:rsid w:val="00C63C8B"/>
    <w:rsid w:val="00C6573A"/>
    <w:rsid w:val="00C65FD5"/>
    <w:rsid w:val="00C66EF5"/>
    <w:rsid w:val="00C711EF"/>
    <w:rsid w:val="00C71880"/>
    <w:rsid w:val="00C71A0E"/>
    <w:rsid w:val="00C747C1"/>
    <w:rsid w:val="00C76875"/>
    <w:rsid w:val="00C80263"/>
    <w:rsid w:val="00C82B7D"/>
    <w:rsid w:val="00C8372B"/>
    <w:rsid w:val="00C87E6B"/>
    <w:rsid w:val="00C904AF"/>
    <w:rsid w:val="00C90FE0"/>
    <w:rsid w:val="00C942F2"/>
    <w:rsid w:val="00C94445"/>
    <w:rsid w:val="00C952AE"/>
    <w:rsid w:val="00C95E38"/>
    <w:rsid w:val="00CA02A1"/>
    <w:rsid w:val="00CA07FE"/>
    <w:rsid w:val="00CA2506"/>
    <w:rsid w:val="00CA2EDC"/>
    <w:rsid w:val="00CA51E4"/>
    <w:rsid w:val="00CA622B"/>
    <w:rsid w:val="00CA71E1"/>
    <w:rsid w:val="00CB0D9D"/>
    <w:rsid w:val="00CC57D5"/>
    <w:rsid w:val="00CC5BE2"/>
    <w:rsid w:val="00CC66C7"/>
    <w:rsid w:val="00CD1885"/>
    <w:rsid w:val="00CD3446"/>
    <w:rsid w:val="00CE5559"/>
    <w:rsid w:val="00CE5700"/>
    <w:rsid w:val="00CE58B1"/>
    <w:rsid w:val="00CE5971"/>
    <w:rsid w:val="00CE7426"/>
    <w:rsid w:val="00CF14BB"/>
    <w:rsid w:val="00CF380F"/>
    <w:rsid w:val="00CF4620"/>
    <w:rsid w:val="00CF6D3A"/>
    <w:rsid w:val="00CF7596"/>
    <w:rsid w:val="00D025E0"/>
    <w:rsid w:val="00D02C7D"/>
    <w:rsid w:val="00D037BD"/>
    <w:rsid w:val="00D0515C"/>
    <w:rsid w:val="00D052BF"/>
    <w:rsid w:val="00D05BFC"/>
    <w:rsid w:val="00D066C8"/>
    <w:rsid w:val="00D07E1A"/>
    <w:rsid w:val="00D11B95"/>
    <w:rsid w:val="00D12173"/>
    <w:rsid w:val="00D154A8"/>
    <w:rsid w:val="00D20EF2"/>
    <w:rsid w:val="00D251A1"/>
    <w:rsid w:val="00D264B9"/>
    <w:rsid w:val="00D330A7"/>
    <w:rsid w:val="00D35CB3"/>
    <w:rsid w:val="00D36A9B"/>
    <w:rsid w:val="00D43F4C"/>
    <w:rsid w:val="00D447D6"/>
    <w:rsid w:val="00D44D22"/>
    <w:rsid w:val="00D47464"/>
    <w:rsid w:val="00D51BD3"/>
    <w:rsid w:val="00D51FA5"/>
    <w:rsid w:val="00D53140"/>
    <w:rsid w:val="00D54538"/>
    <w:rsid w:val="00D55AE0"/>
    <w:rsid w:val="00D6017C"/>
    <w:rsid w:val="00D6603D"/>
    <w:rsid w:val="00D7485A"/>
    <w:rsid w:val="00D814D3"/>
    <w:rsid w:val="00D83A34"/>
    <w:rsid w:val="00D841D6"/>
    <w:rsid w:val="00D85898"/>
    <w:rsid w:val="00D86422"/>
    <w:rsid w:val="00D86E39"/>
    <w:rsid w:val="00D8792B"/>
    <w:rsid w:val="00D96075"/>
    <w:rsid w:val="00D96AD3"/>
    <w:rsid w:val="00D97AA2"/>
    <w:rsid w:val="00DA0A69"/>
    <w:rsid w:val="00DA2881"/>
    <w:rsid w:val="00DA2FAC"/>
    <w:rsid w:val="00DA4E16"/>
    <w:rsid w:val="00DA7A6A"/>
    <w:rsid w:val="00DB00D9"/>
    <w:rsid w:val="00DB1F14"/>
    <w:rsid w:val="00DB5379"/>
    <w:rsid w:val="00DB5921"/>
    <w:rsid w:val="00DB6913"/>
    <w:rsid w:val="00DC01F4"/>
    <w:rsid w:val="00DC1445"/>
    <w:rsid w:val="00DC2BB4"/>
    <w:rsid w:val="00DD0E55"/>
    <w:rsid w:val="00DD126B"/>
    <w:rsid w:val="00DD2276"/>
    <w:rsid w:val="00DD27E1"/>
    <w:rsid w:val="00DD317C"/>
    <w:rsid w:val="00DD3E6C"/>
    <w:rsid w:val="00DD43C7"/>
    <w:rsid w:val="00DD4703"/>
    <w:rsid w:val="00DD4CE6"/>
    <w:rsid w:val="00DE23F9"/>
    <w:rsid w:val="00DE4488"/>
    <w:rsid w:val="00DE610C"/>
    <w:rsid w:val="00DE7253"/>
    <w:rsid w:val="00DF0C47"/>
    <w:rsid w:val="00DF0D7C"/>
    <w:rsid w:val="00DF3CDC"/>
    <w:rsid w:val="00DF476D"/>
    <w:rsid w:val="00DF4CC2"/>
    <w:rsid w:val="00DF5147"/>
    <w:rsid w:val="00E01AF8"/>
    <w:rsid w:val="00E02E16"/>
    <w:rsid w:val="00E0775D"/>
    <w:rsid w:val="00E122D4"/>
    <w:rsid w:val="00E1231B"/>
    <w:rsid w:val="00E1610F"/>
    <w:rsid w:val="00E232BA"/>
    <w:rsid w:val="00E2613B"/>
    <w:rsid w:val="00E30874"/>
    <w:rsid w:val="00E33491"/>
    <w:rsid w:val="00E334ED"/>
    <w:rsid w:val="00E35BDF"/>
    <w:rsid w:val="00E35CF3"/>
    <w:rsid w:val="00E40281"/>
    <w:rsid w:val="00E436F8"/>
    <w:rsid w:val="00E5355F"/>
    <w:rsid w:val="00E554D3"/>
    <w:rsid w:val="00E55694"/>
    <w:rsid w:val="00E56887"/>
    <w:rsid w:val="00E62472"/>
    <w:rsid w:val="00E6476B"/>
    <w:rsid w:val="00E64C42"/>
    <w:rsid w:val="00E70750"/>
    <w:rsid w:val="00E72614"/>
    <w:rsid w:val="00E72834"/>
    <w:rsid w:val="00E73422"/>
    <w:rsid w:val="00E742ED"/>
    <w:rsid w:val="00E75F05"/>
    <w:rsid w:val="00E76621"/>
    <w:rsid w:val="00E77FA5"/>
    <w:rsid w:val="00E812B8"/>
    <w:rsid w:val="00E83BE8"/>
    <w:rsid w:val="00E83CA7"/>
    <w:rsid w:val="00E85FB1"/>
    <w:rsid w:val="00E94842"/>
    <w:rsid w:val="00E9754F"/>
    <w:rsid w:val="00EA483F"/>
    <w:rsid w:val="00EB1A79"/>
    <w:rsid w:val="00EC149E"/>
    <w:rsid w:val="00EC3DF8"/>
    <w:rsid w:val="00ED035D"/>
    <w:rsid w:val="00ED1A64"/>
    <w:rsid w:val="00ED2869"/>
    <w:rsid w:val="00ED6B66"/>
    <w:rsid w:val="00EE7473"/>
    <w:rsid w:val="00EE7F7B"/>
    <w:rsid w:val="00EF0BCA"/>
    <w:rsid w:val="00EF1FD1"/>
    <w:rsid w:val="00EF2B50"/>
    <w:rsid w:val="00EF5583"/>
    <w:rsid w:val="00EF5ECA"/>
    <w:rsid w:val="00EF6063"/>
    <w:rsid w:val="00EF77B1"/>
    <w:rsid w:val="00F04562"/>
    <w:rsid w:val="00F04E80"/>
    <w:rsid w:val="00F055A0"/>
    <w:rsid w:val="00F11B05"/>
    <w:rsid w:val="00F1323E"/>
    <w:rsid w:val="00F143D0"/>
    <w:rsid w:val="00F15E0F"/>
    <w:rsid w:val="00F16D7E"/>
    <w:rsid w:val="00F20316"/>
    <w:rsid w:val="00F236B4"/>
    <w:rsid w:val="00F24FFE"/>
    <w:rsid w:val="00F3135C"/>
    <w:rsid w:val="00F3344C"/>
    <w:rsid w:val="00F3384C"/>
    <w:rsid w:val="00F42167"/>
    <w:rsid w:val="00F444DB"/>
    <w:rsid w:val="00F460A4"/>
    <w:rsid w:val="00F46AE3"/>
    <w:rsid w:val="00F4748E"/>
    <w:rsid w:val="00F47501"/>
    <w:rsid w:val="00F521A8"/>
    <w:rsid w:val="00F52B64"/>
    <w:rsid w:val="00F53843"/>
    <w:rsid w:val="00F5593C"/>
    <w:rsid w:val="00F56578"/>
    <w:rsid w:val="00F5703B"/>
    <w:rsid w:val="00F570B5"/>
    <w:rsid w:val="00F60FE2"/>
    <w:rsid w:val="00F619F5"/>
    <w:rsid w:val="00F623E9"/>
    <w:rsid w:val="00F77327"/>
    <w:rsid w:val="00F8216B"/>
    <w:rsid w:val="00F83C9F"/>
    <w:rsid w:val="00F8701B"/>
    <w:rsid w:val="00F87705"/>
    <w:rsid w:val="00F91921"/>
    <w:rsid w:val="00F933DC"/>
    <w:rsid w:val="00F93E08"/>
    <w:rsid w:val="00F9693B"/>
    <w:rsid w:val="00F97487"/>
    <w:rsid w:val="00FA0821"/>
    <w:rsid w:val="00FA1844"/>
    <w:rsid w:val="00FA37C9"/>
    <w:rsid w:val="00FB0B03"/>
    <w:rsid w:val="00FB4911"/>
    <w:rsid w:val="00FB6246"/>
    <w:rsid w:val="00FB6A8B"/>
    <w:rsid w:val="00FB7FEB"/>
    <w:rsid w:val="00FC1173"/>
    <w:rsid w:val="00FC1DB7"/>
    <w:rsid w:val="00FC3C5E"/>
    <w:rsid w:val="00FC65E9"/>
    <w:rsid w:val="00FC7C94"/>
    <w:rsid w:val="00FD1D7B"/>
    <w:rsid w:val="00FD374B"/>
    <w:rsid w:val="00FD45C8"/>
    <w:rsid w:val="00FD6608"/>
    <w:rsid w:val="00FD7A5D"/>
    <w:rsid w:val="00FE3E36"/>
    <w:rsid w:val="00FE462B"/>
    <w:rsid w:val="00FF3758"/>
    <w:rsid w:val="00FF4E50"/>
    <w:rsid w:val="00FF53F6"/>
    <w:rsid w:val="00FF632F"/>
    <w:rsid w:val="00FF6D5F"/>
    <w:rsid w:val="00FF7BEA"/>
  </w:rsids>
  <m:mathPr>
    <m:mathFont m:val="Cambria Math"/>
    <m:brkBin m:val="before"/>
    <m:brkBinSub m:val="--"/>
    <m:smallFrac/>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965F"/>
  <w15:docId w15:val="{080B423A-608A-4115-B9C5-8B5F13B0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andard JKU"/>
    <w:qFormat/>
    <w:rsid w:val="00CD3446"/>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9D3BCE"/>
    <w:pPr>
      <w:keepNext/>
      <w:keepLines/>
      <w:numPr>
        <w:numId w:val="3"/>
      </w:numPr>
      <w:spacing w:before="240" w:after="240"/>
      <w:outlineLvl w:val="0"/>
    </w:pPr>
    <w:rPr>
      <w:rFonts w:eastAsiaTheme="majorEastAsia" w:cstheme="majorBidi"/>
      <w:b/>
      <w:sz w:val="32"/>
      <w:szCs w:val="30"/>
    </w:rPr>
  </w:style>
  <w:style w:type="paragraph" w:styleId="berschrift2">
    <w:name w:val="heading 2"/>
    <w:aliases w:val="Überschrift 2 JKU"/>
    <w:basedOn w:val="Standard"/>
    <w:next w:val="Standard"/>
    <w:link w:val="berschrift2Zchn"/>
    <w:uiPriority w:val="9"/>
    <w:unhideWhenUsed/>
    <w:qFormat/>
    <w:rsid w:val="009D3BCE"/>
    <w:pPr>
      <w:keepNext/>
      <w:keepLines/>
      <w:numPr>
        <w:ilvl w:val="1"/>
        <w:numId w:val="3"/>
      </w:numPr>
      <w:spacing w:before="240" w:after="240"/>
      <w:ind w:left="1020" w:hanging="595"/>
      <w:outlineLvl w:val="1"/>
    </w:pPr>
    <w:rPr>
      <w:rFonts w:eastAsiaTheme="majorEastAsia" w:cstheme="majorBidi"/>
      <w:b/>
      <w:sz w:val="28"/>
      <w:szCs w:val="28"/>
    </w:rPr>
  </w:style>
  <w:style w:type="paragraph" w:styleId="berschrift3">
    <w:name w:val="heading 3"/>
    <w:aliases w:val="Überschrift 3 JKU"/>
    <w:basedOn w:val="Standard"/>
    <w:next w:val="Standard"/>
    <w:link w:val="berschrift3Zchn"/>
    <w:uiPriority w:val="9"/>
    <w:unhideWhenUsed/>
    <w:qFormat/>
    <w:rsid w:val="009D3BCE"/>
    <w:pPr>
      <w:keepNext/>
      <w:keepLines/>
      <w:numPr>
        <w:ilvl w:val="2"/>
        <w:numId w:val="3"/>
      </w:numPr>
      <w:spacing w:before="120" w:after="120"/>
      <w:outlineLvl w:val="2"/>
    </w:pPr>
    <w:rPr>
      <w:rFonts w:eastAsiaTheme="majorEastAsia" w:cstheme="majorBidi"/>
      <w:b/>
      <w:sz w:val="24"/>
      <w:szCs w:val="24"/>
    </w:rPr>
  </w:style>
  <w:style w:type="paragraph" w:styleId="berschrift4">
    <w:name w:val="heading 4"/>
    <w:aliases w:val="Überschrift 4 JKU"/>
    <w:basedOn w:val="Standard"/>
    <w:next w:val="Standard"/>
    <w:link w:val="berschrift4Zchn"/>
    <w:uiPriority w:val="9"/>
    <w:unhideWhenUsed/>
    <w:qFormat/>
    <w:rsid w:val="00180296"/>
    <w:pPr>
      <w:keepNext/>
      <w:keepLines/>
      <w:spacing w:before="40"/>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rsid w:val="00180296"/>
    <w:pPr>
      <w:keepNext/>
      <w:keepLines/>
      <w:spacing w:before="40"/>
      <w:outlineLvl w:val="4"/>
    </w:pPr>
    <w:rPr>
      <w:rFonts w:eastAsiaTheme="majorEastAsia" w:cstheme="majorBidi"/>
      <w:b/>
    </w:rPr>
  </w:style>
  <w:style w:type="paragraph" w:styleId="berschrift6">
    <w:name w:val="heading 6"/>
    <w:aliases w:val="Überschrift 6 JKU"/>
    <w:basedOn w:val="Standard"/>
    <w:next w:val="Standard"/>
    <w:link w:val="berschrift6Zchn"/>
    <w:uiPriority w:val="9"/>
    <w:semiHidden/>
    <w:unhideWhenUsed/>
    <w:rsid w:val="004A5B02"/>
    <w:pPr>
      <w:keepNext/>
      <w:keepLines/>
      <w:spacing w:before="40"/>
      <w:outlineLvl w:val="5"/>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00107A"/>
    <w:pPr>
      <w:numPr>
        <w:numId w:val="2"/>
      </w:numPr>
    </w:pPr>
  </w:style>
  <w:style w:type="character" w:customStyle="1" w:styleId="berschrift1Zchn">
    <w:name w:val="Überschrift 1 Zchn"/>
    <w:aliases w:val="Überschrift 1 JKU Zchn"/>
    <w:basedOn w:val="Absatz-Standardschriftart"/>
    <w:link w:val="berschrift1"/>
    <w:uiPriority w:val="9"/>
    <w:rsid w:val="009D3BCE"/>
    <w:rPr>
      <w:rFonts w:ascii="Arial" w:eastAsiaTheme="majorEastAsia" w:hAnsi="Arial" w:cstheme="majorBidi"/>
      <w:b/>
      <w:sz w:val="32"/>
      <w:szCs w:val="30"/>
    </w:rPr>
  </w:style>
  <w:style w:type="character" w:customStyle="1" w:styleId="berschrift2Zchn">
    <w:name w:val="Überschrift 2 Zchn"/>
    <w:aliases w:val="Überschrift 2 JKU Zchn"/>
    <w:basedOn w:val="Absatz-Standardschriftart"/>
    <w:link w:val="berschrift2"/>
    <w:uiPriority w:val="9"/>
    <w:rsid w:val="009D3BCE"/>
    <w:rPr>
      <w:rFonts w:ascii="Arial" w:eastAsiaTheme="majorEastAsia" w:hAnsi="Arial" w:cstheme="majorBidi"/>
      <w:b/>
      <w:sz w:val="28"/>
      <w:szCs w:val="28"/>
    </w:rPr>
  </w:style>
  <w:style w:type="character" w:customStyle="1" w:styleId="berschrift3Zchn">
    <w:name w:val="Überschrift 3 Zchn"/>
    <w:aliases w:val="Überschrift 3 JKU Zchn"/>
    <w:basedOn w:val="Absatz-Standardschriftart"/>
    <w:link w:val="berschrift3"/>
    <w:uiPriority w:val="9"/>
    <w:rsid w:val="009D3BCE"/>
    <w:rPr>
      <w:rFonts w:ascii="Arial" w:eastAsiaTheme="majorEastAsia" w:hAnsi="Arial" w:cstheme="majorBidi"/>
      <w:b/>
      <w:sz w:val="24"/>
      <w:szCs w:val="24"/>
    </w:rPr>
  </w:style>
  <w:style w:type="character" w:customStyle="1" w:styleId="berschrift4Zchn">
    <w:name w:val="Überschrift 4 Zchn"/>
    <w:aliases w:val="Überschrift 4 JKU Zchn"/>
    <w:basedOn w:val="Absatz-Standardschriftart"/>
    <w:link w:val="berschrift4"/>
    <w:uiPriority w:val="9"/>
    <w:rsid w:val="00180296"/>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4A5B02"/>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Überschrift 6 JKU Zchn"/>
    <w:basedOn w:val="Absatz-Standardschriftart"/>
    <w:link w:val="berschrift6"/>
    <w:uiPriority w:val="9"/>
    <w:semiHidden/>
    <w:rsid w:val="004A5B02"/>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DF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636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636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636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636C" w:themeFill="accent1"/>
      </w:tcPr>
    </w:tblStylePr>
    <w:tblStylePr w:type="band1Vert">
      <w:tblPr/>
      <w:tcPr>
        <w:shd w:val="clear" w:color="auto" w:fill="BAC0C6" w:themeFill="accent1" w:themeFillTint="66"/>
      </w:tcPr>
    </w:tblStylePr>
    <w:tblStylePr w:type="band1Horz">
      <w:tblPr/>
      <w:tcPr>
        <w:shd w:val="clear" w:color="auto" w:fill="BAC0C6" w:themeFill="accent1" w:themeFillTint="66"/>
      </w:tcPr>
    </w:tblStylePr>
  </w:style>
  <w:style w:type="table" w:customStyle="1" w:styleId="ListTable3-Accent11">
    <w:name w:val="List Table 3 - Accent 11"/>
    <w:basedOn w:val="NormaleTabelle"/>
    <w:uiPriority w:val="48"/>
    <w:locked/>
    <w:rsid w:val="00845559"/>
    <w:pPr>
      <w:spacing w:after="0" w:line="240" w:lineRule="auto"/>
    </w:pPr>
    <w:tblPr>
      <w:tblStyleRowBandSize w:val="1"/>
      <w:tblStyleColBandSize w:val="1"/>
      <w:tblBorders>
        <w:top w:val="single" w:sz="4" w:space="0" w:color="59636C" w:themeColor="accent1"/>
        <w:left w:val="single" w:sz="4" w:space="0" w:color="59636C" w:themeColor="accent1"/>
        <w:bottom w:val="single" w:sz="4" w:space="0" w:color="59636C" w:themeColor="accent1"/>
        <w:right w:val="single" w:sz="4" w:space="0" w:color="59636C" w:themeColor="accent1"/>
      </w:tblBorders>
    </w:tblPr>
    <w:tblStylePr w:type="firstRow">
      <w:rPr>
        <w:b/>
        <w:bCs/>
        <w:color w:val="FFFFFF" w:themeColor="background1"/>
      </w:rPr>
      <w:tblPr/>
      <w:tcPr>
        <w:shd w:val="clear" w:color="auto" w:fill="59636C" w:themeFill="accent1"/>
      </w:tcPr>
    </w:tblStylePr>
    <w:tblStylePr w:type="lastRow">
      <w:rPr>
        <w:b/>
        <w:bCs/>
      </w:rPr>
      <w:tblPr/>
      <w:tcPr>
        <w:tcBorders>
          <w:top w:val="double" w:sz="4" w:space="0" w:color="59636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636C" w:themeColor="accent1"/>
          <w:right w:val="single" w:sz="4" w:space="0" w:color="59636C" w:themeColor="accent1"/>
        </w:tcBorders>
      </w:tcPr>
    </w:tblStylePr>
    <w:tblStylePr w:type="band1Horz">
      <w:tblPr/>
      <w:tcPr>
        <w:tcBorders>
          <w:top w:val="single" w:sz="4" w:space="0" w:color="59636C" w:themeColor="accent1"/>
          <w:bottom w:val="single" w:sz="4" w:space="0" w:color="59636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636C" w:themeColor="accent1"/>
          <w:left w:val="nil"/>
        </w:tcBorders>
      </w:tcPr>
    </w:tblStylePr>
    <w:tblStylePr w:type="swCell">
      <w:tblPr/>
      <w:tcPr>
        <w:tcBorders>
          <w:top w:val="double" w:sz="4" w:space="0" w:color="59636C" w:themeColor="accent1"/>
          <w:right w:val="nil"/>
        </w:tcBorders>
      </w:tcPr>
    </w:tblStylePr>
  </w:style>
  <w:style w:type="table" w:customStyle="1" w:styleId="TabelleJKU">
    <w:name w:val="Tabelle JKU"/>
    <w:basedOn w:val="GridTable5Dark-Accent11"/>
    <w:uiPriority w:val="99"/>
    <w:rsid w:val="00F1323E"/>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97A1AA"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band1Vert">
      <w:pPr>
        <w:jc w:val="left"/>
      </w:pPr>
      <w:rPr>
        <w:rFonts w:ascii="Arial" w:hAnsi="Arial"/>
        <w:sz w:val="22"/>
      </w:rPr>
      <w:tblPr/>
      <w:tcPr>
        <w:shd w:val="clear" w:color="auto" w:fill="BAC0C6" w:themeFill="accent1" w:themeFillTint="66"/>
      </w:tcPr>
    </w:tblStylePr>
    <w:tblStylePr w:type="band2Vert">
      <w:pPr>
        <w:jc w:val="left"/>
      </w:pPr>
      <w:rPr>
        <w:rFonts w:ascii="Arial" w:hAnsi="Arial"/>
        <w:color w:val="000000" w:themeColor="text1"/>
        <w:sz w:val="22"/>
      </w:rPr>
      <w:tblPr/>
      <w:tcPr>
        <w:shd w:val="clear" w:color="auto" w:fill="DCDFE2" w:themeFill="accent1" w:themeFillTint="33"/>
      </w:tcPr>
    </w:tblStylePr>
    <w:tblStylePr w:type="band1Horz">
      <w:pPr>
        <w:jc w:val="left"/>
      </w:pPr>
      <w:rPr>
        <w:rFonts w:ascii="Arial" w:hAnsi="Arial"/>
        <w:sz w:val="22"/>
      </w:rPr>
      <w:tblPr/>
      <w:tcPr>
        <w:shd w:val="clear" w:color="auto" w:fill="BAC0C6" w:themeFill="accent1" w:themeFillTint="66"/>
      </w:tcPr>
    </w:tblStylePr>
    <w:tblStylePr w:type="band2Horz">
      <w:pPr>
        <w:jc w:val="left"/>
      </w:pPr>
      <w:rPr>
        <w:rFonts w:ascii="Arial" w:hAnsi="Arial"/>
        <w:sz w:val="22"/>
      </w:rPr>
      <w:tblPr/>
      <w:tcPr>
        <w:shd w:val="clear" w:color="auto" w:fill="DCDFE2"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spacing w:line="240" w:lineRule="auto"/>
      <w:outlineLvl w:val="9"/>
    </w:pPr>
    <w:rPr>
      <w:lang w:eastAsia="de-AT"/>
    </w:rPr>
  </w:style>
  <w:style w:type="paragraph" w:styleId="Verzeichnis1">
    <w:name w:val="toc 1"/>
    <w:basedOn w:val="Standard"/>
    <w:next w:val="Standard"/>
    <w:autoRedefine/>
    <w:uiPriority w:val="39"/>
    <w:unhideWhenUsed/>
    <w:rsid w:val="00B63D82"/>
    <w:pPr>
      <w:tabs>
        <w:tab w:val="left" w:pos="440"/>
        <w:tab w:val="right" w:leader="dot" w:pos="9968"/>
      </w:tabs>
      <w:spacing w:after="100"/>
    </w:pPr>
  </w:style>
  <w:style w:type="paragraph" w:styleId="Verzeichnis2">
    <w:name w:val="toc 2"/>
    <w:basedOn w:val="Standard"/>
    <w:next w:val="Standard"/>
    <w:autoRedefine/>
    <w:uiPriority w:val="39"/>
    <w:unhideWhenUsed/>
    <w:rsid w:val="00F93E08"/>
    <w:pPr>
      <w:tabs>
        <w:tab w:val="right" w:leader="dot" w:pos="9968"/>
      </w:tabs>
      <w:spacing w:after="100"/>
      <w:ind w:firstLine="425"/>
    </w:pPr>
  </w:style>
  <w:style w:type="paragraph" w:styleId="Verzeichnis3">
    <w:name w:val="toc 3"/>
    <w:basedOn w:val="Standard"/>
    <w:next w:val="Standard"/>
    <w:autoRedefine/>
    <w:uiPriority w:val="39"/>
    <w:unhideWhenUsed/>
    <w:rsid w:val="005C0082"/>
    <w:pPr>
      <w:tabs>
        <w:tab w:val="left" w:pos="1760"/>
        <w:tab w:val="right" w:leader="dot" w:pos="9968"/>
      </w:tabs>
      <w:spacing w:after="100"/>
      <w:ind w:firstLine="1077"/>
    </w:pPr>
    <w:rPr>
      <w:noProof/>
    </w:rPr>
  </w:style>
  <w:style w:type="paragraph" w:styleId="Verzeichnis4">
    <w:name w:val="toc 4"/>
    <w:basedOn w:val="Standard"/>
    <w:next w:val="Standard"/>
    <w:autoRedefine/>
    <w:uiPriority w:val="39"/>
    <w:unhideWhenUsed/>
    <w:rsid w:val="005C0082"/>
    <w:pPr>
      <w:tabs>
        <w:tab w:val="left" w:pos="1760"/>
        <w:tab w:val="left" w:pos="2694"/>
        <w:tab w:val="right" w:leader="dot" w:pos="9968"/>
      </w:tabs>
      <w:spacing w:after="100"/>
      <w:ind w:firstLine="1758"/>
    </w:pPr>
  </w:style>
  <w:style w:type="paragraph" w:styleId="Verzeichnis5">
    <w:name w:val="toc 5"/>
    <w:basedOn w:val="Standard"/>
    <w:next w:val="Standard"/>
    <w:autoRedefine/>
    <w:uiPriority w:val="39"/>
    <w:unhideWhenUsed/>
    <w:rsid w:val="005C0082"/>
    <w:pPr>
      <w:tabs>
        <w:tab w:val="left" w:pos="3686"/>
        <w:tab w:val="right" w:leader="dot" w:pos="9968"/>
      </w:tabs>
      <w:spacing w:after="100"/>
      <w:ind w:firstLine="2722"/>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styleId="Hervorhebung">
    <w:name w:val="Emphasis"/>
    <w:basedOn w:val="Absatz-Standardschriftart"/>
    <w:uiPriority w:val="20"/>
    <w:qFormat/>
    <w:rsid w:val="00400E28"/>
    <w:rPr>
      <w:i/>
      <w:iCs/>
    </w:rPr>
  </w:style>
  <w:style w:type="paragraph" w:customStyle="1" w:styleId="UntertitelDeckblatt">
    <w:name w:val="Untertitel Deckblatt"/>
    <w:basedOn w:val="Standard"/>
    <w:link w:val="UntertitelDeckblattZchn"/>
    <w:qFormat/>
    <w:rsid w:val="00463F10"/>
    <w:rPr>
      <w:b/>
    </w:rPr>
  </w:style>
  <w:style w:type="character" w:customStyle="1" w:styleId="UntertitelDeckblattZchn">
    <w:name w:val="Untertitel Deckblatt Zchn"/>
    <w:basedOn w:val="Absatz-Standardschriftart"/>
    <w:link w:val="UntertitelDeckblatt"/>
    <w:rsid w:val="00463F10"/>
    <w:rPr>
      <w:rFonts w:ascii="Arial" w:hAnsi="Arial"/>
      <w:b/>
    </w:rPr>
  </w:style>
  <w:style w:type="character" w:customStyle="1" w:styleId="NichtaufgelsteErwhnung1">
    <w:name w:val="Nicht aufgelöste Erwähnung1"/>
    <w:basedOn w:val="Absatz-Standardschriftart"/>
    <w:uiPriority w:val="99"/>
    <w:semiHidden/>
    <w:unhideWhenUsed/>
    <w:rsid w:val="006C7754"/>
    <w:rPr>
      <w:color w:val="808080"/>
      <w:shd w:val="clear" w:color="auto" w:fill="E6E6E6"/>
    </w:rPr>
  </w:style>
  <w:style w:type="character" w:customStyle="1" w:styleId="NichtaufgelsteErwhnung2">
    <w:name w:val="Nicht aufgelöste Erwähnung2"/>
    <w:basedOn w:val="Absatz-Standardschriftart"/>
    <w:uiPriority w:val="99"/>
    <w:semiHidden/>
    <w:unhideWhenUsed/>
    <w:rsid w:val="00626164"/>
    <w:rPr>
      <w:color w:val="808080"/>
      <w:shd w:val="clear" w:color="auto" w:fill="E6E6E6"/>
    </w:rPr>
  </w:style>
  <w:style w:type="table" w:styleId="EinfacheTabelle1">
    <w:name w:val="Plain Table 1"/>
    <w:basedOn w:val="NormaleTabelle"/>
    <w:uiPriority w:val="41"/>
    <w:rsid w:val="00B102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esuchterLink">
    <w:name w:val="FollowedHyperlink"/>
    <w:basedOn w:val="Absatz-Standardschriftart"/>
    <w:uiPriority w:val="99"/>
    <w:semiHidden/>
    <w:unhideWhenUsed/>
    <w:rsid w:val="00D6603D"/>
    <w:rPr>
      <w:color w:val="954F72" w:themeColor="followedHyperlink"/>
      <w:u w:val="single"/>
    </w:rPr>
  </w:style>
  <w:style w:type="character" w:styleId="IntensiveHervorhebung">
    <w:name w:val="Intense Emphasis"/>
    <w:basedOn w:val="Absatz-Standardschriftart"/>
    <w:uiPriority w:val="21"/>
    <w:qFormat/>
    <w:rsid w:val="00E5355F"/>
    <w:rPr>
      <w:i/>
      <w:iCs/>
      <w:color w:val="59636C" w:themeColor="accent1"/>
    </w:rPr>
  </w:style>
  <w:style w:type="character" w:styleId="SchwacheHervorhebung">
    <w:name w:val="Subtle Emphasis"/>
    <w:basedOn w:val="Absatz-Standardschriftart"/>
    <w:uiPriority w:val="19"/>
    <w:qFormat/>
    <w:rsid w:val="00E5355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53839">
      <w:bodyDiv w:val="1"/>
      <w:marLeft w:val="0"/>
      <w:marRight w:val="0"/>
      <w:marTop w:val="0"/>
      <w:marBottom w:val="0"/>
      <w:divBdr>
        <w:top w:val="none" w:sz="0" w:space="0" w:color="auto"/>
        <w:left w:val="none" w:sz="0" w:space="0" w:color="auto"/>
        <w:bottom w:val="none" w:sz="0" w:space="0" w:color="auto"/>
        <w:right w:val="none" w:sz="0" w:space="0" w:color="auto"/>
      </w:divBdr>
    </w:div>
    <w:div w:id="1496722934">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34825702">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hyperlink" Target="file:///C:\Users\Anwender\Documents\GitHub\258321_DKE_PR\Dokumente\Meilenstein%20Implementierung\Meilenstein_Implementierung.docx" TargetMode="External"/><Relationship Id="rId50" Type="http://schemas.openxmlformats.org/officeDocument/2006/relationships/hyperlink" Target="file:///C:\Users\Anwender\Documents\GitHub\258321_DKE_PR\Dokumente\Meilenstein%20Implementierung\Meilenstein_Implementierung.docx" TargetMode="External"/><Relationship Id="rId55" Type="http://schemas.openxmlformats.org/officeDocument/2006/relationships/hyperlink" Target="file:///C:\Users\Anwender\Documents\GitHub\258321_DKE_PR\Dokumente\Meilenstein%20Implementierung\Meilenstein_Implementierung.docx" TargetMode="External"/><Relationship Id="rId63" Type="http://schemas.openxmlformats.org/officeDocument/2006/relationships/hyperlink" Target="file:///C:\Users\Anwender\Documents\GitHub\258321_DKE_PR\Dokumente\Meilenstein%20Implementierung\Meilenstein_Implementierung.docx" TargetMode="External"/><Relationship Id="rId68" Type="http://schemas.openxmlformats.org/officeDocument/2006/relationships/hyperlink" Target="file:///C:\Users\Anwender\Documents\GitHub\258321_DKE_PR\Dokumente\Meilenstein%20Implementierung\Meilenstein_Implementierung.docx" TargetMode="External"/><Relationship Id="rId7" Type="http://schemas.openxmlformats.org/officeDocument/2006/relationships/endnotes" Target="endnotes.xml"/><Relationship Id="rId71" Type="http://schemas.openxmlformats.org/officeDocument/2006/relationships/hyperlink" Target="file:///C:\Users\Anwender\Documents\GitHub\258321_DKE_PR\Dokumente\Meilenstein%20Implementierung\Meilenstein_Implementierung.doc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wopikaf.com/Fedora_28.rar" TargetMode="External"/><Relationship Id="rId45" Type="http://schemas.openxmlformats.org/officeDocument/2006/relationships/hyperlink" Target="file:///C:\Users\Anwender\Documents\GitHub\258321_DKE_PR\Dokumente\Meilenstein%20Implementierung\Meilenstein_Implementierung.docx" TargetMode="External"/><Relationship Id="rId53" Type="http://schemas.openxmlformats.org/officeDocument/2006/relationships/hyperlink" Target="file:///C:\Users\Anwender\Documents\GitHub\258321_DKE_PR\Dokumente\Meilenstein%20Implementierung\Meilenstein_Implementierung.docx" TargetMode="External"/><Relationship Id="rId58" Type="http://schemas.openxmlformats.org/officeDocument/2006/relationships/hyperlink" Target="file:///C:\Users\Anwender\Documents\GitHub\258321_DKE_PR\Dokumente\Meilenstein%20Implementierung\Meilenstein_Implementierung.docx" TargetMode="External"/><Relationship Id="rId66" Type="http://schemas.openxmlformats.org/officeDocument/2006/relationships/hyperlink" Target="file:///C:\Users\Anwender\Documents\GitHub\258321_DKE_PR\Dokumente\Meilenstein%20Implementierung\Meilenstein_Implementierung.doc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file:///C:\Users\Anwender\Documents\GitHub\258321_DKE_PR\Dokumente\Meilenstein%20Implementierung\Meilenstein_Implementierung.docx" TargetMode="External"/><Relationship Id="rId57" Type="http://schemas.openxmlformats.org/officeDocument/2006/relationships/hyperlink" Target="file:///C:\Users\Anwender\Documents\GitHub\258321_DKE_PR\Dokumente\Meilenstein%20Implementierung\Meilenstein_Implementierung.docx" TargetMode="External"/><Relationship Id="rId61" Type="http://schemas.openxmlformats.org/officeDocument/2006/relationships/hyperlink" Target="file:///C:\Users\Anwender\Documents\GitHub\258321_DKE_PR\Dokumente\Meilenstein%20Implementierung\Meilenstein_Implementierung.docx"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file:///C:\Users\Anwender\Documents\GitHub\258321_DKE_PR\Dokumente\Meilenstein%20Implementierung\Meilenstein_Implementierung.docx" TargetMode="External"/><Relationship Id="rId60" Type="http://schemas.openxmlformats.org/officeDocument/2006/relationships/hyperlink" Target="file:///C:\Users\Anwender\Documents\GitHub\258321_DKE_PR\Dokumente\Meilenstein%20Implementierung\Meilenstein_Implementierung.docx" TargetMode="External"/><Relationship Id="rId65" Type="http://schemas.openxmlformats.org/officeDocument/2006/relationships/hyperlink" Target="file:///C:\Users\Anwender\Documents\GitHub\258321_DKE_PR\Dokumente\Meilenstein%20Implementierung\Meilenstein_Implementierung.docx" TargetMode="External"/><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hyperlink" Target="file:///C:\Users\Anwender\Documents\GitHub\258321_DKE_PR\Dokumente\Meilenstein%20Implementierung\Meilenstein_Implementierung.docx" TargetMode="External"/><Relationship Id="rId56" Type="http://schemas.openxmlformats.org/officeDocument/2006/relationships/hyperlink" Target="file:///C:\Users\Anwender\Documents\GitHub\258321_DKE_PR\Dokumente\Meilenstein%20Implementierung\Meilenstein_Implementierung.docx" TargetMode="External"/><Relationship Id="rId64" Type="http://schemas.openxmlformats.org/officeDocument/2006/relationships/hyperlink" Target="file:///C:\Users\Anwender\Documents\GitHub\258321_DKE_PR\Dokumente\Meilenstein%20Implementierung\Meilenstein_Implementierung.docx" TargetMode="External"/><Relationship Id="rId69" Type="http://schemas.openxmlformats.org/officeDocument/2006/relationships/hyperlink" Target="file:///C:\Users\Anwender\Documents\GitHub\258321_DKE_PR\Dokumente\Meilenstein%20Implementierung\Meilenstein_Implementierung.docx" TargetMode="External"/><Relationship Id="rId8" Type="http://schemas.openxmlformats.org/officeDocument/2006/relationships/header" Target="header1.xml"/><Relationship Id="rId51" Type="http://schemas.openxmlformats.org/officeDocument/2006/relationships/hyperlink" Target="file:///C:\Users\Anwender\Documents\GitHub\258321_DKE_PR\Dokumente\Meilenstein%20Implementierung\Meilenstein_Implementierung.docx"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file:///C:\Users\Anwender\Documents\GitHub\258321_DKE_PR\Dokumente\Meilenstein%20Implementierung\Meilenstein_Implementierung.docx" TargetMode="External"/><Relationship Id="rId59" Type="http://schemas.openxmlformats.org/officeDocument/2006/relationships/hyperlink" Target="file:///C:\Users\Anwender\Documents\GitHub\258321_DKE_PR\Dokumente\Meilenstein%20Implementierung\Meilenstein_Implementierung.docx" TargetMode="External"/><Relationship Id="rId67" Type="http://schemas.openxmlformats.org/officeDocument/2006/relationships/hyperlink" Target="file:///C:\Users\Anwender\Documents\GitHub\258321_DKE_PR\Dokumente\Meilenstein%20Implementierung\Meilenstein_Implementierung.docx"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file:///C:\Users\Anwender\Documents\GitHub\258321_DKE_PR\Dokumente\Meilenstein%20Implementierung\Meilenstein_Implementierung.docx" TargetMode="External"/><Relationship Id="rId62" Type="http://schemas.openxmlformats.org/officeDocument/2006/relationships/hyperlink" Target="file:///C:\Users\Anwender\Documents\GitHub\258321_DKE_PR\Dokumente\Meilenstein%20Implementierung\Meilenstein_Implementierung.docx" TargetMode="External"/><Relationship Id="rId70" Type="http://schemas.openxmlformats.org/officeDocument/2006/relationships/hyperlink" Target="file:///C:\Users\Anwender\Documents\GitHub\258321_DKE_PR\Dokumente\Meilenstein%20Implementierung\Meilenstein_Implementierung.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stl_000\Documents\JKU\4_Semester\Informationsmanagement\UE\UE01\GR02_UE.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8A386C"/>
      </a:dk2>
      <a:lt2>
        <a:srgbClr val="AECB30"/>
      </a:lt2>
      <a:accent1>
        <a:srgbClr val="59636C"/>
      </a:accent1>
      <a:accent2>
        <a:srgbClr val="0081BE"/>
      </a:accent2>
      <a:accent3>
        <a:srgbClr val="72D2E8"/>
      </a:accent3>
      <a:accent4>
        <a:srgbClr val="47B44E"/>
      </a:accent4>
      <a:accent5>
        <a:srgbClr val="E74824"/>
      </a:accent5>
      <a:accent6>
        <a:srgbClr val="F9A9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CD20FBFA-64A4-4B4A-91C6-A10237472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GR02_UE.dotx</Template>
  <TotalTime>0</TotalTime>
  <Pages>1</Pages>
  <Words>6890</Words>
  <Characters>43413</Characters>
  <Application>Microsoft Office Word</Application>
  <DocSecurity>0</DocSecurity>
  <Lines>361</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50203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aistl_000</dc:creator>
  <cp:lastModifiedBy>Andrea Aistleithner</cp:lastModifiedBy>
  <cp:revision>135</cp:revision>
  <cp:lastPrinted>2019-02-03T17:56:00Z</cp:lastPrinted>
  <dcterms:created xsi:type="dcterms:W3CDTF">2019-02-02T15:35:00Z</dcterms:created>
  <dcterms:modified xsi:type="dcterms:W3CDTF">2019-02-03T17:56:00Z</dcterms:modified>
</cp:coreProperties>
</file>